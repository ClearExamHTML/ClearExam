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gif" ContentType="image/gif"/>
  <Default Extension="bmp" ContentType="image/bmp"/>
  <Default Extension="wmf" ContentType="image/wmf"/>
  <Default Extension="jpeg" ContentType="image/jpeg"/>
  <Default Extension="emf" ContentType="image/emf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2A8" w:rsidRPr="005F787C" w:rsidRDefault="00C72323" w:rsidP="004715BD">
      <w:pPr>
        <w:spacing w:line="240" w:lineRule="auto"/>
        <w:contextualSpacing/>
        <w:jc w:val="center"/>
        <w:rPr>
          <w:rFonts w:asciiTheme="majorHAnsi" w:hAnsiTheme="majorHAnsi"/>
          <w:b/>
          <w:bCs/>
          <w:sz w:val="48"/>
        </w:rPr>
      </w:pPr>
      <w:r>
        <w:rPr>
          <w:rFonts w:asciiTheme="majorHAnsi" w:hAnsiTheme="majorHAnsi"/>
          <w:b/>
          <w:bCs/>
          <w:noProof/>
          <w:sz w:val="48"/>
          <w:lang w:bidi="mr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066800" cy="800100"/>
            <wp:effectExtent l="19050" t="0" r="0" b="0"/>
            <wp:wrapNone/>
            <wp:docPr id="1" name="Picture 0" descr="PrintLogoI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LogoId.jpeg"/>
                    <pic:cNvPicPr/>
                  </pic:nvPicPr>
                  <pic:blipFill>
                    <a:blip r:embed="PrintLogoId" cstate="print"/>
                    <a:stretch>
                      <a:fillRect/>
                    </a:stretch>
                  </pic:blipFill>
                  <pic:spPr>
                    <a:xfrm flipH="0" flipV="0">
                      <a:off x="0" y="0"/>
                      <a:ext cx="1066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A12">
        <w:rPr>
          <w:rFonts w:asciiTheme="majorHAnsi" w:hAnsiTheme="majorHAnsi"/>
          <w:b/>
          <w:bCs/>
          <w:noProof/>
          <w:sz w:val="48"/>
          <w:lang w:bidi="mr-IN"/>
        </w:rPr>
        <w:t>ACTIVE SITE TUTORIALS</w:t>
      </w:r>
    </w:p>
    PrintTestHeading
    <w:p w:rsidR="003202A8" w:rsidRPr="005F787C" w:rsidRDefault="003202A8" w:rsidP="004715BD">
      <w:pPr>
        <w:spacing w:line="240" w:lineRule="auto"/>
        <w:contextualSpacing/>
        <w:jc w:val="center"/>
        <w:rPr>
          <w:rFonts w:asciiTheme="majorHAnsi" w:hAnsiTheme="majorHAnsi"/>
        </w:rPr>
      </w:pPr>
      <w:r w:rsidRPr="005F787C">
        <w:rPr>
          <w:rFonts w:asciiTheme="majorHAnsi" w:hAnsiTheme="majorHAnsi"/>
          <w:b/>
          <w:bCs/>
          <w:noProof/>
          <w:sz w:val="36"/>
          <w:lang w:bidi="mr-IN"/>
        </w:rPr>
        <w:t/>
      </w:r>
    </w:p>
    PrintTestHeading
    <!--Date, Test ID, -->
    <w:p w:rsidR="0098326E" w:rsidRPr="0098326E" w:rsidRDefault="006B1F77" w:rsidP="0098326E">
      <w:pPr>
        <w:spacing w:line="240" w:lineRule="auto"/>
        <w:contextualSpacing/>
        <w:rPr>
          <w:rFonts w:asciiTheme="majorHAnsi" w:hAnsiTheme="majorHAnsi"/>
        </w:rPr>
      </w:pPr>
      <w:r w:rsidRPr="003202A8">
        <w:rPr>
          <w:rFonts w:asciiTheme="majorHAnsi" w:hAnsiTheme="majorHAnsi"/>
          <w:b/>
          <w:bCs/>
        </w:rPr>
        <w:t>Date</w:t>
      </w:r>
      <w:r>
        <w:rPr>
          <w:rFonts w:asciiTheme="majorHAnsi" w:hAnsiTheme="majorHAnsi"/>
          <w:b/>
          <w:bCs/>
        </w:rPr>
        <w:tab/>
      </w:r>
      <w:r w:rsidRPr="003202A8">
        <w:rPr>
          <w:rFonts w:asciiTheme="majorHAnsi" w:hAnsiTheme="majorHAnsi"/>
          <w:b/>
          <w:bCs/>
        </w:rPr>
        <w:t>:</w:t>
      </w:r>
      <w:r>
        <w:rPr>
          <w:rFonts w:asciiTheme="majorHAnsi" w:hAnsiTheme="majorHAnsi"/>
          <w:b/>
          <w:bCs/>
        </w:rPr>
        <w:t xml:space="preserve"> </w:t>
      </w:r>
      <w:r>
        <w:rPr>
          <w:rFonts w:asciiTheme="majorHAnsi" w:hAnsiTheme="majorHAnsi"/>
        </w:rPr>
        <w:t>07-09-2019</w:t>
      </w:r>
      <w:r>
        <w:rPr>
          <w:rFonts w:asciiTheme="majorHAnsi" w:hAnsiTheme="majorHAnsi"/>
        </w:rPr>
        <w:tab/>
        <w:t xml:space="preserve"> 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  <w:b/>
          <w:bCs/>
        </w:rPr>
        <w:t>TEST ID: 608</w:t>
      </w:r>
    </w:p>
    <!--Time, Subject, -->
    <w:p w:rsidR="0098326E" w:rsidRDefault="006B1F77" w:rsidP="0098326E">
      <w:pPr>
        <w:spacing w:line="240" w:lineRule="auto"/>
        <w:contextualSpacing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Time</w:t>
      </w:r>
      <w:r>
        <w:rPr>
          <w:rFonts w:asciiTheme="majorHAnsi" w:hAnsiTheme="majorHAnsi"/>
          <w:b/>
          <w:bCs/>
        </w:rPr>
        <w:tab/>
        <w:t xml:space="preserve">: </w:t>
      </w:r>
      <w:r>
        <w:rPr>
          <w:rFonts w:asciiTheme="majorHAnsi" w:hAnsiTheme="majorHAnsi"/>
        </w:rPr>
        <w:t>09:51:00</w:t>
      </w:r>
      <w:r w:rsidR="00C1349C">
        <w:rPr>
          <w:rFonts w:asciiTheme="majorHAnsi" w:hAnsiTheme="majorHAnsi"/>
          <w:b/>
          <w:bCs/>
        </w:rPr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  <w:t>MATHEMATICS</w:t>
      </w:r>
    </w:p>
    <!--Marks, -->
    <w:p w:rsidR="0098326E" w:rsidRDefault="006B1F77" w:rsidP="0098326E">
      <w:pPr>
        <w:spacing w:line="240" w:lineRule="auto"/>
        <w:contextualSpacing/>
        <w:rPr>
          <w:rFonts w:asciiTheme="majorHAnsi" w:hAnsiTheme="majorHAnsi"/>
        </w:rPr>
      </w:pPr>
      <w:r>
        <w:rPr>
          <w:rFonts w:asciiTheme="majorHAnsi" w:hAnsiTheme="majorHAnsi"/>
          <w:b/>
          <w:bCs/>
        </w:rPr>
        <w:t>Marks</w:t>
      </w:r>
      <w:r>
        <w:rPr>
          <w:rFonts w:asciiTheme="majorHAnsi" w:hAnsiTheme="majorHAnsi"/>
          <w:b/>
          <w:bCs/>
        </w:rPr>
        <w:tab/>
        <w:t xml:space="preserve">: </w:t>
      </w:r>
      <w:r>
        <w:rPr>
          <w:rFonts w:asciiTheme="majorHAnsi" w:hAnsiTheme="majorHAnsi"/>
        </w:rPr>
        <w:t>611</w:t>
      </w:r>
    </w:p>
    <!--Chapter-->
    PrintChapters
    <w:p w:rsidR="00CD53D6" w:rsidRPr="005F787C" w:rsidRDefault="005D5593" w:rsidP="004715BD">
      <w:pPr>
        <w:spacing w:line="240" w:lineRule="auto"/>
        <w:contextualSpacing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 5.CONTINUITY AND DIFFERENTIABILITY </w:t>
      </w:r>
    </w:p>
    PrintChapters
    <!--Line-->
    <w:p w:rsidR="006B1F77" w:rsidRDefault="004C1F03" w:rsidP="006B1F77">
      <w:pPr>
        <w:spacing w:line="240" w:lineRule="auto"/>
        <w:rPr>
          <w:rFonts w:asciiTheme="majorHAnsi" w:hAnsiTheme="majorHAnsi"/>
        </w:rPr>
      </w:pPr>
      <w:r w:rsidRPr="004C1F03">
        <w:rPr>
          <w:rFonts w:asciiTheme="majorHAnsi" w:hAnsiTheme="majorHAnsi"/>
          <w:noProof/>
          <w:lang w:bidi="mr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7.4pt;margin-top:13.75pt;width:526.7pt;height:0;z-index:251658240;mso-position-horizontal-relative:text;mso-position-vertical-relative:text" o:connectortype="straight" strokeweight="1.25pt"/>
        </w:pict>
      </w:r>
    </w:p>
    <w:p w:rsidR="00D22BB4" w:rsidRPr="00E36859" w:rsidRDefault="006C1C43" w:rsidP="004715BD">
      <w:pPr>
        <w:spacing w:line="240" w:lineRule="auto"/>
        <w:rPr>
          <w:rFonts w:asciiTheme="majorHAnsi" w:hAnsiTheme="majorHAnsi"/>
          <w:b/>
          <w:bCs/>
        </w:rPr>
        <w:sectPr w:rsidR="00D22BB4" w:rsidRPr="00E36859" w:rsidSect="00D22BB4">
          <w:headerReference w:type="even" r:id="rId16"/>
          <w:headerReference w:type="default" r:id="rId17"/>
          <w:footerReference w:type="default" r:id="rId18"/>
          <w:headerReference w:type="first" r:id="rId20"/>
          <w:type w:val="continuous"/>
          <w:pgSz w:w="11907" w:h="16839" w:code="9"/>
          <w:pgMar w:top="720" w:right="720" w:bottom="720" w:left="720" w:header="720" w:footer="113" w:gutter="0"/>
          <w:cols w:sep="1" w:space="113"/>
          <w:docGrid w:linePitch="360"/>
        </w:sectPr>
      </w:pPr>
    </w:p>
    <w:tbl>
      <w:tblPr>
        <w:tblW w:w="5000" w:type="pct"/>
        <w:tblLayout w:type="fixed"/>
        <w:tblLook w:val="04A0"/>
      </w:tblPr>
      <w:tblGrid>
        <w:gridCol w:w="425"/>
        <w:gridCol w:w="270"/>
        <w:gridCol w:w="2202"/>
        <w:gridCol w:w="270"/>
        <w:gridCol w:w="2202"/>
        <w:gridCol w:w="270"/>
        <w:gridCol w:w="2202"/>
        <w:gridCol w:w="270"/>
        <w:gridCol w:w="2202"/>
      </w:tblGrid>
      <w:p w:rsidR="00F95041" w:rsidRPr="00F95041" w:rsidRDefault="00F95041" w:rsidP="00F95041">
        <w:pPr>
          <w:autoSpaceDE w:val="0"/>
          <w:autoSpaceDN w:val="0"/>
          <w:adjustRightInd w:val="0"/>
          <w:jc w:val="center"/>
          <w:rPr>
            <w:rFonts w:ascii="Cambria Math" w:hAnsi="Cambria Math" w:cs="Calibri"/>
            <w:b/>
            <w:bCs/>
          </w:rPr>
        </w:pPr>
        <w:r w:rsidRPr="00F95041">
          <w:rPr>
            <w:rFonts w:ascii="Cambria Math" w:hAnsi="Cambria Math" w:cs="Calibri"/>
            <w:b/>
          </w:rPr>
          <w:t>Single Correct Answer Type</w:t>
        </w:r>
        <w:bCs/>
      </w:p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7F170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Which of the following functions is non-differentiable?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7F170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=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"/>
                    </w:rPr>
                    <m:t>-1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2x</m:t>
                      </m:r>
                    </m:sup>
                  </m:sSup>
                  <m:r>
                    <w:rPr>
                      <w:rFonts w:ascii="Cambria Math" w:hAnsi="Cambria Math" w:cs="Calibri"/>
                    </w:rPr>
                    <m:t>-1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in </w:t>
            </w:r>
            <m:oMath>
              <m:r>
                <w:rPr>
                  <w:rFonts w:ascii="Cambria Math" w:hAnsi="Cambria Math" w:cs="Calibri"/>
                </w:rPr>
                <m:t>R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7F170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in</m:t>
                </m:r>
                <m:r>
                  <w:rPr>
                    <w:rFonts w:ascii="Cambria Math" w:hAnsi="Cambria Math"/>
                  </w:rPr>
                  <m:t xml:space="preserve"> R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7F170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x-3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hAnsi="Cambria Math" w:cs="Calibri"/>
                          </w:rPr>
                          <m:t>, x&lt;3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="Calibri"/>
                          </w:rPr>
                          <m:t>-2,  x≥3</m:t>
                        </m:r>
                      </m:e>
                    </m:mr>
                  </m:m>
                </m:e>
              </m:d>
            </m:oMath>
            <w:r w:rsidR="005D6D22" w:rsidRPr="00310FB2">
              <w:rPr>
                <w:rFonts w:ascii="Cambria Math" w:hAnsi="Cambria Math" w:cs="Calibri"/>
              </w:rPr>
              <w:t xml:space="preserve"> at </w:t>
            </w:r>
            <m:oMath>
              <m:r>
                <w:rPr>
                  <w:rFonts w:ascii="Cambria Math" w:hAnsi="Cambria Math" w:cs="Calibri"/>
                </w:rPr>
                <m:t>x=3</m:t>
              </m:r>
            </m:oMath>
          </w:p>
          <w:p w:rsidR="005D6D22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Where [.] represents the greatest integer function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1/3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3 in </m:t>
                </m:r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that </w:t>
            </w:r>
            <m:oMath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den>
                      </m:f>
                    </m:e>
                  </m:func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den>
                  </m:f>
                </m:e>
              </m:nary>
            </m:oMath>
            <w:r w:rsidRPr="00310FB2">
              <w:rPr>
                <w:rFonts w:ascii="Cambria Math" w:hAnsi="Cambria Math"/>
              </w:rPr>
              <w:t xml:space="preserve"> and</w:t>
            </w:r>
          </w:p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</w:rPr>
                                    <m:t>n→∞</m:t>
                                  </m:r>
                                </m:lim>
                              </m:limLow>
                            </m:fName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nary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n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, x∈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0, π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  x=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Then which one of the following is true?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has non-removable discontinuity of finite type at </w:t>
            </w:r>
            <m:oMath>
              <m:r>
                <w:rPr>
                  <w:rFonts w:ascii="Cambria Math" w:hAnsi="Cambria Math" w:cs="Calibri"/>
                </w:rPr>
                <m:t>x=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π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B0995" w:rsidRPr="00310FB2" w:rsidRDefault="00FB099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has removable discontinuity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π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B0995" w:rsidRPr="00310FB2" w:rsidRDefault="00FB099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has non-removable discontinuity of infinite type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D4F11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, where </w:t>
            </w:r>
            <m:oMath>
              <m:r>
                <w:rPr>
                  <w:rFonts w:ascii="Cambria Math" w:hAnsi="Cambria Math"/>
                </w:rPr>
                <m:t>{x}</m:t>
              </m:r>
            </m:oMath>
            <w:r w:rsidRPr="00310FB2">
              <w:rPr>
                <w:rFonts w:ascii="Cambria Math" w:hAnsi="Cambria Math"/>
              </w:rPr>
              <w:t xml:space="preserve"> denotes the fractional part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8D491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x=-2</m:t>
              </m:r>
            </m:oMath>
            <w:r w:rsidRPr="00310FB2">
              <w:rPr>
                <w:rFonts w:ascii="Cambria Math" w:hAnsi="Cambria Math" w:cs="Calibri"/>
              </w:rPr>
              <w:t xml:space="preserve"> but not at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8D491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Pr="00310FB2">
              <w:rPr>
                <w:rFonts w:ascii="Cambria Math" w:hAnsi="Cambria Math"/>
              </w:rPr>
              <w:t xml:space="preserve"> but not at </w:t>
            </w:r>
            <m:oMath>
              <m:r>
                <w:rPr>
                  <w:rFonts w:ascii="Cambria Math" w:hAnsi="Cambria Math"/>
                </w:rPr>
                <m:t>x=-2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8D491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  <w:r w:rsidRPr="00310FB2">
              <w:rPr>
                <w:rFonts w:ascii="Cambria Math" w:hAnsi="Cambria Math" w:cs="Calibri"/>
              </w:rPr>
              <w:t xml:space="preserve"> and at </w:t>
            </w:r>
            <m:oMath>
              <m:r>
                <w:rPr>
                  <w:rFonts w:ascii="Cambria Math" w:hAnsi="Cambria Math" w:cs="Calibri"/>
                </w:rPr>
                <m:t>x=-2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8D491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x=-2</m:t>
              </m:r>
            </m:oMath>
            <w:r w:rsidRPr="00310FB2">
              <w:rPr>
                <w:rFonts w:ascii="Cambria Math" w:hAnsi="Cambria Math"/>
              </w:rPr>
              <w:t xml:space="preserve"> and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12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sgn</m:t>
                  </m:r>
                  <m:r>
                    <w:rPr>
                      <w:rFonts w:ascii="Cambria Math" w:hAnsi="Cambria Math"/>
                    </w:rPr>
                    <m:t xml:space="preserve"> 2x</m:t>
                  </m:r>
                </m:e>
              </m:d>
              <m:r>
                <w:rPr>
                  <w:rFonts w:ascii="Cambria Math" w:hAnsi="Cambria Math"/>
                </w:rPr>
                <m:t>+2</m:t>
              </m:r>
            </m:oMath>
            <w:r w:rsidRPr="00310FB2">
              <w:rPr>
                <w:rFonts w:ascii="Cambria Math" w:hAnsi="Cambria Math"/>
              </w:rPr>
              <w:t xml:space="preserve"> has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Jump discontinuity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Removal discontinuity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Infinite discontinuity 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 discontinuity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EF2E7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(πx)</m:t>
                      </m:r>
                    </m:e>
                  </m:func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,</m:t>
              </m:r>
            </m:oMath>
            <w:r w:rsidRPr="00310FB2">
              <w:rPr>
                <w:rFonts w:ascii="Cambria Math" w:hAnsi="Cambria Math"/>
              </w:rPr>
              <w:t xml:space="preserve"> where [.] denotes the greatest integer function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EF2E7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  <w:r w:rsidRPr="00310FB2">
              <w:rPr>
                <w:rFonts w:ascii="Cambria Math" w:hAnsi="Cambria Math" w:cs="Calibri"/>
              </w:rPr>
              <w:t xml:space="preserve"> but discontinuous at </w:t>
            </w:r>
            <m:oMath>
              <m:r>
                <w:rPr>
                  <w:rFonts w:ascii="Cambria Math" w:hAnsi="Cambria Math" w:cs="Calibri"/>
                </w:rPr>
                <m:t>x=3/2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EF2E7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x=3/2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EF2E7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r>
                <w:rPr>
                  <w:rFonts w:ascii="Cambria Math" w:hAnsi="Cambria Math" w:cs="Calibri"/>
                </w:rPr>
                <m:t>x=3/2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EF2E7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but continuous at </w:t>
            </w:r>
            <m:oMath>
              <m:r>
                <w:rPr>
                  <w:rFonts w:ascii="Cambria Math" w:hAnsi="Cambria Math"/>
                </w:rPr>
                <m:t>x=3/2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=a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+b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+c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a=b=c=0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a=0, b=0, c∈R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b=c=0, a∈R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c=0, a=0, b∈R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F357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defined by</w:t>
            </w:r>
          </w:p>
          <w:p w:rsidR="005F357C" w:rsidRPr="00310FB2" w:rsidRDefault="005F357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hAnsi="Cambria Math" w:cs="Calibri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(4x-3)</m:t>
                                  </m:r>
                                </m:sub>
                              </m:sSub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-2x+5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</w:rPr>
                                <m:t>,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Calibri"/>
                                </w:rPr>
                                <m:t xml:space="preserve">&lt;x&lt;1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</w:rPr>
                                <m:t>and</m:t>
                              </m:r>
                              <m:r>
                                <w:rPr>
                                  <w:rFonts w:ascii="Cambria Math" w:hAnsi="Cambria Math" w:cs="Calibri"/>
                                </w:rPr>
                                <m:t xml:space="preserve"> x&gt;1</m:t>
                              </m: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4,                  x=1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51355A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/>
              </w:rPr>
              <w:t xml:space="preserve">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51355A" w:rsidRPr="00310FB2" w:rsidRDefault="0051355A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Is discontinuous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  <w:r w:rsidRPr="00310FB2">
              <w:rPr>
                <w:rFonts w:ascii="Cambria Math" w:hAnsi="Cambria Math" w:cs="Calibri"/>
              </w:rPr>
              <w:t xml:space="preserve"> since </w:t>
            </w:r>
            <m:oMath>
              <m:r>
                <w:rPr>
                  <w:rFonts w:ascii="Cambria Math" w:hAnsi="Cambria Math" w:cs="Calibri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1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+</m:t>
                  </m:r>
                </m:sup>
              </m:sSup>
              <m:r>
                <w:rPr>
                  <w:rFonts w:ascii="Cambria Math" w:hAnsi="Cambria Math" w:cs="Calibri"/>
                </w:rPr>
                <m:t>)</m:t>
              </m:r>
            </m:oMath>
            <w:r w:rsidRPr="00310FB2">
              <w:rPr>
                <w:rFonts w:ascii="Cambria Math" w:hAnsi="Cambria Math" w:cs="Calibri"/>
              </w:rPr>
              <w:t xml:space="preserve"> does not exists though </w:t>
            </w:r>
            <m:oMath>
              <m:r>
                <w:rPr>
                  <w:rFonts w:ascii="Cambria Math" w:hAnsi="Cambria Math" w:cs="Calibri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1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-</m:t>
                  </m:r>
                </m:sup>
              </m:sSup>
              <m:r>
                <w:rPr>
                  <w:rFonts w:ascii="Cambria Math" w:hAnsi="Cambria Math" w:cs="Calibri"/>
                </w:rPr>
                <m:t>)</m:t>
              </m:r>
            </m:oMath>
            <w:r w:rsidRPr="00310FB2">
              <w:rPr>
                <w:rFonts w:ascii="Cambria Math" w:hAnsi="Cambria Math" w:cs="Calibri"/>
              </w:rPr>
              <w:t xml:space="preserve"> exists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51355A" w:rsidRPr="00310FB2" w:rsidRDefault="0051355A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Is  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since </w:t>
            </w:r>
            <m:oMath>
              <m:r>
                <w:rPr>
                  <w:rFonts w:ascii="Cambria Math" w:hAnsi="Cambria Math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does not exist though </w:t>
            </w:r>
            <m:oMath>
              <m:r>
                <w:rPr>
                  <w:rFonts w:ascii="Cambria Math" w:hAnsi="Cambria Math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exists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00639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I</w:t>
            </w:r>
            <w:r w:rsidR="0051355A" w:rsidRPr="00310FB2">
              <w:rPr>
                <w:rFonts w:ascii="Cambria Math" w:hAnsi="Cambria Math"/>
              </w:rPr>
              <w:t>s</w:t>
            </w:r>
            <w:r w:rsidRPr="00310FB2">
              <w:rPr>
                <w:rFonts w:ascii="Cambria Math" w:hAnsi="Cambria Math"/>
              </w:rPr>
              <w:t xml:space="preserve"> </w:t>
            </w:r>
            <w:r w:rsidR="0051355A" w:rsidRPr="00310FB2">
              <w:rPr>
                <w:rFonts w:ascii="Cambria Math" w:hAnsi="Cambria Math"/>
              </w:rPr>
              <w:t xml:space="preserve">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="0051355A" w:rsidRPr="00310FB2">
              <w:rPr>
                <w:rFonts w:ascii="Cambria Math" w:hAnsi="Cambria Math"/>
              </w:rPr>
              <w:t xml:space="preserve"> since neither </w:t>
            </w:r>
            <m:oMath>
              <m:r>
                <w:rPr>
                  <w:rFonts w:ascii="Cambria Math" w:hAnsi="Cambria Math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  <w:r w:rsidR="0051355A" w:rsidRPr="00310FB2">
              <w:rPr>
                <w:rFonts w:ascii="Cambria Math" w:hAnsi="Cambria Math"/>
              </w:rPr>
              <w:t xml:space="preserve"> nor </w:t>
            </w:r>
            <m:oMath>
              <m:r>
                <w:rPr>
                  <w:rFonts w:ascii="Cambria Math" w:hAnsi="Cambria Math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  <w:r w:rsidR="0051355A" w:rsidRPr="00310FB2">
              <w:rPr>
                <w:rFonts w:ascii="Cambria Math" w:hAnsi="Cambria Math"/>
              </w:rPr>
              <w:t xml:space="preserve"> exists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x+2, x&lt;0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-2, 0≤x&lt;1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x, x≥1</m:t>
                        </m:r>
                      </m:e>
                    </m:mr>
                  </m:m>
                </m:e>
              </m:d>
            </m:oMath>
            <w:r w:rsidR="002B3CB4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then the number of points of discontinuity of </w:t>
            </w:r>
            <m:oMath>
              <m:r>
                <w:rPr>
                  <w:rFonts w:ascii="Cambria Math" w:hAnsi="Cambria Math"/>
                </w:rPr>
                <m:t>|f(x)|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92420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set of all points, where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ad>
                <m:radPr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|x|</m:t>
                  </m:r>
                </m:e>
              </m:rad>
              <m:r>
                <w:rPr>
                  <w:rFonts w:ascii="Cambria Math" w:hAnsi="Cambria Math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oMath>
            <w:r w:rsidRPr="00310FB2">
              <w:rPr>
                <w:rFonts w:ascii="Cambria Math" w:hAnsi="Cambria Math"/>
              </w:rPr>
              <w:t xml:space="preserve"> is not differentiable,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92420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{0}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-1, 0, 1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0, 1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92420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5370D" w:rsidRPr="00310FB2" w:rsidRDefault="00F5370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a real number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="00024AD3" w:rsidRPr="00310FB2">
              <w:rPr>
                <w:rFonts w:ascii="Cambria Math" w:hAnsi="Cambria Math"/>
              </w:rPr>
              <w:t xml:space="preserve">, </w:t>
            </w: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[y]</m:t>
              </m:r>
            </m:oMath>
            <w:r w:rsidRPr="00310FB2">
              <w:rPr>
                <w:rFonts w:ascii="Cambria Math" w:hAnsi="Cambria Math"/>
              </w:rPr>
              <w:t xml:space="preserve"> denotes the greatest integer less than or equal to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Pr="00310FB2">
              <w:rPr>
                <w:rFonts w:ascii="Cambria Math" w:hAnsi="Cambria Math"/>
              </w:rPr>
              <w:t>. Then the function</w:t>
            </w:r>
          </w:p>
          <w:p w:rsidR="00F5370D" w:rsidRPr="00310FB2" w:rsidRDefault="00F5370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(π[x-π])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5370D" w:rsidRPr="00310FB2" w:rsidRDefault="00F5370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at some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5370D" w:rsidRPr="00310FB2" w:rsidRDefault="00F5370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, but the derivative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does not exist for some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="00F5370D" w:rsidRPr="00310FB2">
              <w:rPr>
                <w:rFonts w:ascii="Cambria Math" w:hAnsi="Cambria Math" w:cs="Calibri"/>
              </w:rPr>
              <w:t xml:space="preserve"> exists for all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  <w:r w:rsidR="00F5370D" w:rsidRPr="00310FB2">
              <w:rPr>
                <w:rFonts w:ascii="Cambria Math" w:hAnsi="Cambria Math" w:cs="Calibri"/>
              </w:rPr>
              <w:t xml:space="preserve">, but the derivative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</m:e>
              </m:d>
            </m:oMath>
            <w:r w:rsidR="00F5370D" w:rsidRPr="00310FB2">
              <w:rPr>
                <w:rFonts w:ascii="Cambria Math" w:hAnsi="Cambria Math" w:cs="Calibri"/>
              </w:rPr>
              <w:t xml:space="preserve"> does not exist second for some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F5370D" w:rsidRPr="00310FB2">
              <w:rPr>
                <w:rFonts w:ascii="Cambria Math" w:hAnsi="Cambria Math"/>
              </w:rPr>
              <w:t xml:space="preserve"> exists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1F6B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E752A1" w:rsidRPr="00310FB2">
              <w:rPr>
                <w:rFonts w:ascii="Cambria Math" w:hAnsi="Cambria Math"/>
              </w:rPr>
              <w:t xml:space="preserve">, </w:t>
            </w:r>
            <w:r w:rsidRPr="00310FB2">
              <w:rPr>
                <w:rFonts w:ascii="Cambria Math" w:hAnsi="Cambria Math"/>
              </w:rPr>
              <w:t xml:space="preserve"> where [.] and {.} denote the greatest integer function and the fractional part, respectively,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1F6B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x=1, -1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1F6B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x=-1</m:t>
              </m:r>
            </m:oMath>
            <w:r w:rsidRPr="00310FB2">
              <w:rPr>
                <w:rFonts w:ascii="Cambria Math" w:hAnsi="Cambria Math"/>
              </w:rPr>
              <w:t xml:space="preserve"> but not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1F6B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x=-1</m:t>
              </m:r>
            </m:oMath>
            <w:r w:rsidRPr="00310FB2">
              <w:rPr>
                <w:rFonts w:ascii="Cambria Math" w:hAnsi="Cambria Math" w:cs="Calibri"/>
              </w:rPr>
              <w:t xml:space="preserve"> but not at </w:t>
            </w:r>
            <m:oMath>
              <m:r>
                <w:rPr>
                  <w:rFonts w:ascii="Cambria Math" w:hAnsi="Cambria Math" w:cs="Calibri"/>
                </w:rPr>
                <m:t>x=-1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1F6B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x=-1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E27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>, (where [.] denotes the greatest integral function), then which is not true?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5E27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x=1/2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5E279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5E27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Differentiable in </w:t>
            </w:r>
            <m:oMath>
              <m:r>
                <w:rPr>
                  <w:rFonts w:ascii="Cambria Math" w:hAnsi="Cambria Math" w:cs="Calibri"/>
                </w:rPr>
                <m:t>(-1, 0)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5E279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in </w:t>
            </w:r>
            <m:oMath>
              <m:r>
                <w:rPr>
                  <w:rFonts w:ascii="Cambria Math" w:hAnsi="Cambria Math"/>
                </w:rPr>
                <m:t>(0, 1)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B927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x,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                 x&lt;0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x-|x-1|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x≥0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then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non-differentiable for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B927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No value of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B9276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Exactly one value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B927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Exactly three values of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CD7658" w:rsidRPr="00310FB2" w:rsidRDefault="00B9276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E461A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x&gt;0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x≤0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, 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E461A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E461A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but not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E461A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CD7658" w:rsidRPr="00310FB2" w:rsidRDefault="00E461A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(where </w:t>
            </w:r>
            <m:oMath>
              <m:r>
                <w:rPr>
                  <w:rFonts w:ascii="Cambria Math" w:hAnsi="Cambria Math"/>
                </w:rPr>
                <m:t>[y]</m:t>
              </m:r>
            </m:oMath>
            <w:r w:rsidRPr="00310FB2">
              <w:rPr>
                <w:rFonts w:ascii="Cambria Math" w:hAnsi="Cambria Math"/>
              </w:rPr>
              <w:t xml:space="preserve"> is the greatest integer less than or equal to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Pr="00310FB2">
              <w:rPr>
                <w:rFonts w:ascii="Cambria Math" w:hAnsi="Cambria Math"/>
              </w:rPr>
              <w:t>), is discontinuous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All integers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F5370D" w:rsidRPr="00310FB2" w:rsidRDefault="00CD4DA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All integers except 0 and 1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All integers except 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F5370D" w:rsidRPr="00310FB2" w:rsidRDefault="00CD4DA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All integers except 1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EF2E7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oMath>
            <w:r w:rsidR="00E752A1" w:rsidRPr="00310FB2">
              <w:rPr>
                <w:rFonts w:ascii="Cambria Math" w:hAnsi="Cambria Math"/>
              </w:rPr>
              <w:t xml:space="preserve"> </w:t>
            </w:r>
            <w:r w:rsidRPr="00310FB2">
              <w:rPr>
                <w:rFonts w:ascii="Cambria Math" w:hAnsi="Cambria Math"/>
              </w:rPr>
              <w:t xml:space="preserve">has exactly four points of discontinuity for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nπ</m:t>
                  </m:r>
                </m:e>
              </m:d>
              <m:r>
                <w:rPr>
                  <w:rFonts w:ascii="Cambria Math" w:hAnsi="Cambria Math"/>
                </w:rPr>
                <m:t>, n∈N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EF2E7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Minimum value of </w:t>
            </w:r>
            <m:oMath>
              <m:r>
                <w:rPr>
                  <w:rFonts w:ascii="Cambria Math" w:hAnsi="Cambria Math" w:cs="Calibri"/>
                </w:rPr>
                <m:t>n</m:t>
              </m:r>
            </m:oMath>
            <w:r w:rsidRPr="00310FB2">
              <w:rPr>
                <w:rFonts w:ascii="Cambria Math" w:hAnsi="Cambria Math" w:cs="Calibri"/>
              </w:rPr>
              <w:t xml:space="preserve"> is 5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EF2E7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Maximum value of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Pr="00310FB2">
              <w:rPr>
                <w:rFonts w:ascii="Cambria Math" w:hAnsi="Cambria Math"/>
              </w:rPr>
              <w:t xml:space="preserve"> is 6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EF2E7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There are exactly two possible values of </w:t>
            </w:r>
            <m:oMath>
              <m:r>
                <w:rPr>
                  <w:rFonts w:ascii="Cambria Math" w:hAnsi="Cambria Math" w:cs="Calibri"/>
                </w:rPr>
                <m:t>n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B92767" w:rsidRPr="00310FB2" w:rsidRDefault="00EF2E7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250B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2+x</m:t>
                  </m:r>
                </m:e>
              </m:d>
              <m:r>
                <w:rPr>
                  <w:rFonts w:ascii="Cambria Math" w:hAnsi="Cambria Math"/>
                </w:rPr>
                <m:t>=f(-x)</m:t>
              </m:r>
            </m:oMath>
            <w:r w:rsidRPr="00310FB2">
              <w:rPr>
                <w:rFonts w:ascii="Cambria Math" w:hAnsi="Cambria Math"/>
              </w:rPr>
              <w:t xml:space="preserve"> for all </w:t>
            </w:r>
            <m:oMath>
              <m:r>
                <w:rPr>
                  <w:rFonts w:ascii="Cambria Math" w:hAnsi="Cambria Math"/>
                </w:rPr>
                <m:t>x∈R</m:t>
              </m:r>
            </m:oMath>
            <w:r w:rsidRPr="00310FB2">
              <w:rPr>
                <w:rFonts w:ascii="Cambria Math" w:hAnsi="Cambria Math"/>
              </w:rPr>
              <w:t xml:space="preserve">, then differentiability at </w:t>
            </w:r>
            <m:oMath>
              <m:r>
                <w:rPr>
                  <w:rFonts w:ascii="Cambria Math" w:hAnsi="Cambria Math"/>
                </w:rPr>
                <m:t>x=4</m:t>
              </m:r>
            </m:oMath>
            <w:r w:rsidRPr="00310FB2">
              <w:rPr>
                <w:rFonts w:ascii="Cambria Math" w:hAnsi="Cambria Math"/>
              </w:rPr>
              <w:t xml:space="preserve"> implies differentiability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250B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x=1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250B9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x=-1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250B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x=-2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250B9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Cannot say anything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left-hand derivatives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(πx)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  <w:r w:rsidRPr="00310FB2">
              <w:rPr>
                <w:rFonts w:ascii="Cambria Math" w:hAnsi="Cambria Math"/>
              </w:rPr>
              <w:t xml:space="preserve"> at </w:t>
            </w:r>
            <m:oMath>
              <m:r>
                <w:rPr>
                  <w:rFonts w:ascii="Cambria Math" w:hAnsi="Cambria Math"/>
                </w:rPr>
                <m:t>x=k</m:t>
              </m:r>
            </m:oMath>
            <w:r w:rsidRPr="00310FB2">
              <w:rPr>
                <w:rFonts w:ascii="Cambria Math" w:hAnsi="Cambria Math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310FB2">
              <w:rPr>
                <w:rFonts w:ascii="Cambria Math" w:hAnsi="Cambria Math"/>
              </w:rPr>
              <w:t xml:space="preserve"> an integer,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</w:rPr>
                      <m:t>k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k-1</m:t>
                    </m:r>
                  </m:e>
                </m:d>
                <m:r>
                  <w:rPr>
                    <w:rFonts w:ascii="Cambria Math" w:hAnsi="Cambria Math" w:cs="Calibri"/>
                  </w:rPr>
                  <m:t>π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k-1</m:t>
                    </m:r>
                  </m:e>
                </m:d>
                <m:r>
                  <w:rPr>
                    <w:rFonts w:ascii="Cambria Math" w:hAnsi="Cambria Math"/>
                  </w:rPr>
                  <m:t>π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</w:rPr>
                      <m:t>k</m:t>
                    </m:r>
                  </m:sup>
                </m:sSup>
                <m:r>
                  <w:rPr>
                    <w:rFonts w:ascii="Cambria Math" w:hAnsi="Cambria Math" w:cs="Calibri"/>
                  </w:rPr>
                  <m:t>kπ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k-1</m:t>
                    </m:r>
                  </m:sup>
                </m:sSup>
                <m:r>
                  <w:rPr>
                    <w:rFonts w:ascii="Cambria Math" w:hAnsi="Cambria Math"/>
                  </w:rPr>
                  <m:t>kπ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67A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Which of the following is true about</w:t>
            </w:r>
          </w:p>
          <w:p w:rsidR="00567AF2" w:rsidRPr="00310FB2" w:rsidRDefault="00567A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(x-2)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|x-2|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x≠2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;                          x=2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567A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567AF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has removable discontinuity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567A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has non-removable discontinuity at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567AF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Discontinuity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Pr="00310FB2">
              <w:rPr>
                <w:rFonts w:ascii="Cambria Math" w:hAnsi="Cambria Math"/>
              </w:rPr>
              <w:t xml:space="preserve"> can be removed by redefining function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4D4154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, x∈[0, 2π]</m:t>
              </m:r>
            </m:oMath>
            <w:r w:rsidR="00EE1D9D" w:rsidRPr="00310FB2">
              <w:rPr>
                <w:rFonts w:ascii="Cambria Math" w:hAnsi="Cambria Math"/>
              </w:rPr>
              <w:t xml:space="preserve">, where [.] denotes the greatest integer function. The total number of </w:t>
            </w:r>
            <w:r w:rsidR="00D92A89" w:rsidRPr="00310FB2">
              <w:rPr>
                <w:rFonts w:ascii="Cambria Math" w:hAnsi="Cambria Math"/>
              </w:rPr>
              <w:t xml:space="preserve">points, where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="00D92A89" w:rsidRPr="00310FB2">
              <w:rPr>
                <w:rFonts w:ascii="Cambria Math" w:hAnsi="Cambria Math"/>
              </w:rPr>
              <w:t xml:space="preserve"> is non-differentiable, is equal to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D92A8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D92A8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D92A8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5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D92A8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4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70BA7" w:rsidRPr="001F08C3" w:rsidRDefault="00C70BA7" w:rsidP="002218EC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theme="minorHAnsi"/>
              </w:rPr>
            </w:pPr>
            <w:r w:rsidRPr="001F08C3">
              <w:rPr>
                <w:rFonts w:ascii="Cambria Math" w:hAnsi="Cambria Math" w:cstheme="minorHAnsi"/>
              </w:rPr>
              <w:t xml:space="preserve">Let </w:t>
            </w:r>
            <m:oMath>
              <m:r>
                <w:rPr>
                  <w:rFonts w:ascii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-1|</m:t>
              </m:r>
            </m:oMath>
            <w:r w:rsidRPr="001F08C3">
              <w:rPr>
                <w:rFonts w:ascii="Cambria Math" w:hAnsi="Cambria Math" w:cstheme="minorHAnsi"/>
              </w:rPr>
              <w:t xml:space="preserve">, then points where </w:t>
            </w:r>
            <m:oMath>
              <m:r>
                <w:rPr>
                  <w:rFonts w:ascii="Cambria Math" w:hAnsi="Cambria Math" w:cs="Cambria Math"/>
                </w:rPr>
                <m:t>f</m:t>
              </m:r>
              <m:r>
                <w:rPr>
                  <w:rFonts w:ascii="Cambria Math" w:hAnsi="Cambria Math" w:cstheme="minorHAnsi"/>
                </w:rPr>
                <m:t>(</m:t>
              </m:r>
              <m:r>
                <w:rPr>
                  <w:rFonts w:ascii="Cambria Math" w:hAnsi="Cambria Math" w:cs="Cambria Math"/>
                </w:rPr>
                <m:t>x</m:t>
              </m:r>
              <m:r>
                <w:rPr>
                  <w:rFonts w:ascii="Cambria Math" w:hAnsi="Cambria Math" w:cstheme="minorHAnsi"/>
                </w:rPr>
                <m:t>)</m:t>
              </m:r>
            </m:oMath>
            <w:r w:rsidRPr="001F08C3">
              <w:rPr>
                <w:rFonts w:ascii="Cambria Math" w:hAnsi="Cambria Math" w:cstheme="minorHAnsi"/>
              </w:rPr>
              <w:t xml:space="preserve"> is not differentiable, is/(are)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70BA7" w:rsidRPr="001F08C3" w:rsidRDefault="00C70BA7" w:rsidP="002218EC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0, ±1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70BA7" w:rsidRPr="001F08C3" w:rsidRDefault="00C70BA7" w:rsidP="002218EC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±1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70BA7" w:rsidRPr="001F08C3" w:rsidRDefault="00C70BA7" w:rsidP="002218EC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theme="minorHAnsi"/>
              </w:rPr>
            </w:pPr>
            <w:r w:rsidRPr="001F08C3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70BA7" w:rsidRPr="001F08C3" w:rsidRDefault="00C70BA7" w:rsidP="002218EC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 w:cstheme="minorHAnsi"/>
              </w:rPr>
            </w:pPr>
            <w:r w:rsidRPr="001F08C3">
              <w:rPr>
                <w:rFonts w:ascii="Cambria Math" w:hAnsi="Cambria Math" w:cstheme="minorHAnsi"/>
              </w:rPr>
              <w:t>1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number of values of </w:t>
            </w:r>
            <m:oMath>
              <m:r>
                <w:rPr>
                  <w:rFonts w:ascii="Cambria Math" w:hAnsi="Cambria Math"/>
                </w:rPr>
                <m:t>x∈[0, 2]</m:t>
              </m:r>
            </m:oMath>
            <w:r w:rsidRPr="00310FB2">
              <w:rPr>
                <w:rFonts w:ascii="Cambria Math" w:hAnsi="Cambria Math"/>
              </w:rPr>
              <w:t xml:space="preserve"> at which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  <w:r w:rsidRPr="00310FB2">
              <w:rPr>
                <w:rFonts w:ascii="Cambria Math" w:hAnsi="Cambria Math"/>
              </w:rPr>
              <w:t xml:space="preserve"> is not differentiable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E461AD" w:rsidRPr="00310FB2" w:rsidRDefault="00E461A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x-1,  x&lt;0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-2x, x≥0</m:t>
                        </m:r>
                      </m:e>
                    </m:mr>
                  </m:m>
                </m:e>
              </m:d>
            </m:oMath>
            <w:r w:rsidR="00917BAC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E461A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E461A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</m:e>
              </m:d>
            </m:oMath>
            <w:r w:rsidR="00E461AD" w:rsidRPr="00310FB2">
              <w:rPr>
                <w:rFonts w:ascii="Cambria Math" w:hAnsi="Cambria Math" w:cs="Calibri"/>
              </w:rPr>
              <w:t xml:space="preserve"> is non-differentiable at </w:t>
            </w:r>
            <m:oMath>
              <m:r>
                <w:rPr>
                  <w:rFonts w:ascii="Cambria Math" w:hAnsi="Cambria Math" w:cs="Calibri"/>
                </w:rPr>
                <m:t>x=0, 2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E461A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|f(x)|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defined by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sup>
              </m:sSup>
            </m:oMath>
            <w:r w:rsidRPr="00310FB2">
              <w:rPr>
                <w:rFonts w:ascii="Cambria Math" w:hAnsi="Cambria Math"/>
              </w:rPr>
              <w:t xml:space="preserve">  ([.] denotes the greatest integer function) satisfies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for </w:t>
            </w:r>
            <m:oMath>
              <m:r>
                <w:rPr>
                  <w:rFonts w:ascii="Cambria Math" w:hAnsi="Cambria Math" w:cs="Calibri"/>
                </w:rPr>
                <m:t>x=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1/3</m:t>
                  </m:r>
                </m:sup>
              </m:sSup>
            </m:oMath>
            <w:r w:rsidRPr="00310FB2">
              <w:rPr>
                <w:rFonts w:ascii="Cambria Math" w:hAnsi="Cambria Math" w:cs="Calibri"/>
              </w:rPr>
              <w:t xml:space="preserve">, where </w:t>
            </w:r>
            <m:oMath>
              <m:r>
                <w:rPr>
                  <w:rFonts w:ascii="Cambria Math" w:hAnsi="Cambria Math" w:cs="Calibri"/>
                </w:rPr>
                <m:t>n</m:t>
              </m:r>
            </m:oMath>
            <w:r w:rsidRPr="00310FB2">
              <w:rPr>
                <w:rFonts w:ascii="Cambria Math" w:hAnsi="Cambria Math" w:cs="Calibri"/>
              </w:rPr>
              <w:t xml:space="preserve"> is any integer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f(3/2)=1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=1</m:t>
              </m:r>
            </m:oMath>
            <w:r w:rsidR="00825932" w:rsidRPr="00310FB2">
              <w:rPr>
                <w:rFonts w:ascii="Cambria Math" w:hAnsi="Cambria Math" w:cs="Calibri"/>
              </w:rPr>
              <w:t xml:space="preserve"> for </w:t>
            </w:r>
            <m:oMath>
              <m:r>
                <w:rPr>
                  <w:rFonts w:ascii="Cambria Math" w:hAnsi="Cambria Math" w:cs="Calibri"/>
                </w:rPr>
                <m:t>-1&lt;x&lt;1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5E7A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that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g(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/|x|,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Then the value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(0)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5E7A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Does not exist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5E7AE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Is </w:t>
            </w:r>
            <m:oMath>
              <m:r>
                <w:rPr>
                  <w:rFonts w:ascii="Cambria Math" w:hAnsi="Cambria Math"/>
                </w:rPr>
                <m:t>-1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5E7A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Is 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5E7AE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Is 0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F95E0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number of points, where 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|x|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non-differentiable in the interval </w:t>
            </w:r>
            <m:oMath>
              <m:r>
                <w:rPr>
                  <w:rFonts w:ascii="Cambria Math" w:hAnsi="Cambria Math"/>
                </w:rPr>
                <m:t>(-π, π)</m:t>
              </m:r>
            </m:oMath>
            <w:r w:rsidRPr="00310FB2">
              <w:rPr>
                <w:rFonts w:ascii="Cambria Math" w:hAnsi="Cambria Math"/>
              </w:rPr>
              <w:t>,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F95E0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4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F95E0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6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F95E0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F95E0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B927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2x-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+x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(x-[x])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;x≠0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0;                                     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, where [.] denotes the greatest integer function, then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Pr="00310FB2">
              <w:rPr>
                <w:rFonts w:ascii="Cambria Math" w:hAnsi="Cambria Math"/>
              </w:rPr>
              <w:t xml:space="preserve"> cannot be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B927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4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B9276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B927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5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B9276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6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f:R→R</m:t>
              </m:r>
            </m:oMath>
            <w:r w:rsidRPr="00310FB2">
              <w:rPr>
                <w:rFonts w:ascii="Cambria Math" w:hAnsi="Cambria Math"/>
              </w:rPr>
              <w:t xml:space="preserve"> be given by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=5x,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if</m:t>
              </m:r>
              <m:r>
                <w:rPr>
                  <w:rFonts w:ascii="Cambria Math" w:hAnsi="Cambria Math"/>
                </w:rPr>
                <m:t xml:space="preserve"> x∈Q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+6</m:t>
              </m:r>
            </m:oMath>
            <w:r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x∈R~Q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r>
                <w:rPr>
                  <w:rFonts w:ascii="Cambria Math" w:hAnsi="Cambria Math" w:cs="Calibri"/>
                </w:rPr>
                <m:t>x=3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x=3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  <w:r w:rsidRPr="00310FB2">
              <w:rPr>
                <w:rFonts w:ascii="Cambria Math" w:hAnsi="Cambria Math" w:cs="Calibri"/>
              </w:rPr>
              <w:t xml:space="preserve"> but not at </w:t>
            </w:r>
            <m:oMath>
              <m:r>
                <w:rPr>
                  <w:rFonts w:ascii="Cambria Math" w:hAnsi="Cambria Math" w:cs="Calibri"/>
                </w:rPr>
                <m:t>x=3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x=3</m:t>
              </m:r>
            </m:oMath>
            <w:r w:rsidRPr="00310FB2">
              <w:rPr>
                <w:rFonts w:ascii="Cambria Math" w:hAnsi="Cambria Math"/>
              </w:rPr>
              <w:t xml:space="preserve"> but not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, x≠0</m:t>
              </m:r>
            </m:oMath>
            <w:r w:rsidRPr="00310FB2">
              <w:rPr>
                <w:rFonts w:ascii="Cambria Math" w:hAnsi="Cambria Math"/>
              </w:rPr>
              <w:t xml:space="preserve">,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  <w:p w:rsidR="00AD3CF3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Where </w:t>
            </w:r>
            <m:oMath>
              <m:r>
                <w:rPr>
                  <w:rFonts w:ascii="Cambria Math" w:hAnsi="Cambria Math"/>
                </w:rPr>
                <m:t>[x]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{x}</m:t>
              </m:r>
            </m:oMath>
            <w:r w:rsidRPr="00310FB2">
              <w:rPr>
                <w:rFonts w:ascii="Cambria Math" w:hAnsi="Cambria Math"/>
              </w:rPr>
              <w:t xml:space="preserve"> denote the greatest integer and fractional part function, respectively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0</m:t>
                    </m:r>
                  </m:e>
                </m:d>
                <m:r>
                  <w:rPr>
                    <w:rFonts w:ascii="Cambria Math" w:hAnsi="Cambria Math" w:cs="Calibri"/>
                  </w:rPr>
                  <m:t>=5/2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 w:cs="Calibri"/>
                  </w:rPr>
                  <m:t>=-0.5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</m:d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=-1.5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5322D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be a function for all </w:t>
            </w:r>
            <m:oMath>
              <m:r>
                <w:rPr>
                  <w:rFonts w:ascii="Cambria Math" w:hAnsi="Cambria Math"/>
                </w:rPr>
                <m:t>x∈R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. Then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rad>
            </m:oMath>
            <w:r w:rsidRPr="00310FB2">
              <w:rPr>
                <w:rFonts w:ascii="Cambria Math" w:hAnsi="Cambria Math"/>
              </w:rPr>
              <w:t xml:space="preserve">,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5322D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Is 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and its value is 1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5322D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and its value is 0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5322D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Is non-differentiable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as its graph has sharp turn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5322D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as its graph has vertical tangent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314A4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    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but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314A4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a∈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-1, 0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314A4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0, 2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314A4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a∈</m:t>
                </m:r>
                <m:d>
                  <m:dPr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0, 1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314A4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a∈[1, 2)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2x, 0, x≤π/6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ax+b, π/6&lt;x&lt;1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. If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are continuous,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a=1, b=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Calibri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, b=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a=1, b=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 w:cs="Calibri"/>
                      </w:rPr>
                      <m:t>2</m:t>
                    </m:r>
                  </m:den>
                </m:f>
                <m:r>
                  <w:rPr>
                    <w:rFonts w:ascii="Cambria Math" w:hAnsi="Cambria Math" w:cs="Calibri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250B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cot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x&gt;0</m:t>
                        </m:r>
                      </m:e>
                    </m:mr>
                    <m:mr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1/x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),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if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x&lt;0</m:t>
                            </m:r>
                          </m:e>
                        </m:func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then the value of </w:t>
            </w:r>
            <m:oMath>
              <m:r>
                <w:rPr>
                  <w:rFonts w:ascii="Cambria Math" w:hAnsi="Cambria Math"/>
                </w:rPr>
                <m:t>f(0)</m:t>
              </m:r>
            </m:oMath>
            <w:r w:rsidRPr="00310FB2">
              <w:rPr>
                <w:rFonts w:ascii="Cambria Math" w:hAnsi="Cambria Math"/>
              </w:rPr>
              <w:t xml:space="preserve">, (where </w:t>
            </w:r>
            <m:oMath>
              <m:r>
                <w:rPr>
                  <w:rFonts w:ascii="Cambria Math" w:hAnsi="Cambria Math"/>
                </w:rPr>
                <m:t>[x]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{x}</m:t>
              </m:r>
            </m:oMath>
            <w:r w:rsidRPr="00310FB2">
              <w:rPr>
                <w:rFonts w:ascii="Cambria Math" w:hAnsi="Cambria Math"/>
              </w:rPr>
              <w:t xml:space="preserve"> denotes the greatest integer and fractional part functions, respectively)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250B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250B9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250B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-1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250B9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number of points of non-differentiability for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{|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-1|, 1/2|}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4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5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B3497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-ax+3, 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is rational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2-x,   x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is irrational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exactly two points, then the possible values of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Pr="00310FB2">
              <w:rPr>
                <w:rFonts w:ascii="Cambria Math" w:hAnsi="Cambria Math"/>
              </w:rPr>
              <w:t xml:space="preserve"> are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B3497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(2, ∞)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-∞, 3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-∞, -1</m:t>
                    </m:r>
                  </m:e>
                </m:d>
                <m:r>
                  <w:rPr>
                    <w:rFonts w:ascii="Cambria Math" w:hAnsi="Cambria Math" w:cs="Calibri"/>
                  </w:rPr>
                  <m:t>∪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3, ∞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B3497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f:R→R</m:t>
              </m:r>
            </m:oMath>
            <w:r w:rsidRPr="00310FB2">
              <w:rPr>
                <w:rFonts w:ascii="Cambria Math" w:hAnsi="Cambria Math"/>
              </w:rPr>
              <w:t xml:space="preserve"> be a function defined by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{x,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}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. The set of all point where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differentiable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-1, 1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-1, 0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{0, 1}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-1, 0, 1</m:t>
                    </m:r>
                  </m:e>
                </m:d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 point where function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continuous where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[x]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in </w:t>
            </w:r>
            <m:oMath>
              <m:r>
                <w:rPr>
                  <w:rFonts w:ascii="Cambria Math" w:hAnsi="Cambria Math"/>
                </w:rPr>
                <m:t>(0, 2π)</m:t>
              </m:r>
            </m:oMath>
            <w:r w:rsidRPr="00310FB2">
              <w:rPr>
                <w:rFonts w:ascii="Cambria Math" w:hAnsi="Cambria Math"/>
              </w:rPr>
              <w:t xml:space="preserve">; [.] denotes the greatest integer </w:t>
            </w:r>
            <m:oMath>
              <m:r>
                <w:rPr>
                  <w:rFonts w:ascii="Cambria Math" w:hAnsi="Cambria Math"/>
                </w:rPr>
                <m:t>≤x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(3, 0)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(2, 0)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(1, 0)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5370D" w:rsidRPr="00310FB2" w:rsidRDefault="00F5370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[∙]</m:t>
              </m:r>
            </m:oMath>
            <w:r w:rsidRPr="00310FB2">
              <w:rPr>
                <w:rFonts w:ascii="Cambria Math" w:hAnsi="Cambria Math"/>
              </w:rPr>
              <w:t xml:space="preserve"> denotes the greatest integer function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Calibri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Calibri"/>
                    </w:rPr>
                    <m:t>f(x)</m:t>
                  </m:r>
                </m:e>
              </m:func>
            </m:oMath>
            <w:r w:rsidR="00F5370D" w:rsidRPr="00310FB2">
              <w:rPr>
                <w:rFonts w:ascii="Cambria Math" w:hAnsi="Cambria Math" w:cs="Calibri"/>
              </w:rPr>
              <w:t xml:space="preserve"> does not exist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F5370D" w:rsidRPr="00310FB2" w:rsidRDefault="00F5370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F5370D" w:rsidRPr="00310FB2" w:rsidRDefault="00F5370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not 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544CE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 function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defined as</w:t>
            </w:r>
          </w:p>
          <w:p w:rsidR="00544CEB" w:rsidRPr="00310FB2" w:rsidRDefault="00544CE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x≠0, m∈N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0,     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. The least value of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 w:rsidRPr="00310FB2">
              <w:rPr>
                <w:rFonts w:ascii="Cambria Math" w:hAnsi="Cambria Math"/>
              </w:rPr>
              <w:t xml:space="preserve"> for which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544CE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544CE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544CE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544CE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None 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In</m:t>
                      </m:r>
                      <m:r>
                        <w:rPr>
                          <w:rFonts w:ascii="Cambria Math" w:hAnsi="Cambria Math"/>
                        </w:rPr>
                        <m:t>(1+x)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, x≠0</m:t>
              </m:r>
            </m:oMath>
            <w:r w:rsidRPr="00310FB2">
              <w:rPr>
                <w:rFonts w:ascii="Cambria Math" w:hAnsi="Cambria Math"/>
              </w:rPr>
              <w:t xml:space="preserve">,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Then the value of </w:t>
            </w:r>
            <m:oMath>
              <m:r>
                <w:rPr>
                  <w:rFonts w:ascii="Cambria Math" w:hAnsi="Cambria Math"/>
                </w:rPr>
                <m:t>f(0)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2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log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e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Calibri"/>
                      </w:rPr>
                      <m:t>3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log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e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Calibri"/>
                      </w:rPr>
                      <m:t>6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-3x+2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(|x|)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  <w:r w:rsidR="00F2767D" w:rsidRPr="00310FB2">
              <w:rPr>
                <w:rFonts w:ascii="Cambria Math" w:hAnsi="Cambria Math"/>
              </w:rPr>
              <w:t xml:space="preserve"> </w:t>
            </w:r>
            <w:r w:rsidRPr="00310FB2">
              <w:rPr>
                <w:rFonts w:ascii="Cambria Math" w:hAnsi="Cambria Math"/>
              </w:rPr>
              <w:t>is NOT differentiable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-1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F5370D" w:rsidRPr="00310FB2" w:rsidRDefault="00CD4DA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F5370D" w:rsidRPr="00310FB2" w:rsidRDefault="00CD4DA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 function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defined as</w:t>
            </w:r>
          </w:p>
          <w:p w:rsidR="00825932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 xml:space="preserve">x, </m:t>
                            </m:r>
                          </m:e>
                        </m:func>
                        <m:r>
                          <w:rPr>
                            <w:rFonts w:ascii="Cambria Math" w:hAnsi="Cambria Math" w:cs="Calibri"/>
                          </w:rPr>
                          <m:t xml:space="preserve">x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is rational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 w:cs="Calibri"/>
                          </w:rPr>
                          <m:t xml:space="preserve">, x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is irrational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x=nπ+π/4, n∈I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x=nπ+π/8, n∈I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x=nπ+π/6, n∈I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x=nπ+π/3, n∈I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+|x|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1,           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but non-differentiable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2072E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both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are differentiable functions at </w:t>
            </w:r>
            <m:oMath>
              <m:r>
                <w:rPr>
                  <w:rFonts w:ascii="Cambria Math" w:hAnsi="Cambria Math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Pr="00310FB2">
              <w:rPr>
                <w:rFonts w:ascii="Cambria Math" w:hAnsi="Cambria Math"/>
              </w:rPr>
              <w:t xml:space="preserve">, then the function defined as </w:t>
            </w:r>
            <m:oMath>
              <m:r>
                <w:rPr>
                  <w:rFonts w:ascii="Cambria Math" w:hAnsi="Cambria Math"/>
                </w:rPr>
                <m:t>h(x)</m:t>
              </m:r>
            </m:oMath>
            <w:r w:rsidRPr="00310FB2">
              <w:rPr>
                <w:rFonts w:ascii="Cambria Math" w:hAnsi="Cambria Math"/>
              </w:rPr>
              <w:t xml:space="preserve">= maximum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>: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072E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Is always differentiable at </w:t>
            </w:r>
            <m:oMath>
              <m:r>
                <w:rPr>
                  <w:rFonts w:ascii="Cambria Math" w:hAnsi="Cambria Math" w:cs="Calibri"/>
                </w:rPr>
                <m:t>x=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072E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Is never differentiable at </w:t>
            </w:r>
            <m:oMath>
              <m:r>
                <w:rPr>
                  <w:rFonts w:ascii="Cambria Math" w:hAnsi="Cambria Math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072E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Is differentiable at </w:t>
            </w:r>
            <m:oMath>
              <m:r>
                <w:rPr>
                  <w:rFonts w:ascii="Cambria Math" w:hAnsi="Cambria Math" w:cs="Calibri"/>
                </w:rPr>
                <m:t>x=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oMath>
            <w:r w:rsidRPr="00310FB2">
              <w:rPr>
                <w:rFonts w:ascii="Cambria Math" w:hAnsi="Cambria Math" w:cs="Calibri"/>
              </w:rPr>
              <w:t xml:space="preserve"> provided </w:t>
            </w: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≠</m:t>
              </m:r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</m:e>
              </m:d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072E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  <w:i/>
              </w:rPr>
            </w:pPr>
            <w:r w:rsidRPr="00310FB2">
              <w:rPr>
                <w:rFonts w:ascii="Cambria Math" w:hAnsi="Cambria Math"/>
              </w:rPr>
              <w:t xml:space="preserve">Cannot be differentiable at </w:t>
            </w:r>
            <m:oMath>
              <m:r>
                <w:rPr>
                  <w:rFonts w:ascii="Cambria Math" w:hAnsi="Cambria Math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C6232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if</m:t>
                        </m:r>
                        <m:r>
                          <w:rPr>
                            <w:rFonts w:ascii="Cambria Math" w:hAnsi="Cambria Math"/>
                          </w:rPr>
                          <m:t>-1≤x≤1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,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x&gt;1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C6232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and differentiable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C6232C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but not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C6232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Neither continuous nor differentiable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B92767" w:rsidRPr="00310FB2" w:rsidRDefault="00C6232C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Not differentiable at </w:t>
            </w:r>
            <m:oMath>
              <m:r>
                <w:rPr>
                  <w:rFonts w:ascii="Cambria Math" w:hAnsi="Cambria Math" w:cs="Calibri"/>
                </w:rPr>
                <m:t>x=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π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at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at </w:t>
            </w:r>
            <m:oMath>
              <m:r>
                <w:rPr>
                  <w:rFonts w:ascii="Cambria Math" w:hAnsi="Cambria Math"/>
                </w:rPr>
                <m:t>x=2π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BE186B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Which of the following statement is always true? ([.] represents the greatest integer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BE186B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If </w:t>
            </w: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discontinuous, then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discontinuous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BE186B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discontinuous, then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BE186B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=[</m:t>
              </m:r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r>
                <w:rPr>
                  <w:rFonts w:ascii="Cambria Math" w:hAnsi="Cambria Math" w:cs="Calibri"/>
                </w:rPr>
                <m:t>(x)]</m:t>
              </m:r>
            </m:oMath>
            <w:r w:rsidRPr="00310FB2">
              <w:rPr>
                <w:rFonts w:ascii="Cambria Math" w:hAnsi="Cambria Math" w:cs="Calibri"/>
              </w:rPr>
              <w:t xml:space="preserve"> is discontinuous when g</w:t>
            </w:r>
            <m:oMath>
              <m:r>
                <w:rPr>
                  <w:rFonts w:ascii="Cambria Math" w:hAnsi="Cambria Math" w:cs="Calibri"/>
                </w:rPr>
                <m:t>(x)</m:t>
              </m:r>
            </m:oMath>
            <w:r w:rsidRPr="00310FB2">
              <w:rPr>
                <w:rFonts w:ascii="Cambria Math" w:hAnsi="Cambria Math" w:cs="Calibri"/>
              </w:rPr>
              <w:t xml:space="preserve"> is an integer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062929" w:rsidRPr="00310FB2" w:rsidRDefault="00BE186B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+1, x≤1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+ax+b, x&gt;1</m:t>
                        </m:r>
                      </m:e>
                    </m:mr>
                  </m:m>
                </m:e>
              </m:d>
            </m:oMath>
            <w:r w:rsidR="00CD7658" w:rsidRPr="00310FB2">
              <w:rPr>
                <w:rFonts w:ascii="Cambria Math" w:hAnsi="Cambria Math"/>
              </w:rPr>
              <w:t xml:space="preserve">  is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="00CD7658"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a=1, b=1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a=1, b=0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a=2, b=0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a=2, b=1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sgn </m:t>
              </m:r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is derivable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continuous but not derivable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L.H.D.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is 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R.H.D.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is 1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7A59F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, x≠0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  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, where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an even function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passing through the origin. The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(0)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7A59F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Is equal to 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7A59F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Is equal to 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7A59F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Is equal to 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7A59F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Does not exist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Discontinuous at only one point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Discontinuous exactly at two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Discontinuous exactly at three points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, (x≠π/4)</m:t>
              </m:r>
            </m:oMath>
            <w:r w:rsidRPr="00310FB2">
              <w:rPr>
                <w:rFonts w:ascii="Cambria Math" w:hAnsi="Cambria Math"/>
              </w:rPr>
              <w:t>,</w:t>
            </w:r>
            <w:r w:rsidR="00FB03E5"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x=π/4</m:t>
              </m:r>
            </m:oMath>
            <w:r w:rsidR="00FB03E5" w:rsidRPr="00310FB2">
              <w:rPr>
                <w:rFonts w:ascii="Cambria Math" w:hAnsi="Cambria Math"/>
              </w:rPr>
              <w:t xml:space="preserve">, then the value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1/2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1/3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π</m:t>
              </m:r>
            </m:oMath>
            <w:r w:rsidRPr="00310FB2">
              <w:rPr>
                <w:rFonts w:ascii="Cambria Math" w:hAnsi="Cambria Math"/>
              </w:rPr>
              <w:t>, where [.] denotes the greatest integer function, is discontinuous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All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F5370D" w:rsidRPr="00310FB2" w:rsidRDefault="00CD4DA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All integer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No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F5370D" w:rsidRPr="00310FB2" w:rsidRDefault="00CD4DA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which is not an integer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2n</m:t>
                      </m:r>
                    </m:sup>
                  </m:sSup>
                </m:e>
              </m:func>
            </m:oMath>
            <w:r w:rsidR="002B3CB4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then which of the following is not true?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Discontinuous at infinite number of points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Discontinuous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at </w:t>
            </w:r>
            <m:oMath>
              <m:r>
                <w:rPr>
                  <w:rFonts w:ascii="Cambria Math" w:hAnsi="Cambria Math" w:cs="Calibri"/>
                </w:rPr>
                <m:t>x=-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π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a function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be defined by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x-|x-1|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oMath>
            <w:r w:rsidRPr="00310FB2">
              <w:rPr>
                <w:rFonts w:ascii="Cambria Math" w:hAnsi="Cambria Math"/>
              </w:rPr>
              <w:t>, then which of the following is not true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Not 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Not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 x≠0</m:t>
              </m:r>
            </m:oMath>
            <w:r w:rsidRPr="00310FB2">
              <w:rPr>
                <w:rFonts w:ascii="Cambria Math" w:hAnsi="Cambria Math"/>
              </w:rPr>
              <w:t xml:space="preserve">, and 1 if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Is 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Has removable discontinuity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Has jump of discontinuity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Has oscillating discontinuity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Number of points where the function</w:t>
            </w:r>
          </w:p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1&lt;x≤2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,    0≤x&lt;1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πx</m:t>
                                      </m:r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, -1≤x&lt;0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is continuous but non-differentiable is/are (where </w:t>
            </w:r>
            <m:oMath>
              <m:r>
                <w:rPr>
                  <w:rFonts w:ascii="Cambria Math" w:hAnsi="Cambria Math"/>
                </w:rPr>
                <m:t>[∙]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{∙}</m:t>
              </m:r>
            </m:oMath>
            <w:r w:rsidRPr="00310FB2">
              <w:rPr>
                <w:rFonts w:ascii="Cambria Math" w:hAnsi="Cambria Math"/>
              </w:rPr>
              <w:t xml:space="preserve"> represent greatest integer and fractional part function, respectively)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FB0995" w:rsidRPr="00310FB2" w:rsidRDefault="00FB099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FB0995" w:rsidRPr="00310FB2" w:rsidRDefault="00FB099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E727F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=|1-x|</m:t>
              </m:r>
            </m:oMath>
            <w:r w:rsidRPr="00310FB2">
              <w:rPr>
                <w:rFonts w:ascii="Cambria Math" w:hAnsi="Cambria Math"/>
              </w:rPr>
              <w:t xml:space="preserve">, then the points where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(f|x|)</m:t>
                  </m:r>
                </m:e>
              </m:func>
              <m:r>
                <w:rPr>
                  <w:rFonts w:ascii="Cambria Math" w:hAnsi="Cambria Math"/>
                </w:rPr>
                <m:t xml:space="preserve"> </m:t>
              </m:r>
            </m:oMath>
            <w:r w:rsidRPr="00310FB2">
              <w:rPr>
                <w:rFonts w:ascii="Cambria Math" w:hAnsi="Cambria Math"/>
              </w:rPr>
              <w:t>is non-differentiable are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E727F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{0, 1}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-1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0, 1, -1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E727F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8A5C7F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-1/x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-1/x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              x=0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 x≠0</m:t>
              </m:r>
            </m:oMath>
            <w:r w:rsidR="00AB74FA" w:rsidRPr="00310FB2">
              <w:rPr>
                <w:rFonts w:ascii="Cambria Math" w:hAnsi="Cambria Math"/>
              </w:rPr>
              <w:t>.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B74FA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discontinuous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B74FA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but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B74FA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den>
                                </m:f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a,            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. The value of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Pr="00310FB2">
              <w:rPr>
                <w:rFonts w:ascii="Cambria Math" w:hAnsi="Cambria Math"/>
              </w:rPr>
              <w:t xml:space="preserve">, such that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, is equal to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C83C0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y=f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0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. Then which of the following can best represent the graph </w:t>
            </w:r>
            <w:r w:rsidR="00AF6B2A" w:rsidRPr="00310FB2">
              <w:rPr>
                <w:rFonts w:ascii="Cambria Math" w:hAnsi="Cambria Math"/>
              </w:rPr>
              <w:t xml:space="preserve">of </w:t>
            </w:r>
            <m:oMath>
              <m:r>
                <w:rPr>
                  <w:rFonts w:ascii="Cambria Math" w:hAnsi="Cambria Math"/>
                </w:rPr>
                <m:t>y=f(x)</m:t>
              </m:r>
            </m:oMath>
            <w:r w:rsidR="00AF6B2A" w:rsidRPr="00310FB2">
              <w:rPr>
                <w:rFonts w:ascii="Cambria Math" w:hAnsi="Cambria Math"/>
              </w:rPr>
              <w:t>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AA7D4F" w:rsidRPr="00310FB2" w:rsidRDefault="00AA7D4F" w:rsidP="009B5D77">
            <w:pPr>
              <w:spacing w:after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1795" w:dyaOrig="1440">
                <v:shape id="_x0000_i1033" type="#_x0000_t75" style="width:1in;height:57.7pt" o:ole="">
                  <v:imagedata r:id="IMM5A142A0" o:title=""/>
                </v:shape>
                <o:OLEObject Type="Embed" ProgID="ChemDraw.Document.6.0" ShapeID="_x0000_i1033" DrawAspect="Content" ObjectID="_1478861206" r:id="OMM5A142A0"/>
              </w:objec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AA7D4F" w:rsidRPr="00310FB2" w:rsidRDefault="00AA7D4F" w:rsidP="009B5D77">
            <w:pPr>
              <w:spacing w:after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1910" w:dyaOrig="1606">
                <v:shape id="_x0000_i1034" type="#_x0000_t75" style="width:78.9pt;height:65.1pt" o:ole="">
                  <v:imagedata r:id="IMM5B142B0" o:title=""/>
                </v:shape>
                <o:OLEObject Type="Embed" ProgID="ChemDraw.Document.6.0" ShapeID="_x0000_i1034" DrawAspect="Content" ObjectID="_1478861207" r:id="OMM5B142B0"/>
              </w:objec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AA7D4F" w:rsidRPr="00310FB2" w:rsidRDefault="00AA7D4F" w:rsidP="009B5D77">
            <w:pPr>
              <w:spacing w:after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1881" w:dyaOrig="1606">
                <v:shape id="_x0000_i1035" type="#_x0000_t75" style="width:78.9pt;height:65.1pt" o:ole="">
                  <v:imagedata r:id="IMM5C142C0" o:title=""/>
                </v:shape>
                <o:OLEObject Type="Embed" ProgID="ChemDraw.Document.6.0" ShapeID="_x0000_i1035" DrawAspect="Content" ObjectID="_1478861208" r:id="OMM5C142C0"/>
              </w:objec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AA7D4F" w:rsidRPr="00310FB2" w:rsidRDefault="00AA7D4F" w:rsidP="009B5D77">
            <w:pPr>
              <w:spacing w:after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1881" w:dyaOrig="1606">
                <v:shape id="_x0000_i1036" type="#_x0000_t75" style="width:1in;height:65.1pt" o:ole="">
                  <v:imagedata r:id="IMM5D142D0" o:title=""/>
                </v:shape>
                <o:OLEObject Type="Embed" ProgID="ChemDraw.Document.6.0" ShapeID="_x0000_i1036" DrawAspect="Content" ObjectID="_1478861209" r:id="OMM5D142D0"/>
              </w:objec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1054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1-4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0≤x&lt;1</m:t>
                        </m:r>
                      </m:e>
                    </m:mr>
                    <m:m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-2x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 1≤x&lt;2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, where [.] denotes the greatest integer function, 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  <w:p w:rsidR="00E7580C" w:rsidRPr="00310FB2" w:rsidRDefault="00E7580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Discuss the continuity and differentiability of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in [0, 2)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1054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Differentiable for all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1054E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1054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non-differentiable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1054E0" w:rsidRPr="00310FB2" w:rsidRDefault="001054E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31771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+11x-6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1+|x|</m:t>
                  </m:r>
                </m:den>
              </m:f>
            </m:oMath>
            <w:r w:rsidR="005E2792" w:rsidRPr="00310FB2">
              <w:rPr>
                <w:rFonts w:ascii="Cambria Math" w:hAnsi="Cambria Math"/>
              </w:rPr>
              <w:t xml:space="preserve">, then the set of point at which the function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="00917BAC" w:rsidRPr="00310FB2">
              <w:rPr>
                <w:rFonts w:ascii="Cambria Math" w:hAnsi="Cambria Math"/>
              </w:rPr>
              <w:t xml:space="preserve"> </w:t>
            </w:r>
            <w:r w:rsidR="005E2792" w:rsidRPr="00310FB2">
              <w:rPr>
                <w:rFonts w:ascii="Cambria Math" w:hAnsi="Cambria Math"/>
              </w:rPr>
              <w:t>is not differentiable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E27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{-2, 2, 1, 3}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E279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{- 2, 0, 3}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E279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{-2, 2, 0}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E279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{1, 3}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C7292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({.}</m:t>
              </m:r>
            </m:oMath>
            <w:r w:rsidRPr="00310FB2">
              <w:rPr>
                <w:rFonts w:ascii="Cambria Math" w:hAnsi="Cambria Math"/>
              </w:rPr>
              <w:t xml:space="preserve"> denotes the fractional part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C7292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discontinuous at infinite number of integers but not all integers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C7292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finite number of integers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C7292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discontinuous at all integers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C7292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all integers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x&gt;0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ax+b, x≤0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a=1, b=-1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a=-1, b=1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CD76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a=1, b=1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CD76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a=-1, b=-1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E727F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be a polynomial of degree one and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be defined by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x≤0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  <m:sup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x&gt;0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. If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satisfying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</m:oMath>
            <w:r w:rsidRPr="00310FB2">
              <w:rPr>
                <w:rFonts w:ascii="Cambria Math" w:hAnsi="Cambria Math"/>
              </w:rPr>
              <w:t xml:space="preserve"> then g</w:t>
            </w:r>
            <m:oMath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alibri"/>
                          </w:rPr>
                          <m:t>1</m:t>
                        </m:r>
                      </m:e>
                    </m:func>
                  </m:e>
                </m:d>
                <m:r>
                  <w:rPr>
                    <w:rFonts w:ascii="Cambria Math" w:hAnsi="Cambria Math" w:cs="Calibri"/>
                  </w:rPr>
                  <m:t>x+1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alibri"/>
                          </w:rPr>
                          <m:t>1</m:t>
                        </m:r>
                      </m:e>
                    </m:func>
                  </m:e>
                </m:d>
                <m:r>
                  <w:rPr>
                    <w:rFonts w:ascii="Cambria Math" w:hAnsi="Cambria Math" w:cs="Calibri"/>
                  </w:rPr>
                  <m:t>x+1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alibri"/>
                          </w:rPr>
                          <m:t>1</m:t>
                        </m:r>
                      </m:e>
                    </m:func>
                  </m:e>
                </m:d>
                <m:r>
                  <w:rPr>
                    <w:rFonts w:ascii="Cambria Math" w:hAnsi="Cambria Math" w:cs="Calibri"/>
                  </w:rPr>
                  <m:t>x-1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alibri"/>
                          </w:rPr>
                          <m:t>1</m:t>
                        </m:r>
                      </m:e>
                    </m:func>
                  </m:e>
                </m:d>
                <m:r>
                  <w:rPr>
                    <w:rFonts w:ascii="Cambria Math" w:hAnsi="Cambria Math" w:cs="Calibri"/>
                  </w:rPr>
                  <m:t>x-1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-bx+25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-7x+10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for </w:t>
            </w:r>
            <m:oMath>
              <m:r>
                <w:rPr>
                  <w:rFonts w:ascii="Cambria Math" w:hAnsi="Cambria Math"/>
                </w:rPr>
                <m:t>x≠5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x=5</m:t>
              </m:r>
            </m:oMath>
            <w:r w:rsidRPr="00310FB2">
              <w:rPr>
                <w:rFonts w:ascii="Cambria Math" w:hAnsi="Cambria Math"/>
              </w:rPr>
              <w:t xml:space="preserve">, then the value of </w:t>
            </w:r>
            <m:oMath>
              <m:r>
                <w:rPr>
                  <w:rFonts w:ascii="Cambria Math" w:hAnsi="Cambria Math"/>
                </w:rPr>
                <m:t>f(5)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5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25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1355A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=[x]</m:t>
              </m:r>
            </m:oMath>
            <w:r w:rsidRPr="00310FB2">
              <w:rPr>
                <w:rFonts w:ascii="Cambria Math" w:hAnsi="Cambria Math"/>
              </w:rPr>
              <w:t xml:space="preserve"> and g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x∈Z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 x∈R-Z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>. Then which of the following is not true ([.] represents greatest integer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Calibri"/>
                        </w:rPr>
                        <m:t>x→1</m:t>
                      </m:r>
                    </m:lim>
                  </m:limLow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g</m:t>
                  </m:r>
                  <m:r>
                    <w:rPr>
                      <w:rFonts w:ascii="Cambria Math" w:hAnsi="Cambria Math" w:cs="Calibri"/>
                    </w:rPr>
                    <m:t>(x)</m:t>
                  </m:r>
                </m:e>
              </m:func>
            </m:oMath>
            <w:r w:rsidR="0051355A" w:rsidRPr="00310FB2">
              <w:rPr>
                <w:rFonts w:ascii="Cambria Math" w:hAnsi="Cambria Math" w:cs="Calibri"/>
              </w:rPr>
              <w:t xml:space="preserve"> exists but g</w:t>
            </w:r>
            <m:oMath>
              <m:r>
                <w:rPr>
                  <w:rFonts w:ascii="Cambria Math" w:hAnsi="Cambria Math" w:cs="Calibri"/>
                </w:rPr>
                <m:t>(x)</m:t>
              </m:r>
            </m:oMath>
            <w:r w:rsidR="0051355A" w:rsidRPr="00310FB2">
              <w:rPr>
                <w:rFonts w:ascii="Cambria Math" w:hAnsi="Cambria Math" w:cs="Calibri"/>
              </w:rPr>
              <w:t xml:space="preserve"> is not 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limLow>
                <m:limLowPr>
                  <m:ctrlPr>
                    <w:rPr>
                      <w:rFonts w:ascii="Cambria Math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lim</m:t>
                  </m:r>
                </m:e>
                <m:lim>
                  <m:r>
                    <w:rPr>
                      <w:rFonts w:ascii="Cambria Math" w:hAnsi="Cambria Math" w:cs="Calibri"/>
                    </w:rPr>
                    <m:t>x→1</m:t>
                  </m:r>
                </m:lim>
              </m:limLow>
              <m:r>
                <w:rPr>
                  <w:rFonts w:ascii="Cambria Math" w:hAnsi="Cambria Math" w:cs="Calibri"/>
                </w:rPr>
                <m:t>f(x)</m:t>
              </m:r>
            </m:oMath>
            <w:r w:rsidR="0051355A" w:rsidRPr="00310FB2">
              <w:rPr>
                <w:rFonts w:ascii="Cambria Math" w:hAnsi="Cambria Math"/>
              </w:rPr>
              <w:t xml:space="preserve"> does not exist a</w:t>
            </w:r>
            <w:r w:rsidR="00006397" w:rsidRPr="00310FB2">
              <w:rPr>
                <w:rFonts w:ascii="Cambria Math" w:hAnsi="Cambria Math"/>
              </w:rPr>
              <w:t>n</w:t>
            </w:r>
            <w:r w:rsidR="0051355A" w:rsidRPr="00310FB2">
              <w:rPr>
                <w:rFonts w:ascii="Cambria Math" w:hAnsi="Cambria Math"/>
              </w:rPr>
              <w:t xml:space="preserve">d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="0051355A" w:rsidRPr="00310FB2">
              <w:rPr>
                <w:rFonts w:ascii="Cambria Math" w:hAnsi="Cambria Math"/>
              </w:rPr>
              <w:t xml:space="preserve"> is not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51355A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r>
                <w:rPr>
                  <w:rFonts w:ascii="Cambria Math" w:hAnsi="Cambria Math" w:cs="Calibri"/>
                </w:rPr>
                <m:t>of</m:t>
              </m:r>
            </m:oMath>
            <w:r w:rsidRPr="00310FB2">
              <w:rPr>
                <w:rFonts w:ascii="Cambria Math" w:hAnsi="Cambria Math" w:cs="Calibri"/>
              </w:rPr>
              <w:t xml:space="preserve"> is a discontinuous function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51355A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fo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oMath>
            <w:r w:rsidRPr="00310FB2">
              <w:rPr>
                <w:rFonts w:ascii="Cambria Math" w:hAnsi="Cambria Math"/>
              </w:rPr>
              <w:t xml:space="preserve"> is a discontinuous function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282DC3" w:rsidRPr="001F08C3" w:rsidRDefault="00282DC3" w:rsidP="002218EC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theme="minorHAnsi"/>
              </w:rPr>
            </w:pPr>
            <w:r w:rsidRPr="001F08C3">
              <w:rPr>
                <w:rFonts w:ascii="Cambria Math" w:hAnsi="Cambria Math" w:cstheme="minorHAnsi"/>
              </w:rPr>
              <w:t>Let</w:t>
            </w:r>
            <m:oMath>
              <m:r>
                <w:rPr>
                  <w:rFonts w:ascii="Cambria Math" w:hAnsi="Cambria Math" w:cs="Cambria Math"/>
                </w:rPr>
                <m:t>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mbria Math"/>
                        </w:rPr>
                        <m:t>n</m:t>
                      </m:r>
                    </m:sup>
                  </m:sSup>
                </m:num>
                <m:den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log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 w:cstheme="minorHAnsi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ambria Math"/>
                                </w:rPr>
                                <m:t>m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(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-1)</m:t>
                          </m:r>
                        </m:e>
                      </m:func>
                    </m:e>
                  </m:func>
                </m:den>
              </m:f>
            </m:oMath>
            <w:r w:rsidRPr="001F08C3">
              <w:rPr>
                <w:rFonts w:ascii="Cambria Math" w:hAnsi="Cambria Math" w:cstheme="minorHAnsi"/>
              </w:rPr>
              <w:t xml:space="preserve">; </w:t>
            </w:r>
            <m:oMath>
              <m:r>
                <w:rPr>
                  <w:rFonts w:ascii="Cambria Math" w:hAnsi="Cambria Math" w:cstheme="minorHAnsi"/>
                </w:rPr>
                <m:t>0&lt;</m:t>
              </m:r>
              <m:r>
                <w:rPr>
                  <w:rFonts w:ascii="Cambria Math" w:hAnsi="Cambria Math" w:cs="Cambria Math"/>
                </w:rPr>
                <m:t>x</m:t>
              </m:r>
              <m:r>
                <w:rPr>
                  <w:rFonts w:ascii="Cambria Math" w:hAnsi="Cambria Math" w:cstheme="minorHAnsi"/>
                </w:rPr>
                <m:t xml:space="preserve">&lt;2, </m:t>
              </m:r>
              <m:r>
                <w:rPr>
                  <w:rFonts w:ascii="Cambria Math" w:hAnsi="Cambria Math" w:cs="Cambria Math"/>
                </w:rPr>
                <m:t>m</m:t>
              </m:r>
            </m:oMath>
            <w:r w:rsidRPr="001F08C3">
              <w:rPr>
                <w:rFonts w:ascii="Cambria Math" w:hAnsi="Cambria Math" w:cstheme="minorHAnsi"/>
              </w:rPr>
              <w:t xml:space="preserve"> and </w:t>
            </w:r>
            <m:oMath>
              <m:r>
                <w:rPr>
                  <w:rFonts w:ascii="Cambria Math" w:hAnsi="Cambria Math" w:cs="Cambria Math"/>
                </w:rPr>
                <m:t>n</m:t>
              </m:r>
            </m:oMath>
            <w:r w:rsidRPr="001F08C3">
              <w:rPr>
                <w:rFonts w:ascii="Cambria Math" w:hAnsi="Cambria Math" w:cstheme="minorHAnsi"/>
              </w:rPr>
              <w:t xml:space="preserve"> are integers</w:t>
            </w:r>
            <w:proofErr w:type="gramStart"/>
            <w:r w:rsidRPr="001F08C3">
              <w:rPr>
                <w:rFonts w:ascii="Cambria Math" w:hAnsi="Cambria Math" w:cstheme="minorHAnsi"/>
              </w:rPr>
              <w:t xml:space="preserve">, </w:t>
            </w:r>
            <m:oMath>
              <w:proofErr w:type="gramEnd"/>
              <m:r>
                <w:rPr>
                  <w:rFonts w:ascii="Cambria Math" w:hAnsi="Cambria Math" w:cs="Cambria Math"/>
                </w:rPr>
                <m:t>m</m:t>
              </m:r>
              <m:r>
                <w:rPr>
                  <w:rFonts w:ascii="Cambria Math" w:hAnsi="Cambria Math" w:cstheme="minorHAnsi"/>
                </w:rPr>
                <m:t xml:space="preserve">≠0, </m:t>
              </m:r>
              <m:r>
                <w:rPr>
                  <w:rFonts w:ascii="Cambria Math" w:hAnsi="Cambria Math" w:cs="Cambria Math"/>
                </w:rPr>
                <m:t>n</m:t>
              </m:r>
              <m:r>
                <w:rPr>
                  <w:rFonts w:ascii="Cambria Math" w:hAnsi="Cambria Math" w:cstheme="minorHAnsi"/>
                </w:rPr>
                <m:t>&gt;0</m:t>
              </m:r>
            </m:oMath>
            <w:r w:rsidRPr="001F08C3">
              <w:rPr>
                <w:rFonts w:ascii="Cambria Math" w:hAnsi="Cambria Math" w:cstheme="minorHAnsi"/>
              </w:rPr>
              <w:t xml:space="preserve">, and let </w:t>
            </w:r>
            <m:oMath>
              <m:r>
                <w:rPr>
                  <w:rFonts w:ascii="Cambria Math" w:hAnsi="Cambria Math" w:cs="Cambria Math"/>
                </w:rPr>
                <m:t>p</m:t>
              </m:r>
            </m:oMath>
            <w:r w:rsidRPr="001F08C3">
              <w:rPr>
                <w:rFonts w:ascii="Cambria Math" w:hAnsi="Cambria Math" w:cstheme="minorHAnsi"/>
              </w:rPr>
              <w:t xml:space="preserve"> be the left hand derivative of </w:t>
            </w:r>
            <m:oMath>
              <m:r>
                <w:rPr>
                  <w:rFonts w:ascii="Cambria Math" w:hAnsi="Cambria Math" w:cstheme="minorHAnsi"/>
                </w:rPr>
                <m:t>|</m:t>
              </m:r>
              <m:r>
                <w:rPr>
                  <w:rFonts w:ascii="Cambria Math" w:hAnsi="Cambria Math" w:cs="Cambria Math"/>
                </w:rPr>
                <m:t>x</m:t>
              </m:r>
              <m:r>
                <w:rPr>
                  <w:rFonts w:ascii="Cambria Math" w:hAnsi="Cambria Math" w:cstheme="minorHAnsi"/>
                </w:rPr>
                <m:t>-1|</m:t>
              </m:r>
            </m:oMath>
            <w:r w:rsidRPr="001F08C3">
              <w:rPr>
                <w:rFonts w:ascii="Cambria Math" w:hAnsi="Cambria Math" w:cstheme="minorHAnsi"/>
              </w:rPr>
              <w:t xml:space="preserve"> at </w:t>
            </w:r>
            <m:oMath>
              <m:r>
                <w:rPr>
                  <w:rFonts w:ascii="Cambria Math" w:hAnsi="Cambria Math" w:cs="Cambria Math"/>
                </w:rPr>
                <m:t>x</m:t>
              </m:r>
              <m:r>
                <w:rPr>
                  <w:rFonts w:ascii="Cambria Math" w:hAnsi="Cambria Math" w:cstheme="minorHAnsi"/>
                </w:rPr>
                <m:t>=1</m:t>
              </m:r>
            </m:oMath>
            <w:r w:rsidRPr="001F08C3">
              <w:rPr>
                <w:rFonts w:ascii="Cambria Math" w:hAnsi="Cambria Math" w:cstheme="minorHAnsi"/>
              </w:rPr>
              <w:t xml:space="preserve"> . If </w:t>
            </w:r>
            <m:oMath>
              <m:func>
                <m:funcPr>
                  <m:ctrlPr>
                    <w:rPr>
                      <w:rFonts w:ascii="Cambria Math" w:hAnsi="Cambria Math" w:cstheme="minorHAnsi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  <m:r>
                        <w:rPr>
                          <w:rFonts w:ascii="Cambria Math" w:hAnsi="Cambria Math" w:cstheme="minorHAnsi"/>
                        </w:rPr>
                        <m:t>→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 w:cs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=</m:t>
                  </m:r>
                  <m:r>
                    <w:rPr>
                      <w:rFonts w:ascii="Cambria Math" w:hAnsi="Cambria Math" w:cs="Cambria Math"/>
                    </w:rPr>
                    <m:t>p</m:t>
                  </m:r>
                </m:e>
              </m:func>
            </m:oMath>
            <w:r w:rsidRPr="001F08C3">
              <w:rPr>
                <w:rFonts w:ascii="Cambria Math" w:hAnsi="Cambria Math" w:cstheme="minorHAnsi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282DC3" w:rsidRPr="001F08C3" w:rsidRDefault="00282DC3" w:rsidP="002218EC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>n</m:t>
                </m:r>
                <m:r>
                  <w:rPr>
                    <w:rFonts w:ascii="Cambria Math" w:hAnsi="Cambria Math" w:cstheme="minorHAnsi"/>
                  </w:rPr>
                  <m:t xml:space="preserve">=1, </m:t>
                </m:r>
                <m:r>
                  <w:rPr>
                    <w:rFonts w:ascii="Cambria Math" w:hAnsi="Cambria Math" w:cs="Cambria Math"/>
                  </w:rPr>
                  <m:t>m</m:t>
                </m:r>
                <m:r>
                  <w:rPr>
                    <w:rFonts w:ascii="Cambria Math" w:hAnsi="Cambria Math" w:cstheme="minorHAnsi"/>
                  </w:rPr>
                  <m:t>=1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282DC3" w:rsidRPr="001F08C3" w:rsidRDefault="00282DC3" w:rsidP="002218EC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>n</m:t>
                </m:r>
                <m:r>
                  <w:rPr>
                    <w:rFonts w:ascii="Cambria Math" w:hAnsi="Cambria Math" w:cstheme="minorHAnsi"/>
                  </w:rPr>
                  <m:t xml:space="preserve">=1, </m:t>
                </m:r>
                <m:r>
                  <w:rPr>
                    <w:rFonts w:ascii="Cambria Math" w:hAnsi="Cambria Math" w:cs="Cambria Math"/>
                  </w:rPr>
                  <m:t>m</m:t>
                </m:r>
                <m:r>
                  <w:rPr>
                    <w:rFonts w:ascii="Cambria Math" w:hAnsi="Cambria Math" w:cstheme="minorHAnsi"/>
                  </w:rPr>
                  <m:t>=-1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282DC3" w:rsidRPr="001F08C3" w:rsidRDefault="00282DC3" w:rsidP="002218EC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>n</m:t>
                </m:r>
                <m:r>
                  <w:rPr>
                    <w:rFonts w:ascii="Cambria Math" w:hAnsi="Cambria Math" w:cstheme="minorHAnsi"/>
                  </w:rPr>
                  <m:t xml:space="preserve">=2, </m:t>
                </m:r>
                <m:r>
                  <w:rPr>
                    <w:rFonts w:ascii="Cambria Math" w:hAnsi="Cambria Math" w:cs="Cambria Math"/>
                  </w:rPr>
                  <m:t>m</m:t>
                </m:r>
                <m:r>
                  <w:rPr>
                    <w:rFonts w:ascii="Cambria Math" w:hAnsi="Cambria Math" w:cstheme="minorHAnsi"/>
                  </w:rPr>
                  <m:t>=2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282DC3" w:rsidRPr="001F08C3" w:rsidRDefault="00282DC3" w:rsidP="002218EC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>n</m:t>
                </m:r>
                <m:r>
                  <w:rPr>
                    <w:rFonts w:ascii="Cambria Math" w:hAnsi="Cambria Math" w:cstheme="minorHAnsi"/>
                  </w:rPr>
                  <m:t xml:space="preserve">&gt;2, </m:t>
                </m:r>
                <m:r>
                  <w:rPr>
                    <w:rFonts w:ascii="Cambria Math" w:hAnsi="Cambria Math" w:cs="Cambria Math"/>
                  </w:rPr>
                  <m:t>m</m:t>
                </m:r>
                <m:r>
                  <w:rPr>
                    <w:rFonts w:ascii="Cambria Math" w:hAnsi="Cambria Math" w:cstheme="minorHAnsi"/>
                  </w:rPr>
                  <m:t>=</m:t>
                </m:r>
                <m:r>
                  <w:rPr>
                    <w:rFonts w:ascii="Cambria Math" w:hAnsi="Cambria Math" w:cs="Cambria Math"/>
                  </w:rPr>
                  <m:t>n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({x,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})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x≥0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2x,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x&lt;0</m:t>
                            </m:r>
                          </m:e>
                        </m:func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>. Then which of the following is not true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9936C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not differentiable at exactly three point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9936C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be a continuous function on </w:t>
            </w:r>
            <m:oMath>
              <m:r>
                <w:rPr>
                  <w:rFonts w:ascii="Cambria Math" w:hAnsi="Cambria Math"/>
                </w:rPr>
                <m:t>R</m:t>
              </m:r>
            </m:oMath>
            <w:r w:rsidRPr="00310FB2">
              <w:rPr>
                <w:rFonts w:ascii="Cambria Math" w:hAnsi="Cambria Math"/>
              </w:rPr>
              <w:t xml:space="preserve"> such that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1/4n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e>
                  </m:fun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. Then the value of </w:t>
            </w:r>
            <m:oMath>
              <m:r>
                <w:rPr>
                  <w:rFonts w:ascii="Cambria Math" w:hAnsi="Cambria Math"/>
                </w:rPr>
                <m:t>f(0)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1/2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0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240C21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{x/n,|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πx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|}</m:t>
                  </m:r>
                </m:e>
              </m:func>
              <m:r>
                <w:rPr>
                  <w:rFonts w:ascii="Cambria Math" w:hAnsi="Cambria Math"/>
                </w:rPr>
                <m:t>, n∈N</m:t>
              </m:r>
            </m:oMath>
            <w:r w:rsidRPr="00310FB2">
              <w:rPr>
                <w:rFonts w:ascii="Cambria Math" w:hAnsi="Cambria Math"/>
              </w:rPr>
              <w:t xml:space="preserve"> has maximum points of non-differentiability for </w:t>
            </w:r>
            <m:oMath>
              <m:r>
                <w:rPr>
                  <w:rFonts w:ascii="Cambria Math" w:hAnsi="Cambria Math"/>
                </w:rPr>
                <m:t>x∈(0, 4)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Pr="00310FB2">
              <w:rPr>
                <w:rFonts w:ascii="Cambria Math" w:hAnsi="Cambria Math"/>
              </w:rPr>
              <w:t xml:space="preserve"> cannot be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240C21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4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240C21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240C21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5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240C21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6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94555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x&gt;0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x+πx+λ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In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4, 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x≤0</m:t>
                        </m:r>
                      </m:e>
                    </m:mr>
                  </m:m>
                </m:e>
              </m:d>
            </m:oMath>
          </w:p>
          <w:p w:rsidR="00DD6DD3" w:rsidRPr="00310FB2" w:rsidRDefault="00DD6DD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Then the value of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DD6DD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4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log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e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Calibri"/>
                      </w:rPr>
                      <m:t>2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DD6DD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log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e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Calibri"/>
                      </w:rPr>
                      <m:t>2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DD6DD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67A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 xml:space="preserve"> is discontinuous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67A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only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67AF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x=2</m:t>
              </m:r>
            </m:oMath>
            <w:r w:rsidRPr="00310FB2">
              <w:rPr>
                <w:rFonts w:ascii="Cambria Math" w:hAnsi="Cambria Math"/>
              </w:rPr>
              <w:t xml:space="preserve"> only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67A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and 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67AF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+2x+3+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πx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+2x+3+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πx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and differentiable for all </w:t>
            </w:r>
            <m:oMath>
              <m:r>
                <w:rPr>
                  <w:rFonts w:ascii="Cambria Math" w:hAnsi="Cambria Math" w:cs="Calibri"/>
                </w:rPr>
                <m:t>x∈R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B0995" w:rsidRPr="00310FB2" w:rsidRDefault="00FB099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but not differentiable for all </w:t>
            </w:r>
            <m:oMath>
              <m:r>
                <w:rPr>
                  <w:rFonts w:ascii="Cambria Math" w:hAnsi="Cambria Math"/>
                </w:rPr>
                <m:t>x∈R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B0995" w:rsidRPr="00310FB2" w:rsidRDefault="00FB099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discontinuous at infinite number of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FB0995" w:rsidRPr="00310FB2" w:rsidRDefault="00FB099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finite number of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of the following function is not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="00006397" w:rsidRPr="00310FB2">
              <w:rPr>
                <w:rFonts w:ascii="Cambria Math" w:hAnsi="Cambria Math"/>
              </w:rPr>
              <w:t>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"/>
                  </w:rPr>
                  <m:t>|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x-1</m:t>
                    </m:r>
                  </m:e>
                </m:d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x-2</m:t>
                    </m:r>
                  </m:e>
                </m:d>
                <m:r>
                  <w:rPr>
                    <w:rFonts w:ascii="Cambria Math" w:hAnsi="Cambria Math" w:cs="Calibri"/>
                  </w:rPr>
                  <m:t>|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x-1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-|x-1|</m:t>
                    </m:r>
                  </m:e>
                </m:func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x-1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Calibri"/>
                      </w:rPr>
                      <m:t>+|x-1|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E727F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x+4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=6y</m:t>
              </m:r>
            </m:oMath>
            <w:r w:rsidR="00E7580C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then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Pr="00310FB2">
              <w:rPr>
                <w:rFonts w:ascii="Cambria Math" w:hAnsi="Cambria Math"/>
              </w:rPr>
              <w:t xml:space="preserve"> as a function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E727F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E727F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Derivable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dy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dx</m:t>
                  </m:r>
                </m:den>
              </m:f>
              <m:r>
                <w:rPr>
                  <w:rFonts w:ascii="Cambria Math" w:hAnsi="Cambria Math" w:cs="Calibri"/>
                </w:rPr>
                <m:t>=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oMath>
            <w:r w:rsidR="00E727F8" w:rsidRPr="00310FB2">
              <w:rPr>
                <w:rFonts w:ascii="Cambria Math" w:hAnsi="Cambria Math" w:cs="Calibri"/>
              </w:rPr>
              <w:t xml:space="preserve"> for all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CD7658" w:rsidRPr="00310FB2" w:rsidRDefault="00E727F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of the following functions have finite number of points if discontinuity in </w:t>
            </w:r>
            <m:oMath>
              <m:r>
                <w:rPr>
                  <w:rFonts w:ascii="Cambria Math" w:hAnsi="Cambria Math"/>
                </w:rPr>
                <m:t>R([∙]</m:t>
              </m:r>
            </m:oMath>
            <w:r w:rsidRPr="00310FB2">
              <w:rPr>
                <w:rFonts w:ascii="Cambria Math" w:hAnsi="Cambria Math"/>
              </w:rPr>
              <w:t xml:space="preserve"> represents greatest integer function)?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Calibri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[πx]</m:t>
                    </m:r>
                  </m:e>
                </m:func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(π[x])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  <w:r w:rsidR="00006397" w:rsidRPr="00310FB2">
              <w:rPr>
                <w:rFonts w:ascii="Cambria Math" w:hAnsi="Cambria Math"/>
              </w:rPr>
              <w:t>,</w:t>
            </w:r>
            <w:r w:rsidR="0022029C" w:rsidRPr="00310FB2">
              <w:rPr>
                <w:rFonts w:ascii="Cambria Math" w:hAnsi="Cambria Math"/>
              </w:rPr>
              <w:t xml:space="preserve"> where [.] denotes the greatest integer function and {.} is the fractional part function, is discontinuous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22029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All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62929" w:rsidRPr="00310FB2" w:rsidRDefault="0022029C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All integer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22029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No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22029C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which is not an integer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AD3CF3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value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oMath>
            <w:r w:rsidR="008E1CF6" w:rsidRPr="00310FB2">
              <w:rPr>
                <w:rFonts w:ascii="Cambria Math" w:hAnsi="Cambria Math"/>
              </w:rPr>
              <w:t xml:space="preserve">, </w:t>
            </w:r>
            <w:r w:rsidRPr="00310FB2">
              <w:rPr>
                <w:rFonts w:ascii="Cambria Math" w:hAnsi="Cambria Math"/>
              </w:rPr>
              <w:t>so that the function</w:t>
            </w:r>
            <w:r w:rsidR="008E1CF6" w:rsidRPr="00310FB2">
              <w:rPr>
                <w:rFonts w:ascii="Cambria Math" w:hAnsi="Cambria Math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2x-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2x+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den>
              </m:f>
            </m:oMath>
            <w:r w:rsidRPr="00310FB2">
              <w:rPr>
                <w:rFonts w:ascii="Cambria Math" w:hAnsi="Cambria Math"/>
              </w:rPr>
              <w:t xml:space="preserve"> is continuous at each point in its domain, is equal to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AD3CF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1/3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2/3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AD3CF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-1/3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F5370D" w:rsidRPr="00310FB2" w:rsidRDefault="00CD4DA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of the following functions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="Calibri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m:rPr>
                    <m:lit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="Calibri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F5370D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number of points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πx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 0≤x≤1</m:t>
                        </m:r>
                      </m:e>
                    </m:mr>
                    <m:m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2x-3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1&lt;x≤2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([.] denotes the greatest integer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Two points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Three points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Four points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82593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A40E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rad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A40E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on </w:t>
            </w:r>
            <m:oMath>
              <m:r>
                <w:rPr>
                  <w:rFonts w:ascii="Cambria Math" w:hAnsi="Cambria Math" w:cs="Calibri"/>
                </w:rPr>
                <m:t>[-1, 1]</m:t>
              </m:r>
            </m:oMath>
            <w:r w:rsidRPr="00310FB2">
              <w:rPr>
                <w:rFonts w:ascii="Cambria Math" w:hAnsi="Cambria Math" w:cs="Calibri"/>
              </w:rPr>
              <w:t xml:space="preserve"> and differentiable on </w:t>
            </w:r>
            <m:oMath>
              <m:r>
                <w:rPr>
                  <w:rFonts w:ascii="Cambria Math" w:hAnsi="Cambria Math" w:cs="Calibri"/>
                </w:rPr>
                <m:t>(-1, 1)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A40E6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</w:t>
            </w:r>
            <m:oMath>
              <m:r>
                <w:rPr>
                  <w:rFonts w:ascii="Cambria Math" w:hAnsi="Cambria Math"/>
                </w:rPr>
                <m:t>[-1, 1]</m:t>
              </m:r>
            </m:oMath>
            <w:r w:rsidRPr="00310FB2">
              <w:rPr>
                <w:rFonts w:ascii="Cambria Math" w:hAnsi="Cambria Math"/>
              </w:rPr>
              <w:t xml:space="preserve"> and differentiable on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-1, 0</m:t>
                  </m:r>
                </m:e>
              </m:d>
              <m:r>
                <w:rPr>
                  <w:rFonts w:ascii="Cambria Math" w:hAnsi="Cambria Math"/>
                </w:rPr>
                <m:t>∪(0, 1)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A40E6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and differentiable on </w:t>
            </w:r>
            <m:oMath>
              <m:r>
                <w:rPr>
                  <w:rFonts w:ascii="Cambria Math" w:hAnsi="Cambria Math" w:cs="Calibri"/>
                </w:rPr>
                <m:t>[-1, 1]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B92767" w:rsidRPr="00310FB2" w:rsidRDefault="00A40E6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1-|x|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1+x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;x≠-1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1;      x=-1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</m:oMath>
            <w:r w:rsidRPr="00310FB2">
              <w:rPr>
                <w:rFonts w:ascii="Cambria Math" w:hAnsi="Cambria Math"/>
              </w:rPr>
              <w:t xml:space="preserve"> then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where </w:t>
            </w:r>
            <m:oMath>
              <m:r>
                <w:rPr>
                  <w:rFonts w:ascii="Cambria Math" w:hAnsi="Cambria Math"/>
                </w:rPr>
                <m:t>[∙]</m:t>
              </m:r>
            </m:oMath>
            <w:r w:rsidRPr="00310FB2">
              <w:rPr>
                <w:rFonts w:ascii="Cambria Math" w:hAnsi="Cambria Math"/>
              </w:rPr>
              <w:t xml:space="preserve"> represents the greatest integer function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at </w:t>
            </w:r>
            <m:oMath>
              <m:r>
                <w:rPr>
                  <w:rFonts w:ascii="Cambria Math" w:hAnsi="Cambria Math" w:cs="Calibri"/>
                </w:rPr>
                <m:t>x=-1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x=1/2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be defined in the interval </w:t>
            </w:r>
            <m:oMath>
              <m:r>
                <w:rPr>
                  <w:rFonts w:ascii="Cambria Math" w:hAnsi="Cambria Math"/>
                </w:rPr>
                <m:t>[0, 4]</m:t>
              </m:r>
            </m:oMath>
            <w:r w:rsidRPr="00310FB2">
              <w:rPr>
                <w:rFonts w:ascii="Cambria Math" w:hAnsi="Cambria Math"/>
              </w:rPr>
              <w:t xml:space="preserve"> such that</w:t>
            </w:r>
          </w:p>
          <w:p w:rsidR="00AD3CF3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1-x, 0≤x≤1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x+2, 1&lt;x&lt;2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4-x, 2≤x≤4</m:t>
                          </m:r>
                        </m:e>
                      </m:mr>
                    </m:m>
                  </m:e>
                </m:d>
              </m:oMath>
            </m:oMathPara>
          </w:p>
          <w:p w:rsidR="00AD3CF3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Then number of points where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AD3CF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AD3CF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AD3CF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bx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, x≠0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=4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then the ordered pair </w:t>
            </w:r>
            <m:oMath>
              <m:r>
                <w:rPr>
                  <w:rFonts w:ascii="Cambria Math" w:hAnsi="Cambria Math"/>
                </w:rPr>
                <m:t>(a, b)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(±1, 3)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 ±3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-1, -3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F3572E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(1, 3)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CD7658" w:rsidRPr="00310FB2" w:rsidRDefault="001054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2+x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2n</m:t>
                              </m:r>
                            </m:sup>
                          </m:sSup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>.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1054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func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CD7658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>f(x)</m:t>
              </m:r>
            </m:oMath>
            <w:r w:rsidR="008E4D88" w:rsidRPr="00310FB2">
              <w:rPr>
                <w:rFonts w:ascii="Cambria Math" w:hAnsi="Cambria Math"/>
              </w:rPr>
              <w:t xml:space="preserve"> does not exist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set of points where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|x|</m:t>
              </m:r>
            </m:oMath>
            <w:r w:rsidRPr="00310FB2">
              <w:rPr>
                <w:rFonts w:ascii="Cambria Math" w:hAnsi="Cambria Math"/>
              </w:rPr>
              <w:t xml:space="preserve"> is thrice differentiable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R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R-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±1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5D6D2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R-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62929" w:rsidRPr="00310FB2" w:rsidRDefault="005D6D2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x-4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|x-4|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+a, x&lt;4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a+b,  x=4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x-4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|x-4|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+b, x&gt;4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. 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x=4</m:t>
              </m:r>
            </m:oMath>
            <w:r w:rsidRPr="00310FB2">
              <w:rPr>
                <w:rFonts w:ascii="Cambria Math" w:hAnsi="Cambria Math"/>
              </w:rPr>
              <w:t xml:space="preserve"> when,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a=0, b=0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a=1, b=1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062929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a=-1, b=1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62929" w:rsidRPr="00310FB2" w:rsidRDefault="00AD3CF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a=1, b=-1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62929" w:rsidRPr="00310FB2" w:rsidRDefault="00772A68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I</w:t>
            </w:r>
            <w:r w:rsidRPr="00310FB2">
              <w:rPr>
                <w:rFonts w:ascii="Cambria Math" w:hAnsi="Cambria Math"/>
              </w:rPr>
              <w:t>f</w:t>
            </w:r>
            <w:r w:rsidRPr="00310FB2">
              <w:rPr>
                <w:rFonts w:ascii="Cambria Math" w:hAnsi="Cambria Math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&lt;1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≥1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is differentiable at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772A68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-∞</m:t>
                    </m:r>
                    <m:r>
                      <w:rPr>
                        <w:rFonts w:ascii="Cambria Math" w:hAnsi="Cambria Math" w:cs="Calibri"/>
                      </w:rPr>
                      <m:t>, ∞</m:t>
                    </m:r>
                  </m:e>
                </m:d>
                <m:r>
                  <w:rPr>
                    <w:rFonts w:ascii="Cambria Math" w:hAnsi="Cambria Math" w:cs="Calibri"/>
                  </w:rPr>
                  <m:t>-</m:t>
                </m:r>
                <m:r>
                  <w:rPr>
                    <w:rFonts w:ascii="Cambria Math" w:hAnsi="Cambria Math" w:cs="Calibri"/>
                  </w:rPr>
                  <m:t>{1}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772A68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-∞</m:t>
                    </m:r>
                    <m:r>
                      <w:rPr>
                        <w:rFonts w:ascii="Cambria Math" w:hAnsi="Cambria Math" w:cs="Calibri"/>
                      </w:rPr>
                      <m:t>, ∞</m:t>
                    </m:r>
                  </m:e>
                </m:d>
                <m:r>
                  <w:rPr>
                    <w:rFonts w:ascii="Cambria Math" w:hAnsi="Cambria Math" w:cs="Calibri"/>
                  </w:rPr>
                  <m:t>~{1-1}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772A68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-∞</m:t>
                    </m:r>
                    <m:r>
                      <w:rPr>
                        <w:rFonts w:ascii="Cambria Math" w:hAnsi="Cambria Math" w:cs="Calibri"/>
                      </w:rPr>
                      <m:t>, ∞</m:t>
                    </m:r>
                  </m:e>
                </m:d>
                <m:r>
                  <w:rPr>
                    <w:rFonts w:ascii="Cambria Math" w:hAnsi="Cambria Math" w:cs="Calibri"/>
                  </w:rPr>
                  <m:t>~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1-1, 0</m:t>
                    </m:r>
                  </m:e>
                </m:d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62929" w:rsidRPr="00310FB2" w:rsidRDefault="00772A68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-∞</m:t>
                    </m:r>
                    <m:r>
                      <w:rPr>
                        <w:rFonts w:ascii="Cambria Math" w:hAnsi="Cambria Math" w:cs="Calibri"/>
                      </w:rPr>
                      <m:t>, ∞</m:t>
                    </m:r>
                  </m:e>
                </m:d>
                <m:r>
                  <w:rPr>
                    <w:rFonts w:ascii="Cambria Math" w:hAnsi="Cambria Math" w:cs="Calibri"/>
                  </w:rPr>
                  <m:t>~{-1}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1F6B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{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</w:rPr>
                    <m:t>}</m:t>
                  </m:r>
                </m:e>
              </m:rad>
              <m:r>
                <w:rPr>
                  <w:rFonts w:ascii="Cambria Math" w:hAnsi="Cambria Math"/>
                </w:rPr>
                <m:t>, x&gt;1</m:t>
              </m:r>
            </m:oMath>
            <w:r w:rsidRPr="00310FB2">
              <w:rPr>
                <w:rFonts w:ascii="Cambria Math" w:hAnsi="Cambria Math"/>
              </w:rPr>
              <w:t>, where [.] and {.} denote the greatest integer function and the fractional part function, respectively,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1F6B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but non-differentiable at </w:t>
            </w:r>
            <m:oMath>
              <m:r>
                <w:rPr>
                  <w:rFonts w:ascii="Cambria Math" w:hAnsi="Cambria Math" w:cs="Calibri"/>
                </w:rPr>
                <m:t>x=e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1F6B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x=e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1F6B5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discontinuous at </w:t>
            </w:r>
            <m:oMath>
              <m:r>
                <w:rPr>
                  <w:rFonts w:ascii="Cambria Math" w:hAnsi="Cambria Math" w:cs="Calibri"/>
                </w:rPr>
                <m:t>x=e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B92767" w:rsidRPr="00310FB2" w:rsidRDefault="001F6B5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p w:rsidR="00F11D93" w:rsidRDefault="00F11D93" w:rsidP="00E52851">
        <w:pPr>              </w:pPr>
      </w:p>
      <w:p w:rsidR="00F95041" w:rsidRPr="00F95041" w:rsidRDefault="00F95041" w:rsidP="00F95041">
        <w:pPr>
          <w:autoSpaceDE w:val="0"/>
          <w:autoSpaceDN w:val="0"/>
          <w:adjustRightInd w:val="0"/>
          <w:jc w:val="center"/>
          <w:rPr>
            <w:rFonts w:ascii="Cambria Math" w:hAnsi="Cambria Math" w:cs="Calibri"/>
            <w:b/>
            <w:bCs/>
          </w:rPr>
        </w:pPr>
        <w:r w:rsidRPr="00F95041">
          <w:rPr>
            <w:rFonts w:ascii="Cambria Math" w:hAnsi="Cambria Math" w:cs="Calibri"/>
            <w:b/>
          </w:rPr>
          <w:t>Multiple Correct Answers Type</w:t>
        </w:r>
        <w:bCs/>
      </w:p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(1/x)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                  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everywhere in </w:t>
            </w:r>
            <m:oMath>
              <m:r>
                <w:rPr>
                  <w:rFonts w:ascii="Cambria Math" w:hAnsi="Cambria Math" w:cs="Calibri"/>
                </w:rPr>
                <m:t>x∈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-1, 1</m:t>
                  </m:r>
                </m:e>
              </m:d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in </w:t>
            </w:r>
            <m:oMath>
              <m:r>
                <w:rPr>
                  <w:rFonts w:ascii="Cambria Math" w:hAnsi="Cambria Math"/>
                </w:rPr>
                <m:t>x∈[-1, 1]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differentiable everywhere in </w:t>
            </w:r>
            <m:oMath>
              <m:r>
                <w:rPr>
                  <w:rFonts w:ascii="Cambria Math" w:hAnsi="Cambria Math" w:cs="Calibri"/>
                </w:rPr>
                <m:t>x∈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-1, 1</m:t>
                  </m:r>
                </m:e>
              </m:d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</w:t>
            </w:r>
            <w:r w:rsidR="00850301" w:rsidRPr="00310FB2">
              <w:rPr>
                <w:rFonts w:ascii="Cambria Math" w:hAnsi="Cambria Math"/>
              </w:rPr>
              <w:t>non-</w:t>
            </w:r>
            <w:r w:rsidRPr="00310FB2">
              <w:rPr>
                <w:rFonts w:ascii="Cambria Math" w:hAnsi="Cambria Math"/>
              </w:rPr>
              <w:t xml:space="preserve">differentiable nowhere in </w:t>
            </w:r>
            <m:oMath>
              <m:r>
                <w:rPr>
                  <w:rFonts w:ascii="Cambria Math" w:hAnsi="Cambria Math"/>
                </w:rPr>
                <m:t>x∈[-1, 1]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of the following function is thrice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6665C2" w:rsidRPr="00310FB2">
              <w:rPr>
                <w:rFonts w:ascii="Cambria Math" w:hAnsi="Cambria Math"/>
              </w:rPr>
              <w:t>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=|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Calibri"/>
                  </w:rPr>
                  <m:t>|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sin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3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e>
                </m:d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 function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satisfies the relation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x+y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+xy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x+y</m:t>
                  </m:r>
                </m:e>
              </m:d>
              <m:r>
                <w:rPr>
                  <w:rFonts w:ascii="Cambria Math" w:hAnsi="Cambria Math"/>
                </w:rPr>
                <m:t xml:space="preserve"> ∀x, y∈R</m:t>
              </m:r>
            </m:oMath>
            <w:r w:rsidRPr="00310FB2">
              <w:rPr>
                <w:rFonts w:ascii="Cambria Math" w:hAnsi="Cambria Math"/>
              </w:rPr>
              <w:t xml:space="preserve">.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a polynomial function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an exponential function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twice differentiable for all </w:t>
            </w:r>
            <m:oMath>
              <m:r>
                <w:rPr>
                  <w:rFonts w:ascii="Cambria Math" w:hAnsi="Cambria Math" w:cs="Calibri"/>
                </w:rPr>
                <m:t>x∈R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  <m:r>
                  <w:rPr>
                    <w:rFonts w:ascii="Cambria Math" w:hAnsi="Cambria Math"/>
                  </w:rPr>
                  <m:t>=8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=[x]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0,  x∈Z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x∈R-Z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([.] represents greatest integer function).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limLow>
                <m:limLowPr>
                  <m:ctrlPr>
                    <w:rPr>
                      <w:rFonts w:ascii="Cambria Math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lim</m:t>
                  </m:r>
                </m:e>
                <m:lim>
                  <m:r>
                    <w:rPr>
                      <w:rFonts w:ascii="Cambria Math" w:hAnsi="Cambria Math" w:cs="Calibri"/>
                    </w:rPr>
                    <m:t>x→1</m:t>
                  </m:r>
                </m:lim>
              </m:limLow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r>
                <w:rPr>
                  <w:rFonts w:ascii="Cambria Math" w:hAnsi="Cambria Math" w:cs="Calibri"/>
                </w:rPr>
                <m:t>(x)</m:t>
              </m:r>
            </m:oMath>
            <w:r w:rsidR="000743F5" w:rsidRPr="00310FB2">
              <w:rPr>
                <w:rFonts w:ascii="Cambria Math" w:hAnsi="Cambria Math" w:cs="Calibri"/>
              </w:rPr>
              <w:t xml:space="preserve"> exists but </w:t>
            </w:r>
            <m:oMath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r>
                <w:rPr>
                  <w:rFonts w:ascii="Cambria Math" w:hAnsi="Cambria Math" w:cs="Calibri"/>
                </w:rPr>
                <m:t>(x)</m:t>
              </m:r>
            </m:oMath>
            <w:r w:rsidR="000743F5" w:rsidRPr="00310FB2">
              <w:rPr>
                <w:rFonts w:ascii="Cambria Math" w:hAnsi="Cambria Math" w:cs="Calibri"/>
              </w:rPr>
              <w:t xml:space="preserve"> is not 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not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r>
                <w:rPr>
                  <w:rFonts w:ascii="Cambria Math" w:hAnsi="Cambria Math" w:cs="Calibri"/>
                </w:rPr>
                <m:t>of</m:t>
              </m:r>
            </m:oMath>
            <w:r w:rsidRPr="00310FB2">
              <w:rPr>
                <w:rFonts w:ascii="Cambria Math" w:hAnsi="Cambria Math" w:cs="Calibri"/>
              </w:rPr>
              <w:t xml:space="preserve"> is continuous for all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fo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11684D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{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}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  <w:r w:rsidRPr="00310FB2">
              <w:rPr>
                <w:rFonts w:ascii="Cambria Math" w:hAnsi="Cambria Math"/>
              </w:rPr>
              <w:t xml:space="preserve">, for every real number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11684D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h</m:t>
              </m:r>
            </m:oMath>
            <w:r w:rsidRPr="00310FB2">
              <w:rPr>
                <w:rFonts w:ascii="Cambria Math" w:hAnsi="Cambria Math" w:cs="Calibri"/>
              </w:rPr>
              <w:t xml:space="preserve"> is continuous for all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11684D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h</m:t>
              </m:r>
            </m:oMath>
            <w:r w:rsidRPr="00310FB2">
              <w:rPr>
                <w:rFonts w:ascii="Cambria Math" w:hAnsi="Cambria Math"/>
              </w:rPr>
              <w:t xml:space="preserve"> is differentiable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11684D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m:oMath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h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=1</m:t>
              </m:r>
            </m:oMath>
            <w:r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f</w:t>
            </w:r>
            <w:r w:rsidRPr="00310FB2">
              <w:rPr>
                <w:rFonts w:ascii="Cambria Math" w:hAnsi="Cambria Math" w:cs="Calibri"/>
              </w:rPr>
              <w:t xml:space="preserve">or all </w:t>
            </w:r>
            <m:oMath>
              <m:r>
                <w:rPr>
                  <w:rFonts w:ascii="Cambria Math" w:hAnsi="Cambria Math" w:cs="Calibri"/>
                </w:rPr>
                <m:t>x</m:t>
              </m:r>
              <m:r>
                <w:rPr>
                  <w:rFonts w:ascii="Cambria Math" w:hAnsi="Cambria Math" w:cs="Calibri"/>
                </w:rPr>
                <m:t>&gt;1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11684D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h</m:t>
              </m:r>
            </m:oMath>
            <w:r w:rsidRPr="00310FB2">
              <w:rPr>
                <w:rFonts w:ascii="Cambria Math" w:hAnsi="Cambria Math"/>
              </w:rPr>
              <w:t xml:space="preserve"> is not differentiable at two values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f:R→R</m:t>
              </m:r>
            </m:oMath>
            <w:r w:rsidRPr="00310FB2">
              <w:rPr>
                <w:rFonts w:ascii="Cambria Math" w:hAnsi="Cambria Math"/>
              </w:rPr>
              <w:t xml:space="preserve"> be any function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oMath>
            <w:r w:rsidRPr="00310FB2">
              <w:rPr>
                <w:rFonts w:ascii="Cambria Math" w:hAnsi="Cambria Math"/>
              </w:rPr>
              <w:t>. Then whi</w:t>
            </w:r>
            <w:r w:rsidR="006665C2" w:rsidRPr="00310FB2">
              <w:rPr>
                <w:rFonts w:ascii="Cambria Math" w:hAnsi="Cambria Math"/>
              </w:rPr>
              <w:t>ch of following is/are not true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g is onto if </w:t>
            </w: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is onto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 is one-one if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one-to-one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g is continuous if </w:t>
            </w: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is continuous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 is differentiable if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differentiable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606F4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{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1+x</m:t>
                      </m:r>
                    </m:e>
                  </m:d>
                  <m:r>
                    <w:rPr>
                      <w:rFonts w:ascii="Cambria Math" w:hAnsi="Cambria Math"/>
                    </w:rPr>
                    <m:t>, 2}</m:t>
                  </m:r>
                </m:e>
              </m:func>
              <m:r>
                <w:rPr>
                  <w:rFonts w:ascii="Cambria Math" w:hAnsi="Cambria Math"/>
                </w:rPr>
                <m:t xml:space="preserve"> , x∈(-∞, ∞)</m:t>
              </m:r>
            </m:oMath>
            <w:r w:rsidR="00A319EB"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090F83" w:rsidRPr="00310FB2" w:rsidRDefault="00A319E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Continuous at all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090F83" w:rsidRPr="00310FB2" w:rsidRDefault="00A319E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Differentiable at all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A319E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Differentiable at all points except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r>
                <w:rPr>
                  <w:rFonts w:ascii="Cambria Math" w:hAnsi="Cambria Math" w:cs="Calibri"/>
                </w:rPr>
                <m:t>x=-1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A319E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all points except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x=-1</m:t>
              </m:r>
            </m:oMath>
            <w:r w:rsidR="00E44D99" w:rsidRPr="00310FB2">
              <w:rPr>
                <w:rFonts w:ascii="Cambria Math" w:hAnsi="Cambria Math"/>
              </w:rPr>
              <w:t>, where it is discontinuous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AD681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1, |x|≥1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&lt;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&lt;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n=2, 3,…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x=0</m:t>
                        </m:r>
                      </m:e>
                    </m:mr>
                  </m:m>
                </m:e>
              </m:d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B92767" w:rsidRPr="00310FB2" w:rsidRDefault="00AD681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Is discontinuous at infinite points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B92767" w:rsidRPr="00310FB2" w:rsidRDefault="00AD681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Is continuous everywhere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Is discontinuous only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, n∈Z-{0}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743F5" w:rsidRPr="00310FB2" w:rsidRDefault="000743F5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4B054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Which of the statement(s) is/are incorrect?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4B054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If </w:t>
            </w:r>
            <m:oMath>
              <m:r>
                <w:rPr>
                  <w:rFonts w:ascii="Cambria Math" w:hAnsi="Cambria Math" w:cs="Calibri"/>
                </w:rPr>
                <m:t>f+</m:t>
              </m:r>
            </m:oMath>
            <w:r w:rsidRPr="00310FB2">
              <w:rPr>
                <w:rFonts w:ascii="Cambria Math" w:hAnsi="Cambria Math" w:cs="Calibri"/>
              </w:rPr>
              <w:t xml:space="preserve"> g is continuous at </w:t>
            </w:r>
            <m:oMath>
              <m:r>
                <w:rPr>
                  <w:rFonts w:ascii="Cambria Math" w:hAnsi="Cambria Math" w:cs="Calibri"/>
                </w:rPr>
                <m:t>x=a</m:t>
              </m:r>
            </m:oMath>
            <w:r w:rsidRPr="00310FB2">
              <w:rPr>
                <w:rFonts w:ascii="Cambria Math" w:hAnsi="Cambria Math" w:cs="Calibri"/>
              </w:rPr>
              <w:t xml:space="preserve">, then </w:t>
            </w: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and g are continuous at </w:t>
            </w:r>
            <m:oMath>
              <m:r>
                <w:rPr>
                  <w:rFonts w:ascii="Cambria Math" w:hAnsi="Cambria Math" w:cs="Calibri"/>
                </w:rPr>
                <m:t>x=a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4B054C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(f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exists, then both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x→a</m:t>
                      </m:r>
                    </m:lim>
                  </m:limLow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exist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4B054C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Discontinuity at </w:t>
            </w:r>
            <m:oMath>
              <m:r>
                <w:rPr>
                  <w:rFonts w:ascii="Cambria Math" w:hAnsi="Cambria Math" w:cs="Calibri"/>
                </w:rPr>
                <m:t>x=a⇒</m:t>
              </m:r>
            </m:oMath>
            <w:r w:rsidRPr="00310FB2">
              <w:rPr>
                <w:rFonts w:ascii="Cambria Math" w:hAnsi="Cambria Math" w:cs="Calibri"/>
              </w:rPr>
              <w:t xml:space="preserve"> non-existence of limit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B92767" w:rsidRPr="00310FB2" w:rsidRDefault="00C75AC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All functions defined on a closed interval attain a maximum or a minimum value in that interval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606F4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=xf(x)</m:t>
              </m:r>
            </m:oMath>
            <w:r w:rsidRPr="00310FB2">
              <w:rPr>
                <w:rFonts w:ascii="Cambria Math" w:hAnsi="Cambria Math"/>
              </w:rPr>
              <w:t xml:space="preserve">, where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.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90F83" w:rsidRPr="00310FB2" w:rsidRDefault="00606F4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g is differentiable but g’ is not continuous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606F4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 is differentiable while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not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606F4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Both </w:t>
            </w: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and g are differentiable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90F83" w:rsidRPr="00310FB2" w:rsidRDefault="00606F4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g is differentiable and g’ is 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>, then (where [.] represents the greatest integer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non-differentiable</w:t>
            </w:r>
            <w:r w:rsidR="006665C2" w:rsidRPr="00310FB2">
              <w:rPr>
                <w:rFonts w:ascii="Cambria Math" w:hAnsi="Cambria Math" w:cs="Calibri"/>
              </w:rPr>
              <w:t xml:space="preserve"> at</w:t>
            </w:r>
            <w:r w:rsidRPr="00310FB2">
              <w:rPr>
                <w:rFonts w:ascii="Cambria Math" w:hAnsi="Cambria Math" w:cs="Calibri"/>
              </w:rPr>
              <w:t xml:space="preserve">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C75AC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of the following function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has/have a removable discontinuity at the indicated point?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BB66C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</w:rPr>
                      <m:t>-2x-8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x+2</m:t>
                    </m:r>
                  </m:den>
                </m:f>
                <m:r>
                  <w:rPr>
                    <w:rFonts w:ascii="Cambria Math" w:hAnsi="Cambria Math" w:cs="Calibri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at</m:t>
                </m:r>
                <m:r>
                  <w:rPr>
                    <w:rFonts w:ascii="Cambria Math" w:hAnsi="Cambria Math" w:cs="Calibri"/>
                  </w:rPr>
                  <m:t xml:space="preserve"> x=-2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BB66C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x-7</m:t>
                    </m:r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x-7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at</m:t>
                </m:r>
                <m:r>
                  <w:rPr>
                    <w:rFonts w:ascii="Cambria Math" w:hAnsi="Cambria Math"/>
                  </w:rPr>
                  <m:t xml:space="preserve"> x=7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BB66C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Calibri"/>
                      </w:rPr>
                      <m:t>+64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x+4</m:t>
                    </m:r>
                  </m:den>
                </m:f>
                <m:r>
                  <w:rPr>
                    <w:rFonts w:ascii="Cambria Math" w:hAnsi="Cambria Math" w:cs="Calibri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at</m:t>
                </m:r>
                <m:r>
                  <w:rPr>
                    <w:rFonts w:ascii="Cambria Math" w:hAnsi="Cambria Math" w:cs="Calibri"/>
                  </w:rPr>
                  <m:t xml:space="preserve"> x=-4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BB66C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9-x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at</m:t>
                </m:r>
                <m:r>
                  <w:rPr>
                    <w:rFonts w:ascii="Cambria Math" w:hAnsi="Cambria Math"/>
                  </w:rPr>
                  <m:t xml:space="preserve"> x=9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function and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x=a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="00237B78" w:rsidRPr="00310FB2">
              <w:rPr>
                <w:rFonts w:ascii="Cambria Math" w:hAnsi="Cambria Math" w:cs="Calibri"/>
              </w:rPr>
              <w:t xml:space="preserve"> must be differentiable at </w:t>
            </w:r>
            <m:oMath>
              <m:r>
                <w:rPr>
                  <w:rFonts w:ascii="Cambria Math" w:hAnsi="Cambria Math" w:cs="Calibri"/>
                </w:rPr>
                <m:t>x=a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discontinuous, then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f(a)≠0</m:t>
              </m:r>
            </m:oMath>
            <w:r w:rsidRPr="00310FB2">
              <w:rPr>
                <w:rFonts w:ascii="Cambria Math" w:hAnsi="Cambria Math" w:cs="Calibri"/>
              </w:rPr>
              <w:t xml:space="preserve">, then </w:t>
            </w:r>
            <m:oMath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r>
                <w:rPr>
                  <w:rFonts w:ascii="Cambria Math" w:hAnsi="Cambria Math" w:cs="Calibri"/>
                </w:rPr>
                <m:t>(x)</m:t>
              </m:r>
            </m:oMath>
            <w:r w:rsidRPr="00310FB2">
              <w:rPr>
                <w:rFonts w:ascii="Cambria Math" w:hAnsi="Cambria Math" w:cs="Calibri"/>
              </w:rPr>
              <w:t xml:space="preserve"> must be differentiable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B92767" w:rsidRPr="00310FB2" w:rsidRDefault="00237B7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num>
                <m:den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for </w:t>
            </w:r>
            <m:oMath>
              <m:r>
                <w:rPr>
                  <w:rFonts w:ascii="Cambria Math" w:hAnsi="Cambria Math"/>
                </w:rPr>
                <m:t>f: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→</m:t>
              </m:r>
              <m:d>
                <m:dPr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 3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, where </w:t>
            </w:r>
            <m:oMath>
              <m:r>
                <w:rPr>
                  <w:rFonts w:ascii="Cambria Math" w:hAnsi="Cambria Math"/>
                </w:rPr>
                <m:t>[.]</m:t>
              </m:r>
            </m:oMath>
            <w:r w:rsidRPr="00310FB2">
              <w:rPr>
                <w:rFonts w:ascii="Cambria Math" w:hAnsi="Cambria Math"/>
              </w:rPr>
              <w:t xml:space="preserve"> represents the greatest integer function and </w:t>
            </w:r>
            <m:oMath>
              <m:r>
                <w:rPr>
                  <w:rFonts w:ascii="Cambria Math" w:hAnsi="Cambria Math"/>
                </w:rPr>
                <m:t>{.}</m:t>
              </m:r>
            </m:oMath>
            <w:r w:rsidRPr="00310FB2">
              <w:rPr>
                <w:rFonts w:ascii="Cambria Math" w:hAnsi="Cambria Math"/>
              </w:rPr>
              <w:t xml:space="preserve"> represents the fractional part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>, then which of the following is true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injective discontinuous function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surjective non-differentiable function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 w:cs="Calibri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</w:rPr>
                                      <m:t>1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</w:rPr>
                                      <m:t>-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Calibri"/>
                          </w:rPr>
                          <m:t xml:space="preserve">, 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 w:cs="Calibri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</w:rPr>
                                      <m:t>1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</w:rPr>
                                      <m:t>+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func>
                <m:r>
                  <w:rPr>
                    <w:rFonts w:ascii="Cambria Math" w:hAnsi="Cambria Math" w:cs="Calibri"/>
                  </w:rPr>
                  <m:t>=f(1)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D681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max </w:t>
            </w:r>
            <w:r w:rsidR="000743F5" w:rsidRPr="00310FB2">
              <w:rPr>
                <w:rFonts w:ascii="Cambria Math" w:hAnsi="Cambria Math"/>
              </w:rPr>
              <w:t>(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values of point of discontinuity)</w:t>
            </w:r>
            <m:oMath>
              <m:r>
                <w:rPr>
                  <w:rFonts w:ascii="Cambria Math" w:hAnsi="Cambria Math"/>
                </w:rPr>
                <m:t>=f(1)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712848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0, x&lt;0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x≥0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then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712848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f'</m:t>
              </m:r>
            </m:oMath>
            <w:r w:rsidRPr="00310FB2">
              <w:rPr>
                <w:rFonts w:ascii="Cambria Math" w:hAnsi="Cambria Math" w:cs="Calibri"/>
              </w:rPr>
              <w:t xml:space="preserve"> is differentiable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712848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differentiable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712848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f'</m:t>
              </m:r>
            </m:oMath>
            <w:r w:rsidRPr="00310FB2">
              <w:rPr>
                <w:rFonts w:ascii="Cambria Math" w:hAnsi="Cambria Math" w:cs="Calibri"/>
              </w:rPr>
              <w:t xml:space="preserve"> is 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712848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4B293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of the following is/are true for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(x)×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B92767" w:rsidRPr="00310FB2" w:rsidRDefault="004B293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Discontinuous no where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B92767" w:rsidRPr="00310FB2" w:rsidRDefault="004B293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An even function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4B293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periodic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4B293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differentiable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x+a, x≥a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2-x, x&lt;0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x&lt;0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x+b, x≥0</m:t>
                            </m:r>
                          </m:e>
                        </m:func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and 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then which of the following is/are true (where </w:t>
            </w:r>
            <m:oMath>
              <m:r>
                <w:rPr>
                  <w:rFonts w:ascii="Cambria Math" w:hAnsi="Cambria Math"/>
                </w:rPr>
                <m:t>{x}</m:t>
              </m:r>
            </m:oMath>
            <w:r w:rsidRPr="00310FB2">
              <w:rPr>
                <w:rFonts w:ascii="Cambria Math" w:hAnsi="Cambria Math"/>
              </w:rPr>
              <w:t xml:space="preserve"> represents the fractional part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If </w:t>
            </w:r>
            <m:oMath>
              <m:r>
                <w:rPr>
                  <w:rFonts w:ascii="Cambria Math" w:hAnsi="Cambria Math" w:cs="Calibri"/>
                </w:rPr>
                <m:t>b=1</m:t>
              </m:r>
            </m:oMath>
            <w:r w:rsidRPr="00310FB2">
              <w:rPr>
                <w:rFonts w:ascii="Cambria Math" w:hAnsi="Cambria Math" w:cs="Calibri"/>
              </w:rPr>
              <w:t xml:space="preserve">, then </w:t>
            </w:r>
            <m:oMath>
              <m:r>
                <w:rPr>
                  <w:rFonts w:ascii="Cambria Math" w:hAnsi="Cambria Math" w:cs="Calibri"/>
                </w:rPr>
                <m:t>a</m:t>
              </m:r>
            </m:oMath>
            <w:r w:rsidRPr="00310FB2">
              <w:rPr>
                <w:rFonts w:ascii="Cambria Math" w:hAnsi="Cambria Math" w:cs="Calibri"/>
              </w:rPr>
              <w:t xml:space="preserve"> can take any real value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b&lt;-1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a+b=1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No values of </w:t>
            </w:r>
            <m:oMath>
              <m:r>
                <w:rPr>
                  <w:rFonts w:ascii="Cambria Math" w:hAnsi="Cambria Math" w:cs="Calibri"/>
                </w:rPr>
                <m:t>a</m:t>
              </m:r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r>
                <w:rPr>
                  <w:rFonts w:ascii="Cambria Math" w:hAnsi="Cambria Math" w:cs="Calibri"/>
                </w:rPr>
                <m:t>b</m:t>
              </m:r>
            </m:oMath>
            <w:r w:rsidRPr="00310FB2">
              <w:rPr>
                <w:rFonts w:ascii="Cambria Math" w:hAnsi="Cambria Math" w:cs="Calibri"/>
              </w:rPr>
              <w:t xml:space="preserve"> are possible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There exist finite ordered pairs </w:t>
            </w:r>
            <m:oMath>
              <m:r>
                <w:rPr>
                  <w:rFonts w:ascii="Cambria Math" w:hAnsi="Cambria Math"/>
                </w:rPr>
                <m:t>(a, b)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2x-2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x+3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, where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 xml:space="preserve"> (∙)</m:t>
              </m:r>
            </m:oMath>
            <w:r w:rsidRPr="00310FB2">
              <w:rPr>
                <w:rFonts w:ascii="Cambria Math" w:hAnsi="Cambria Math"/>
              </w:rPr>
              <w:t xml:space="preserve"> is the signum function, 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Is continu</w:t>
            </w:r>
            <w:r w:rsidR="00263085" w:rsidRPr="00310FB2">
              <w:rPr>
                <w:rFonts w:ascii="Cambria Math" w:hAnsi="Cambria Math" w:cs="Calibri"/>
              </w:rPr>
              <w:t>ous</w:t>
            </w:r>
            <w:r w:rsidRPr="00310FB2">
              <w:rPr>
                <w:rFonts w:ascii="Cambria Math" w:hAnsi="Cambria Math" w:cs="Calibri"/>
              </w:rPr>
              <w:t xml:space="preserve"> over its domain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Has a missing point discontinuity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Has isolated point discontinuity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top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Irremovable discontinuity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594855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x-3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x≥1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x&lt;1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594855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594855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594855" w:rsidP="009B5D77">
            <w:pPr>
              <w:spacing w:after="0"/>
              <w:contextualSpacing/>
              <w:autoSpaceDE w:val="0"/>
              <w:autoSpaceDN w:val="0"/>
              <w:adjustRightInd w:val="0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x=3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594855" w:rsidP="009B5D77">
            <w:pPr>
              <w:spacing w:after="0"/>
              <w:contextualSpacing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at </w:t>
            </w:r>
            <m:oMath>
              <m:r>
                <w:rPr>
                  <w:rFonts w:ascii="Cambria Math" w:hAnsi="Cambria Math"/>
                </w:rPr>
                <m:t>x=3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x+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=2y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Pr="00310FB2">
              <w:rPr>
                <w:rFonts w:ascii="Cambria Math" w:hAnsi="Cambria Math"/>
              </w:rPr>
              <w:t xml:space="preserve"> as a function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Defined for all real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090F8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Differentiable for all </w:t>
            </w:r>
            <m:oMath>
              <m:r>
                <w:rPr>
                  <w:rFonts w:ascii="Cambria Math" w:hAnsi="Cambria Math" w:cs="Calibri"/>
                </w:rPr>
                <m:t>x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B92767" w:rsidRPr="00310FB2" w:rsidRDefault="00090F8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Such that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for </w:t>
            </w:r>
            <m:oMath>
              <m:r>
                <w:rPr>
                  <w:rFonts w:ascii="Cambria Math" w:hAnsi="Cambria Math"/>
                </w:rPr>
                <m:t>x&lt;0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-3, x&lt;1</m:t>
                        </m:r>
                      </m:e>
                    </m:mr>
                    <m:m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+a, x≥1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x&lt;2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sgn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-b, x≥2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discontinuous at exactly one point then which of the following values of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b</m:t>
              </m:r>
            </m:oMath>
            <w:r w:rsidRPr="00310FB2">
              <w:rPr>
                <w:rFonts w:ascii="Cambria Math" w:hAnsi="Cambria Math"/>
              </w:rPr>
              <w:t xml:space="preserve"> are possible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a=-3, b=0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a=2, b=1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a=2, b=0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a=-3, b=1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sgn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+{x}), 0≤x&lt;2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x+|x-3|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   2≤x&lt;4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>, where [ ] and { } represents the greatest integer and the fractional part function, respectively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differentiable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but non-differentiable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non-differentiable at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-1+ax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x&gt;0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b,   x=0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   x&lt;0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if </w:t>
            </w:r>
            <m:oMath>
              <m:r>
                <w:rPr>
                  <w:rFonts w:ascii="Cambria Math" w:hAnsi="Cambria Math" w:cs="Calibri"/>
                </w:rPr>
                <m:t>a=-1, b=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b≠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has irremovable discontinuity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if </w:t>
            </w:r>
            <m:oMath>
              <m:r>
                <w:rPr>
                  <w:rFonts w:ascii="Cambria Math" w:hAnsi="Cambria Math" w:cs="Calibri"/>
                </w:rPr>
                <m:t>a≠-1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has removable discontinuity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a=-1, b≠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5806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-ax+1)</m:t>
              </m:r>
            </m:oMath>
            <w:r w:rsidRPr="00310FB2">
              <w:rPr>
                <w:rFonts w:ascii="Cambria Math" w:hAnsi="Cambria Math"/>
              </w:rPr>
              <w:t xml:space="preserve"> has maximum number of points of discontinuity,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5806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a∈(2, ∞)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5806F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a∈(-∞, -2)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5806F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a∈(-2, 2)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5806F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A81F84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=[|x|]</m:t>
              </m:r>
            </m:oMath>
            <w:r w:rsidRPr="00310FB2">
              <w:rPr>
                <w:rFonts w:ascii="Cambria Math" w:hAnsi="Cambria Math"/>
              </w:rPr>
              <w:t>, where [.] denotes the greatest integer function, then which of the following is not true?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81F84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</w:t>
            </w:r>
            <m:oMath>
              <m:r>
                <w:rPr>
                  <w:rFonts w:ascii="Cambria Math" w:hAnsi="Cambria Math" w:cs="Calibri"/>
                </w:rPr>
                <m:t>∀x∈R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81F84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from right and discontinuous from left </w:t>
            </w:r>
            <m:oMath>
              <m:r>
                <w:rPr>
                  <w:rFonts w:ascii="Cambria Math" w:hAnsi="Cambria Math"/>
                </w:rPr>
                <m:t>∀x∈N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81F84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is continuous from left and </w:t>
            </w:r>
            <w:r w:rsidRPr="00310FB2">
              <w:rPr>
                <w:rFonts w:ascii="Cambria Math" w:hAnsi="Cambria Math"/>
              </w:rPr>
              <w:t xml:space="preserve">discontinuous from right </w:t>
            </w:r>
            <m:oMath>
              <m:r>
                <w:rPr>
                  <w:rFonts w:ascii="Cambria Math" w:hAnsi="Cambria Math"/>
                </w:rPr>
                <m:t>∀x∈I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81F84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12139F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5x-4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for</m:t>
                        </m:r>
                        <m:r>
                          <w:rPr>
                            <w:rFonts w:ascii="Cambria Math" w:hAnsi="Cambria Math"/>
                          </w:rPr>
                          <m:t xml:space="preserve"> 0&lt;x≤1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-3x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for</m:t>
                        </m:r>
                        <m:r>
                          <w:rPr>
                            <w:rFonts w:ascii="Cambria Math" w:hAnsi="Cambria Math"/>
                          </w:rPr>
                          <m:t xml:space="preserve"> 1&lt;x&lt;2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3x+4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for</m:t>
                        </m:r>
                        <m:r>
                          <w:rPr>
                            <w:rFonts w:ascii="Cambria Math" w:hAnsi="Cambria Math"/>
                          </w:rPr>
                          <m:t xml:space="preserve"> x≥2</m:t>
                        </m:r>
                      </m:e>
                    </m:mr>
                  </m:m>
                </m:e>
              </m:d>
            </m:oMath>
            <w:r w:rsidR="00FD1E6B"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FD1E6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FD1E6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but not derivable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FD1E6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x=2</m:t>
              </m:r>
            </m:oMath>
            <w:r w:rsidRPr="00310FB2">
              <w:rPr>
                <w:rFonts w:ascii="Cambria Math" w:hAnsi="Cambria Math" w:cs="Calibri"/>
              </w:rPr>
              <w:t xml:space="preserve"> but not derivable at 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FD1E6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2 but not derivable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of the following function(s) has/have removable discontinuity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>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</w:rPr>
                      <m:t>In</m:t>
                    </m:r>
                    <m:r>
                      <w:rPr>
                        <w:rFonts w:ascii="Cambria Math" w:hAnsi="Cambria Math" w:cs="Calibri"/>
                      </w:rPr>
                      <m:t xml:space="preserve"> |x|</m:t>
                    </m:r>
                  </m:den>
                </m:f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Calibri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1-x</m:t>
                            </m:r>
                          </m:den>
                        </m:f>
                      </m:sup>
                    </m:sSup>
                  </m:sup>
                </m:sSup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x+1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2x</m:t>
                        </m:r>
                      </m:e>
                    </m:ra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-x</m:t>
                    </m:r>
                  </m:den>
                </m:f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(cot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)/(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;0&lt;x&lt;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b+3;      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cot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func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(a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|tan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|)/b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&lt;x&lt;π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a=0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a=2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b=-2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b=2</m:t>
                </m:r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22A61" w:rsidRPr="008A0CD3" w:rsidRDefault="00022A61" w:rsidP="00C12957">
            <w:pPr>
              <w:spacing w:after="0"/>
              <w:contextualSpacing/>
              <w:autoSpaceDE w:val="0"/>
              <w:autoSpaceDN w:val="0"/>
              <w:adjustRightInd w:val="0"/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 f(x)</m:t>
              </m:r>
            </m:oMath>
            <w:r w:rsidRPr="008A0CD3">
              <w:rPr>
                <w:rFonts w:ascii="Cambria Math" w:hAnsi="Cambria Math"/>
              </w:rPr>
              <w:t>, where</w:t>
            </w:r>
          </w:p>
          <w:p w:rsidR="00022A61" w:rsidRPr="008A0CD3" w:rsidRDefault="00022A61" w:rsidP="00C12957">
            <w:pPr>
              <w:spacing w:after="0"/>
              <w:contextualSpacing/>
              <w:autoSpaceDE w:val="0"/>
              <w:autoSpaceDN w:val="0"/>
              <w:adjustRightInd w:val="0"/>
              <w:spacing w:after="0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x≠0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x=0</m:t>
                        </m:r>
                      </m:e>
                    </m:eqArr>
                  </m:e>
                </m:d>
              </m:oMath>
            </m:oMathPara>
          </w:p>
          <w:p w:rsidR="00022A61" w:rsidRPr="008A0CD3" w:rsidRDefault="00022A61" w:rsidP="00C12957">
            <w:pPr>
              <w:spacing w:after="0"/>
              <w:contextualSpacing/>
              <w:autoSpaceDE w:val="0"/>
              <w:autoSpaceDN w:val="0"/>
              <w:adjustRightInd w:val="0"/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22A61" w:rsidRPr="008A0CD3" w:rsidRDefault="00022A61" w:rsidP="00C12957">
            <w:pPr>
              <w:spacing w:after="0"/>
              <w:contextualSpacing/>
              <w:autoSpaceDE w:val="0"/>
              <w:autoSpaceDN w:val="0"/>
              <w:adjustRightInd w:val="0"/>
              <w:spacing w:after="0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g</m:t>
              </m:r>
            </m:oMath>
            <w:r w:rsidRPr="008A0CD3">
              <w:rPr>
                <w:rFonts w:ascii="Cambria Math" w:hAnsi="Cambria Math" w:cs="Calibri"/>
              </w:rPr>
              <w:t xml:space="preserve"> is differentiable but </w:t>
            </w:r>
            <m:oMath>
              <m:r>
                <w:rPr>
                  <w:rFonts w:ascii="Cambria Math" w:hAnsi="Cambria Math" w:cs="Calibri"/>
                </w:rPr>
                <m:t>g'</m:t>
              </m:r>
            </m:oMath>
            <w:r w:rsidRPr="008A0CD3">
              <w:rPr>
                <w:rFonts w:ascii="Cambria Math" w:hAnsi="Cambria Math" w:cs="Calibri"/>
              </w:rPr>
              <w:t xml:space="preserve"> is not 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22A61" w:rsidRPr="008A0CD3" w:rsidRDefault="00022A61" w:rsidP="00C12957">
            <w:pPr>
              <w:spacing w:after="0"/>
              <w:contextualSpacing/>
              <w:spacing w:after="0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g</m:t>
              </m:r>
            </m:oMath>
            <w:r w:rsidRPr="008A0CD3">
              <w:rPr>
                <w:rFonts w:ascii="Cambria Math" w:hAnsi="Cambria Math"/>
              </w:rPr>
              <w:t xml:space="preserve"> is differentiable while f is not differentiable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022A61" w:rsidRPr="008A0CD3" w:rsidRDefault="00022A61" w:rsidP="00C12957">
            <w:pPr>
              <w:spacing w:after="0"/>
              <w:contextualSpacing/>
              <w:autoSpaceDE w:val="0"/>
              <w:autoSpaceDN w:val="0"/>
              <w:adjustRightInd w:val="0"/>
              <w:spacing w:after="0"/>
              <w:contextualSpacing/>
              <w:rPr>
                <w:rFonts w:ascii="Cambria Math" w:hAnsi="Cambria Math" w:cs="Calibri"/>
              </w:rPr>
            </w:pPr>
            <w:r w:rsidRPr="008A0CD3">
              <w:rPr>
                <w:rFonts w:ascii="Cambria Math" w:hAnsi="Cambria Math" w:cs="Calibri"/>
              </w:rPr>
              <w:t>Both f and g are differentiable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22A61" w:rsidRPr="008A0CD3" w:rsidRDefault="00022A61" w:rsidP="00C12957">
            <w:pPr>
              <w:spacing w:after="0"/>
              <w:contextualSpacing/>
              <w:spacing w:after="0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g</m:t>
              </m:r>
            </m:oMath>
            <w:r w:rsidRPr="008A0CD3">
              <w:rPr>
                <w:rFonts w:ascii="Cambria Math" w:hAnsi="Cambria Math"/>
              </w:rPr>
              <w:t xml:space="preserve"> is differentiable but </w:t>
            </w:r>
            <m:oMath>
              <m:r>
                <w:rPr>
                  <w:rFonts w:ascii="Cambria Math" w:hAnsi="Cambria Math"/>
                </w:rPr>
                <m:t>g'</m:t>
              </m:r>
            </m:oMath>
            <w:r w:rsidRPr="008A0CD3">
              <w:rPr>
                <w:rFonts w:ascii="Cambria Math" w:hAnsi="Cambria Math"/>
              </w:rPr>
              <w:t xml:space="preserve"> is 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=1+|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|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B92767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Continuous nowhere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B92767" w:rsidRPr="00310FB2" w:rsidRDefault="00090F8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Continuous everywhere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F2767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Not d</w:t>
            </w:r>
            <w:r w:rsidR="00090F83" w:rsidRPr="00310FB2">
              <w:rPr>
                <w:rFonts w:ascii="Cambria Math" w:hAnsi="Cambria Math" w:cs="Calibri"/>
              </w:rPr>
              <w:t xml:space="preserve">ifferentiable </w:t>
            </w:r>
            <w:r w:rsidRPr="00310FB2">
              <w:rPr>
                <w:rFonts w:ascii="Cambria Math" w:hAnsi="Cambria Math" w:cs="Calibri"/>
              </w:rPr>
              <w:t xml:space="preserve">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B92767" w:rsidRPr="00310FB2" w:rsidRDefault="00090F8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Not differentiable at infinite number of points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[x]</m:t>
              </m:r>
            </m:oMath>
            <w:r w:rsidRPr="00310FB2">
              <w:rPr>
                <w:rFonts w:ascii="Cambria Math" w:hAnsi="Cambria Math"/>
              </w:rPr>
              <w:t xml:space="preserve"> denotes the greatest integer less than or equal to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. 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=[x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πx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090F8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in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-1, 0</m:t>
                  </m:r>
                </m:e>
              </m:d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Differentiable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090F83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in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-1, 1</m:t>
                  </m:r>
                </m:e>
              </m:d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set of all points, where 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1+|x|</m:t>
                  </m:r>
                </m:den>
              </m:f>
            </m:oMath>
            <w:r w:rsidRPr="00310FB2">
              <w:rPr>
                <w:rFonts w:ascii="Cambria Math" w:hAnsi="Cambria Math"/>
              </w:rPr>
              <w:t>, is differentiable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-∞, ∞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[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∞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-∞, 0</m:t>
                    </m:r>
                  </m:e>
                </m:d>
                <m:r>
                  <w:rPr>
                    <w:rFonts w:ascii="Cambria Math" w:hAnsi="Cambria Math" w:cs="Calibri"/>
                  </w:rPr>
                  <m:t>∪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0, ∞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∞</m:t>
                    </m:r>
                  </m:e>
                </m:d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090F83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x-2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="00F2767D" w:rsidRPr="00310FB2">
              <w:rPr>
                <w:rFonts w:ascii="Cambria Math" w:hAnsi="Cambria Math"/>
              </w:rPr>
              <w:t>,</w:t>
            </w:r>
            <w:r w:rsidR="00606F45" w:rsidRPr="00310FB2">
              <w:rPr>
                <w:rFonts w:ascii="Cambria Math" w:hAnsi="Cambria Math"/>
              </w:rPr>
              <w:t xml:space="preserve"> then in </w:t>
            </w:r>
            <m:oMath>
              <m:r>
                <w:rPr>
                  <w:rFonts w:ascii="Cambria Math" w:hAnsi="Cambria Math"/>
                </w:rPr>
                <m:t>[0, π]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606F4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Both </w:t>
            </w:r>
            <m:oMath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tan</m:t>
                  </m:r>
                </m:fName>
                <m:e>
                  <m:r>
                    <w:rPr>
                      <w:rFonts w:ascii="Cambria Math" w:hAnsi="Cambria Math" w:cs="Calibri"/>
                    </w:rPr>
                    <m:t>(f(x))</m:t>
                  </m:r>
                </m:e>
              </m:func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</m:den>
              </m:f>
            </m:oMath>
            <w:r w:rsidRPr="00310FB2">
              <w:rPr>
                <w:rFonts w:ascii="Cambria Math" w:hAnsi="Cambria Math" w:cs="Calibri"/>
              </w:rPr>
              <w:t xml:space="preserve"> are 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f(x)</m:t>
                      </m:r>
                    </m:e>
                  </m:d>
                </m:e>
              </m:func>
            </m:oMath>
            <w:r w:rsidR="00F2767D" w:rsidRPr="00310FB2">
              <w:rPr>
                <w:rFonts w:ascii="Cambria Math" w:hAnsi="Cambria Math"/>
              </w:rPr>
              <w:t xml:space="preserve"> </w:t>
            </w:r>
            <w:r w:rsidR="00606F45" w:rsidRPr="00310FB2">
              <w:rPr>
                <w:rFonts w:ascii="Cambria Math" w:hAnsi="Cambria Math"/>
              </w:rPr>
              <w:t xml:space="preserve">is continuous but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(x)</m:t>
              </m:r>
            </m:oMath>
            <w:r w:rsidR="00606F45" w:rsidRPr="00310FB2">
              <w:rPr>
                <w:rFonts w:ascii="Cambria Math" w:hAnsi="Cambria Math"/>
              </w:rPr>
              <w:t xml:space="preserve"> is not 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tan</m:t>
                  </m:r>
                </m:fName>
                <m:e>
                  <m:r>
                    <w:rPr>
                      <w:rFonts w:ascii="Cambria Math" w:hAnsi="Cambria Math" w:cs="Calibri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 w:cs="Calibri"/>
                    </w:rPr>
                    <m:t>(x))</m:t>
                  </m:r>
                </m:e>
              </m:func>
            </m:oMath>
            <w:r w:rsidR="00606F45" w:rsidRPr="00310FB2">
              <w:rPr>
                <w:rFonts w:ascii="Cambria Math" w:hAnsi="Cambria Math" w:cs="Calibri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</w:rPr>
                <m:t>(x)</m:t>
              </m:r>
            </m:oMath>
            <w:r w:rsidR="00606F45" w:rsidRPr="00310FB2">
              <w:rPr>
                <w:rFonts w:ascii="Cambria Math" w:hAnsi="Cambria Math" w:cs="Calibri"/>
              </w:rPr>
              <w:t xml:space="preserve"> are discontinuous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top"/>
          </w:tcPr>
          <w:p w:rsidR="00090F83" w:rsidRPr="00310FB2" w:rsidRDefault="00606F4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90F83" w:rsidRPr="00310FB2" w:rsidRDefault="00606F4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following functions are continuous on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π</m:t>
                  </m:r>
                </m:e>
              </m:d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1,  0&lt;x≤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</w:rPr>
                                <m:t>3π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</w:rPr>
                                <m:t>4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</w:rPr>
                                <m:t>sin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9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Calibri"/>
                                </w:rPr>
                                <m:t>x</m:t>
                              </m:r>
                            </m:e>
                          </m:func>
                          <m:r>
                            <w:rPr>
                              <w:rFonts w:ascii="Cambria Math" w:hAnsi="Cambria Math" w:cs="Calibri"/>
                            </w:rPr>
                            <m:t xml:space="preserve">, 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</w:rPr>
                                <m:t>3π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 w:cs="Calibri"/>
                            </w:rPr>
                            <m:t>&lt;x&lt;π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2148" w:type="pct"/>
            <w:gridSpan w:val="3"/>
            <w:tcMar>
              <w:left w:w="0" w:type="dxa"/>
              <w:right w:w="0" w:type="dxa"/>
            </w:tcMar>
            <w:vAlign w:val="center"/>
          </w:tcPr>
          <w:p w:rsidR="00090F83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, 0&lt;x≤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π+x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&lt;x&lt;π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([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]x)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>, where [.] denotes the greatest integer function,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r>
                <w:rPr>
                  <w:rFonts w:ascii="Cambria Math" w:hAnsi="Cambria Math" w:cs="Calibri"/>
                </w:rPr>
                <m:t>(x)</m:t>
              </m:r>
            </m:oMath>
            <w:r w:rsidRPr="00310FB2">
              <w:rPr>
                <w:rFonts w:ascii="Cambria Math" w:hAnsi="Cambria Math" w:cs="Calibri"/>
              </w:rPr>
              <w:t xml:space="preserve"> is continuous everywhere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differentiable everywhere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f(x)×</m:t>
              </m:r>
              <m:r>
                <m:rPr>
                  <m:sty m:val="p"/>
                </m:rPr>
                <w:rPr>
                  <w:rFonts w:ascii="Cambria Math" w:hAnsi="Cambria Math" w:cs="Calibri"/>
                </w:rPr>
                <m:t>g</m:t>
              </m:r>
              <m:r>
                <w:rPr>
                  <w:rFonts w:ascii="Cambria Math" w:hAnsi="Cambria Math" w:cs="Calibri"/>
                </w:rPr>
                <m:t>(x)</m:t>
              </m:r>
            </m:oMath>
            <w:r w:rsidRPr="00310FB2">
              <w:rPr>
                <w:rFonts w:ascii="Cambria Math" w:hAnsi="Cambria Math" w:cs="Calibri"/>
              </w:rPr>
              <w:t xml:space="preserve"> is differentiable everywhere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continuous but not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not 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but not differentiable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743F5" w:rsidRPr="00310FB2" w:rsidRDefault="000743F5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The function defined as</w:t>
            </w:r>
          </w:p>
          <w:p w:rsidR="00237B78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[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2n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if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x&lt;0</m:t>
                              </m:r>
                            </m:e>
                          </m:mr>
                          <m:mr>
                            <m:e>
                              <m:rad>
                                <m:ra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g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p>
                                      </m:sSup>
                                    </m:e>
                                  </m:rad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if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0≤x≤1</m:t>
                              </m:r>
                            </m:e>
                          </m:m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if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x&gt;1</m:t>
                              </m:r>
                            </m:e>
                          </m:mr>
                        </m:m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  <w:p w:rsidR="00237B78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Which of the following does not hold good?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  <w:r w:rsidRPr="00310FB2">
              <w:rPr>
                <w:rFonts w:ascii="Cambria Math" w:hAnsi="Cambria Math" w:cs="Calibri"/>
              </w:rPr>
              <w:t xml:space="preserve"> but discontinuous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 w:cs="Calibri"/>
              </w:rPr>
              <w:t xml:space="preserve">Continuous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  <w:r w:rsidRPr="00310FB2">
              <w:rPr>
                <w:rFonts w:ascii="Cambria Math" w:hAnsi="Cambria Math" w:cs="Calibri"/>
              </w:rPr>
              <w:t xml:space="preserve"> but discontinuous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both at </w:t>
            </w:r>
            <m:oMath>
              <m:r>
                <w:rPr>
                  <w:rFonts w:ascii="Cambria Math" w:hAnsi="Cambria Math" w:cs="Calibri"/>
                </w:rPr>
                <m:t>x=1</m:t>
              </m:r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237B78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Discontinuous both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716ACD" w:rsidRPr="008A0CD3" w:rsidRDefault="00716ACD" w:rsidP="00C12957">
            <w:pPr>
              <w:spacing w:after="0"/>
              <w:contextualSpacing/>
              <w:autoSpaceDE w:val="0"/>
              <w:autoSpaceDN w:val="0"/>
              <w:adjustRightInd w:val="0"/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9-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2-x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oMath>
            <w:r w:rsidRPr="008A0CD3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716ACD" w:rsidRPr="008A0CD3" w:rsidRDefault="00716ACD" w:rsidP="00C12957">
            <w:pPr>
              <w:spacing w:after="0"/>
              <w:contextualSpacing/>
              <w:autoSpaceDE w:val="0"/>
              <w:autoSpaceDN w:val="0"/>
              <w:adjustRightInd w:val="0"/>
              <w:spacing w:after="0"/>
              <w:contextualSpacing/>
              <w:rPr>
                <w:rFonts w:ascii="Cambria Math" w:hAnsi="Cambria Math" w:cs="Calibri"/>
              </w:rPr>
            </w:pPr>
            <w:r w:rsidRPr="008A0CD3">
              <w:rPr>
                <w:rFonts w:ascii="Cambria Math" w:hAnsi="Cambria Math" w:cs="Calibri"/>
              </w:rPr>
              <w:t xml:space="preserve">Domain of </w:t>
            </w: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8A0CD3">
              <w:rPr>
                <w:rFonts w:ascii="Cambria Math" w:hAnsi="Cambria Math" w:cs="Calibri"/>
              </w:rPr>
              <w:t xml:space="preserve"> is </w:t>
            </w:r>
            <m:oMath>
              <m:r>
                <w:rPr>
                  <w:rFonts w:ascii="Cambria Math" w:hAnsi="Cambria Math" w:cs="Calibri"/>
                </w:rPr>
                <m:t>x∈(-3, 2)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716ACD" w:rsidRPr="008A0CD3" w:rsidRDefault="00716ACD" w:rsidP="00C12957">
            <w:pPr>
              <w:spacing w:after="0"/>
              <w:contextualSpacing/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Range of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8A0CD3">
              <w:rPr>
                <w:rFonts w:ascii="Cambria Math" w:hAnsi="Cambria Math"/>
              </w:rPr>
              <w:t xml:space="preserve"> is </w:t>
            </w:r>
            <m:oMath>
              <m:r>
                <w:rPr>
                  <w:rFonts w:ascii="Cambria Math" w:hAnsi="Cambria Math"/>
                </w:rPr>
                <m:t>y∈(-1, 1)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716ACD" w:rsidRPr="008A0CD3" w:rsidRDefault="00716ACD" w:rsidP="00C12957">
            <w:pPr>
              <w:spacing w:after="0"/>
              <w:contextualSpacing/>
              <w:autoSpaceDE w:val="0"/>
              <w:autoSpaceDN w:val="0"/>
              <w:adjustRightInd w:val="0"/>
              <w:spacing w:after="0"/>
              <w:contextualSpacing/>
              <w:rPr>
                <w:rFonts w:ascii="Cambria Math" w:hAnsi="Cambria Math" w:cs="Calibri"/>
              </w:rPr>
            </w:pP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8A0CD3">
              <w:rPr>
                <w:rFonts w:ascii="Cambria Math" w:hAnsi="Cambria Math" w:cs="Calibri"/>
              </w:rPr>
              <w:t xml:space="preserve"> is continuous at </w:t>
            </w:r>
            <m:oMath>
              <m:r>
                <w:rPr>
                  <w:rFonts w:ascii="Cambria Math" w:hAnsi="Cambria Math" w:cs="Calibri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716ACD" w:rsidRPr="008A0CD3" w:rsidRDefault="00716ACD" w:rsidP="00C12957">
            <w:pPr>
              <w:spacing w:after="0"/>
              <w:contextualSpacing/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The right hand limit of </w:t>
            </w:r>
            <m:oMath>
              <m:r>
                <w:rPr>
                  <w:rFonts w:ascii="Cambria Math" w:hAnsi="Cambria Math"/>
                </w:rPr>
                <m:t>y=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x-3</m:t>
                  </m:r>
                </m:e>
              </m:d>
              <m:r>
                <w:rPr>
                  <w:rFonts w:ascii="Cambria Math" w:hAnsi="Cambria Math"/>
                </w:rPr>
                <m:t>f(x)</m:t>
              </m:r>
            </m:oMath>
            <w:r w:rsidRPr="008A0CD3">
              <w:rPr>
                <w:rFonts w:ascii="Cambria Math" w:hAnsi="Cambria Math"/>
              </w:rPr>
              <w:t xml:space="preserve"> at </w:t>
            </w:r>
            <m:oMath>
              <m:r>
                <w:rPr>
                  <w:rFonts w:ascii="Cambria Math" w:hAnsi="Cambria Math"/>
                </w:rPr>
                <m:t>x=-3</m:t>
              </m:r>
            </m:oMath>
            <w:r w:rsidRPr="008A0CD3">
              <w:rPr>
                <w:rFonts w:ascii="Cambria Math" w:hAnsi="Cambria Math"/>
              </w:rPr>
              <w:t xml:space="preserve"> is zero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C75AC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 function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defined on an interval </w:t>
            </w:r>
            <m:oMath>
              <m:r>
                <w:rPr>
                  <w:rFonts w:ascii="Cambria Math" w:hAnsi="Cambria Math"/>
                </w:rPr>
                <m:t>[a,b]</m:t>
              </m:r>
            </m:oMath>
            <w:r w:rsidRPr="00310FB2">
              <w:rPr>
                <w:rFonts w:ascii="Cambria Math" w:hAnsi="Cambria Math"/>
              </w:rPr>
              <w:t>. Which of the following statement(s) is/are incorrect?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C75AC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If </w:t>
            </w:r>
            <m:oMath>
              <m:r>
                <w:rPr>
                  <w:rFonts w:ascii="Cambria Math" w:hAnsi="Cambria Math" w:cs="Calibri"/>
                </w:rPr>
                <m:t>f(a)</m:t>
              </m:r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r>
                <w:rPr>
                  <w:rFonts w:ascii="Cambria Math" w:hAnsi="Cambria Math" w:cs="Calibri"/>
                </w:rPr>
                <m:t>f(b)</m:t>
              </m:r>
            </m:oMath>
            <w:r w:rsidRPr="00310FB2">
              <w:rPr>
                <w:rFonts w:ascii="Cambria Math" w:hAnsi="Cambria Math" w:cs="Calibri"/>
              </w:rPr>
              <w:t xml:space="preserve"> have opposite signs, then there must be a point </w:t>
            </w:r>
            <m:oMath>
              <m:r>
                <w:rPr>
                  <w:rFonts w:ascii="Cambria Math" w:hAnsi="Cambria Math" w:cs="Calibri"/>
                </w:rPr>
                <m:t>c∈(a, b)</m:t>
              </m:r>
            </m:oMath>
            <w:r w:rsidRPr="00310FB2">
              <w:rPr>
                <w:rFonts w:ascii="Cambria Math" w:hAnsi="Cambria Math" w:cs="Calibri"/>
              </w:rPr>
              <w:t xml:space="preserve"> such that </w:t>
            </w:r>
            <m:oMath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c</m:t>
                  </m:r>
                </m:e>
              </m:d>
              <m:r>
                <w:rPr>
                  <w:rFonts w:ascii="Cambria Math" w:hAnsi="Cambria Math" w:cs="Calibri"/>
                </w:rPr>
                <m:t>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C75AC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continuous on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a, b</m:t>
                  </m:r>
                </m:e>
              </m:d>
              <m:r>
                <w:rPr>
                  <w:rFonts w:ascii="Cambria Math" w:hAnsi="Cambria Math"/>
                </w:rPr>
                <m:t>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&lt;0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&gt;0</m:t>
              </m:r>
            </m:oMath>
            <w:r w:rsidRPr="00310FB2">
              <w:rPr>
                <w:rFonts w:ascii="Cambria Math" w:hAnsi="Cambria Math"/>
              </w:rPr>
              <w:t xml:space="preserve">, then there must be a point </w:t>
            </w:r>
            <m:oMath>
              <m:r>
                <w:rPr>
                  <w:rFonts w:ascii="Cambria Math" w:hAnsi="Cambria Math"/>
                </w:rPr>
                <m:t>c∈(a, b)</m:t>
              </m:r>
            </m:oMath>
            <w:r w:rsidRPr="00310FB2">
              <w:rPr>
                <w:rFonts w:ascii="Cambria Math" w:hAnsi="Cambria Math"/>
              </w:rPr>
              <w:t xml:space="preserve"> such that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C75AC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continuous o</w:t>
            </w:r>
            <w:r w:rsidR="00C71D47" w:rsidRPr="00310FB2">
              <w:rPr>
                <w:rFonts w:ascii="Cambria Math" w:hAnsi="Cambria Math"/>
              </w:rPr>
              <w:t>n</w:t>
            </w:r>
            <w:r w:rsidRPr="00310FB2">
              <w:rPr>
                <w:rFonts w:ascii="Cambria Math" w:hAnsi="Cambria Math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[a, b]</m:t>
              </m:r>
            </m:oMath>
            <w:r w:rsidRPr="00310FB2">
              <w:rPr>
                <w:rFonts w:ascii="Cambria Math" w:hAnsi="Cambria Math"/>
              </w:rPr>
              <w:t xml:space="preserve">, then there is a point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Pr="00310FB2">
              <w:rPr>
                <w:rFonts w:ascii="Cambria Math" w:hAnsi="Cambria Math"/>
              </w:rPr>
              <w:t xml:space="preserve"> in </w:t>
            </w:r>
            <m:oMath>
              <m:r>
                <w:rPr>
                  <w:rFonts w:ascii="Cambria Math" w:hAnsi="Cambria Math"/>
                </w:rPr>
                <m:t>(a, b)</m:t>
              </m:r>
            </m:oMath>
            <w:r w:rsidRPr="00310FB2">
              <w:rPr>
                <w:rFonts w:ascii="Cambria Math" w:hAnsi="Cambria Math"/>
              </w:rPr>
              <w:t xml:space="preserve"> such that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f(a)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f(b)</m:t>
              </m:r>
            </m:oMath>
            <w:r w:rsidRPr="00310FB2">
              <w:rPr>
                <w:rFonts w:ascii="Cambria Math" w:hAnsi="Cambria Math"/>
              </w:rPr>
              <w:t xml:space="preserve"> have opposite signs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C75AC2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 w:cs="Calibri"/>
              </w:rPr>
              <w:t xml:space="preserve">If </w:t>
            </w:r>
            <m:oMath>
              <m:r>
                <w:rPr>
                  <w:rFonts w:ascii="Cambria Math" w:hAnsi="Cambria Math" w:cs="Calibri"/>
                </w:rPr>
                <m:t>f</m:t>
              </m:r>
            </m:oMath>
            <w:r w:rsidRPr="00310FB2">
              <w:rPr>
                <w:rFonts w:ascii="Cambria Math" w:hAnsi="Cambria Math" w:cs="Calibri"/>
              </w:rPr>
              <w:t xml:space="preserve"> has no zero</w:t>
            </w:r>
            <w:r w:rsidR="00C71D47" w:rsidRPr="00310FB2">
              <w:rPr>
                <w:rFonts w:ascii="Cambria Math" w:hAnsi="Cambria Math" w:cs="Calibri"/>
              </w:rPr>
              <w:t>s</w:t>
            </w:r>
            <w:r w:rsidRPr="00310FB2">
              <w:rPr>
                <w:rFonts w:ascii="Cambria Math" w:hAnsi="Cambria Math" w:cs="Calibri"/>
              </w:rPr>
              <w:t xml:space="preserve"> on </w:t>
            </w:r>
            <m:oMath>
              <m:r>
                <w:rPr>
                  <w:rFonts w:ascii="Cambria Math" w:hAnsi="Cambria Math" w:cs="Calibri"/>
                </w:rPr>
                <m:t>[a, b]</m:t>
              </m:r>
            </m:oMath>
            <w:r w:rsidRPr="00310FB2">
              <w:rPr>
                <w:rFonts w:ascii="Cambria Math" w:hAnsi="Cambria Math" w:cs="Calibri"/>
              </w:rPr>
              <w:t xml:space="preserve">, then </w:t>
            </w:r>
            <m:oMath>
              <m:r>
                <w:rPr>
                  <w:rFonts w:ascii="Cambria Math" w:hAnsi="Cambria Math" w:cs="Calibri"/>
                </w:rPr>
                <m:t>f(a)</m:t>
              </m:r>
            </m:oMath>
            <w:r w:rsidRPr="00310FB2">
              <w:rPr>
                <w:rFonts w:ascii="Cambria Math" w:hAnsi="Cambria Math" w:cs="Calibri"/>
              </w:rPr>
              <w:t xml:space="preserve"> and </w:t>
            </w:r>
            <m:oMath>
              <m:r>
                <w:rPr>
                  <w:rFonts w:ascii="Cambria Math" w:hAnsi="Cambria Math" w:cs="Calibri"/>
                </w:rPr>
                <m:t>f(b)</m:t>
              </m:r>
            </m:oMath>
            <w:r w:rsidRPr="00310FB2">
              <w:rPr>
                <w:rFonts w:ascii="Cambria Math" w:hAnsi="Cambria Math" w:cs="Calibri"/>
              </w:rPr>
              <w:t xml:space="preserve"> have the same sign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A15C7D" w:rsidRPr="00310FB2" w:rsidRDefault="00A15C7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t→∞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πx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πx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>, x∈(0, 6)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15C7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If </w:t>
            </w:r>
            <m:oMath>
              <m:r>
                <w:rPr>
                  <w:rFonts w:ascii="Cambria Math" w:hAnsi="Cambria Math" w:cs="Calibri"/>
                </w:rPr>
                <m:t>a=1,</m:t>
              </m:r>
            </m:oMath>
            <w:r w:rsidRPr="00310FB2">
              <w:rPr>
                <w:rFonts w:ascii="Cambria Math" w:hAnsi="Cambria Math" w:cs="Calibri"/>
              </w:rPr>
              <w:t xml:space="preserve"> then </w:t>
            </w: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has 5 points of discontinuity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15C7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a=3</m:t>
              </m:r>
            </m:oMath>
            <w:r w:rsidRPr="00310FB2">
              <w:rPr>
                <w:rFonts w:ascii="Cambria Math" w:hAnsi="Cambria Math"/>
              </w:rPr>
              <w:t xml:space="preserve">, then 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has no point of discontinuity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15C7D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If </w:t>
            </w:r>
            <m:oMath>
              <m:r>
                <w:rPr>
                  <w:rFonts w:ascii="Cambria Math" w:hAnsi="Cambria Math" w:cs="Calibri"/>
                </w:rPr>
                <m:t>a=0.5</m:t>
              </m:r>
            </m:oMath>
            <w:r w:rsidRPr="00310FB2">
              <w:rPr>
                <w:rFonts w:ascii="Cambria Math" w:hAnsi="Cambria Math" w:cs="Calibri"/>
              </w:rPr>
              <w:t xml:space="preserve">, then </w:t>
            </w:r>
            <m:oMath>
              <m:r>
                <w:rPr>
                  <w:rFonts w:ascii="Cambria Math" w:hAnsi="Cambria Math" w:cs="Calibri"/>
                </w:rPr>
                <m:t>f(x)</m:t>
              </m:r>
            </m:oMath>
            <w:r w:rsidRPr="00310FB2">
              <w:rPr>
                <w:rFonts w:ascii="Cambria Math" w:hAnsi="Cambria Math" w:cs="Calibri"/>
              </w:rPr>
              <w:t xml:space="preserve"> has 6 point</w:t>
            </w:r>
            <w:r w:rsidR="00C71D47" w:rsidRPr="00310FB2">
              <w:rPr>
                <w:rFonts w:ascii="Cambria Math" w:hAnsi="Cambria Math" w:cs="Calibri"/>
              </w:rPr>
              <w:t>s</w:t>
            </w:r>
            <w:r w:rsidRPr="00310FB2">
              <w:rPr>
                <w:rFonts w:ascii="Cambria Math" w:hAnsi="Cambria Math" w:cs="Calibri"/>
              </w:rPr>
              <w:t xml:space="preserve"> of discontinuity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B92767" w:rsidRPr="00310FB2" w:rsidRDefault="00A15C7D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a=0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</w:t>
            </w:r>
            <w:r w:rsidR="00C71D47" w:rsidRPr="00310FB2">
              <w:rPr>
                <w:rFonts w:ascii="Cambria Math" w:hAnsi="Cambria Math"/>
              </w:rPr>
              <w:t>s</w:t>
            </w:r>
            <w:r w:rsidRPr="00310FB2">
              <w:rPr>
                <w:rFonts w:ascii="Cambria Math" w:hAnsi="Cambria Math"/>
              </w:rPr>
              <w:t xml:space="preserve"> 6 points of discontinuity</w:t>
            </w:r>
          </w:p>
        </w:tc>
      </w:tr>
      <w:p w:rsidR="00F11D93" w:rsidRDefault="00F11D93" w:rsidP="00E52851">
        <w:pPr>              </w:pPr>
      </w:p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5000" w:type="pct"/>
              <w:gridSpan w:val="4"/>
              <w:tcMar>
                <w:left w:w="0" w:type="dxa"/>
                <w:right w:w="0" w:type="dxa"/>
              </w:tcMar>
            </w:tcPr>
            <w:p w:rsidR="00F11D93" w:rsidRPr="00611E2C" w:rsidRDefault="00F11D93" w:rsidP="00E52851">
              <w:pPr>
                <w:autoSpaceDE w:val="0"/>
                <w:autoSpaceDN w:val="0"/>
                <w:adjustRightInd w:val="0"/>
                <w:contextualSpacing/>
                <w:jc w:val="center"/>
                <w:rPr>
                  <w:rFonts w:ascii="Cambria Math" w:hAnsi="Cambria Math" w:cs="Calibri"/>
                </w:rPr>
              </w:pPr>
              <w:r>
                <w:rPr>
                  <w:rFonts w:ascii="Cambria Math" w:hAnsi="Cambria Math" w:cs="Calibri"/>
                  <w:b/>
                  <w:bCs/>
                </w:rPr>
                <w:t>Assertion - Reasoning Type</w:t>
              </w:r>
            </w:p>
          </w:tc>
        </w:tr>
        <w:tr w:rsidR="00F11D93" w:rsidRPr="00453EAC" w:rsidTr="00CF4B70">
          <w:tc>
            <w:tcPr>
              <w:tcW w:w="5000" w:type="pct"/>
              <w:gridSpan w:val="4"/>
              <w:tcMar>
                <w:left w:w="0" w:type="dxa"/>
                <w:right w:w="0" w:type="dxa"/>
              </w:tcMar>
            </w:tcPr>
            <w:p w:rsidR="00F11D93" w:rsidRPr="00611E2C" w:rsidRDefault="00F11D93" w:rsidP="00E52851">
              <w:pPr>
                <w:autoSpaceDE w:val="0"/>
                <w:autoSpaceDN w:val="0"/>
                <w:adjustRightInd w:val="0"/>
                <w:jc w:val="both"/>
                <w:rPr>
                  <w:rFonts w:ascii="Cambria Math" w:hAnsi="Cambria Math" w:cs="Calibri"/>
                </w:rPr>
              </w:pPr>
              <w:r w:rsidRPr="00BB0B74">
                <w:rPr>
                  <w:rFonts w:ascii="Cambria Math" w:hAnsi="Cambria Math"/>
                </w:rPr>
                <w:t>This section contain(s) 0 questions numbered 132 to 131. Each question contains</w:t>
              </w:r>
              <w:r w:rsidRPr="00BB0B74">
                <w:rPr>
                  <w:rFonts w:ascii="Cambria Math" w:hAnsi="Cambria Math"/>
                  <w:b/>
                  <w:bCs/>
                  <w:caps/>
                </w:rPr>
                <w:t xml:space="preserve"> </w:t>
              </w:r>
              <w:r w:rsidRPr="00BB0B74">
                <w:rPr>
                  <w:rFonts w:ascii="Cambria Math" w:hAnsi="Cambria Math"/>
                  <w:caps/>
                </w:rPr>
                <w:t>statement 1</w:t>
              </w:r>
              <w:r w:rsidRPr="00BB0B74">
                <w:rPr>
                  <w:rFonts w:ascii="Cambria Math" w:hAnsi="Cambria Math"/>
                </w:rPr>
                <w:t xml:space="preserve">(Assertion) and </w:t>
              </w:r>
              <w:r w:rsidRPr="00BB0B74">
                <w:rPr>
                  <w:rFonts w:ascii="Cambria Math" w:hAnsi="Cambria Math"/>
                  <w:caps/>
                </w:rPr>
                <w:t>statement 2</w:t>
              </w:r>
              <w:r w:rsidRPr="00BB0B74">
                <w:rPr>
                  <w:rFonts w:ascii="Cambria Math" w:hAnsi="Cambria Math"/>
                </w:rPr>
                <w:t xml:space="preserve">(Reason). Each question has the 4 choices (a), (b), (c) and (d) out of which </w:t>
              </w:r>
              <w:r w:rsidRPr="00BB0B74">
                <w:rPr>
                  <w:rFonts w:ascii="Cambria Math" w:hAnsi="Cambria Math"/>
                  <w:b/>
                  <w:bCs/>
                  <w:caps/>
                </w:rPr>
                <w:t>only one</w:t>
              </w:r>
              <w:r w:rsidRPr="00BB0B74">
                <w:rPr>
                  <w:rFonts w:ascii="Cambria Math" w:hAnsi="Cambria Math"/>
                </w:rPr>
                <w:t xml:space="preserve"> is correct.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22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a)</w:t>
              </w:r>
            </w:p>
          </w:tc>
          <w:tc>
            <w:tcPr>
              <w:tcW w:w="4658" w:type="pct"/>
              <w:gridSpan w:val="2"/>
              <w:tcMar>
                <w:left w:w="0" w:type="dxa"/>
                <w:right w:w="0" w:type="dxa"/>
              </w:tcMar>
            </w:tcPr>
            <w:p w:rsidR="00F11D93" w:rsidRPr="00BB0B74" w:rsidRDefault="00F11D93" w:rsidP="00E52851">
              <w:pPr>
                <w:rPr>
                  <w:rFonts w:ascii="Cambria Math" w:hAnsi="Cambria Math" w:cs="Calibri"/>
                </w:rPr>
              </w:pPr>
              <w:r w:rsidRPr="00BB0B74">
                <w:rPr>
                  <w:rFonts w:ascii="Cambria Math" w:hAnsi="Cambria Math"/>
                </w:rPr>
                <w:t xml:space="preserve">Statement 1 is True, Statement 2 is True; Statement 2 </w:t>
              </w:r>
              <w:r w:rsidRPr="00BB0B74">
                <w:rPr>
                  <w:rFonts w:ascii="Cambria Math" w:hAnsi="Cambria Math"/>
                  <w:b/>
                  <w:bCs/>
                </w:rPr>
                <w:t>is</w:t>
              </w:r>
              <w:r w:rsidRPr="00BB0B74">
                <w:rPr>
                  <w:rFonts w:ascii="Cambria Math" w:hAnsi="Cambria Math"/>
                </w:rPr>
                <w:t xml:space="preserve"> correct explanation for Statement 1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22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b)</w:t>
              </w:r>
            </w:p>
          </w:tc>
          <w:tc>
            <w:tcPr>
              <w:tcW w:w="4658" w:type="pct"/>
              <w:gridSpan w:val="2"/>
              <w:tcMar>
                <w:left w:w="0" w:type="dxa"/>
                <w:right w:w="0" w:type="dxa"/>
              </w:tcMar>
            </w:tcPr>
            <w:p w:rsidR="00F11D93" w:rsidRPr="00BB0B74" w:rsidRDefault="00F11D93" w:rsidP="00E52851">
              <w:pPr>
                <w:rPr>
                  <w:rFonts w:ascii="Cambria Math" w:hAnsi="Cambria Math"/>
                </w:rPr>
              </w:pPr>
              <w:r w:rsidRPr="00BB0B74">
                <w:rPr>
                  <w:rFonts w:ascii="Cambria Math" w:hAnsi="Cambria Math" w:cs="Calibri"/>
                </w:rPr>
                <w:t xml:space="preserve">Statement 1 is True, Statement 2 is True; Statement 2 </w:t>
              </w:r>
              <w:r w:rsidRPr="00BB0B74">
                <w:rPr>
                  <w:rFonts w:ascii="Cambria Math" w:hAnsi="Cambria Math" w:cs="Calibri"/>
                  <w:b/>
                  <w:bCs/>
                </w:rPr>
                <w:t xml:space="preserve">is not </w:t>
              </w:r>
              <w:r w:rsidRPr="00BB0B74">
                <w:rPr>
                  <w:rFonts w:ascii="Cambria Math" w:hAnsi="Cambria Math" w:cs="Calibri"/>
                </w:rPr>
                <w:t>correct explanation for Statement 1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22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c)</w:t>
              </w:r>
            </w:p>
          </w:tc>
          <w:tc>
            <w:tcPr>
              <w:tcW w:w="4658" w:type="pct"/>
              <w:gridSpan w:val="2"/>
              <w:tcMar>
                <w:left w:w="0" w:type="dxa"/>
                <w:right w:w="0" w:type="dxa"/>
              </w:tcMar>
            </w:tcPr>
            <w:p w:rsidR="00F11D93" w:rsidRPr="00BB0B74" w:rsidRDefault="00F11D93" w:rsidP="00E52851">
              <w:pPr>
                <w:autoSpaceDE w:val="0"/>
                <w:autoSpaceDN w:val="0"/>
                <w:adjustRightInd w:val="0"/>
                <w:rPr>
                  <w:rFonts w:ascii="Cambria Math" w:hAnsi="Cambria Math"/>
                </w:rPr>
              </w:pPr>
              <w:r w:rsidRPr="00BB0B74">
                <w:rPr>
                  <w:rFonts w:ascii="Cambria Math" w:hAnsi="Cambria Math" w:cs="Calibri"/>
                </w:rPr>
                <w:t>Statement 1 is True, Statement 2 is False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22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d)</w:t>
              </w:r>
            </w:p>
          </w:tc>
          <w:tc>
            <w:tcPr>
              <w:tcW w:w="4658" w:type="pct"/>
              <w:gridSpan w:val="2"/>
              <w:tcMar>
                <w:left w:w="0" w:type="dxa"/>
                <w:right w:w="0" w:type="dxa"/>
              </w:tcMar>
            </w:tcPr>
            <w:p w:rsidR="00F11D93" w:rsidRPr="00BB0B74" w:rsidRDefault="00F11D93" w:rsidP="00E52851">
              <w:pPr>
                <w:rPr>
                  <w:rFonts w:ascii="Cambria Math" w:hAnsi="Cambria Math"/>
                </w:rPr>
              </w:pPr>
              <w:r w:rsidRPr="00BB0B74">
                <w:rPr>
                  <w:rFonts w:ascii="Cambria Math" w:hAnsi="Cambria Math"/>
                </w:rPr>
                <w:t>Statement 1 is False, Statement 2 is True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132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3/5</m:t>
                    </m:r>
                  </m:sup>
                </m:sSup>
              </m:oMath>
              <w:r w:rsidRPr="00310FB2">
                <w:rPr>
                  <w:rFonts w:ascii="Cambria Math" w:hAnsi="Cambria Math"/>
                </w:rPr>
                <w:t xml:space="preserve"> is non-differentiable at </w:t>
              </w:r>
              <m:oMath>
                <m:r>
                  <w:rPr>
                    <w:rFonts w:ascii="Cambria Math" w:hAnsi="Cambria Math"/>
                  </w:rPr>
                  <m:t>x=5/2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the graph of </w:t>
              </w:r>
              <m:oMath>
                <m:r>
                  <w:rPr>
                    <w:rFonts w:ascii="Cambria Math" w:hAnsi="Cambria Math"/>
                  </w:rPr>
                  <m:t>y=f(x)</m:t>
                </m:r>
              </m:oMath>
              <w:r w:rsidRPr="00310FB2">
                <w:rPr>
                  <w:rFonts w:ascii="Cambria Math" w:hAnsi="Cambria Math"/>
                </w:rPr>
                <w:t xml:space="preserve"> has sharp turn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  <w:r w:rsidRPr="00310FB2">
                <w:rPr>
                  <w:rFonts w:ascii="Cambria Math" w:hAnsi="Cambria Math"/>
                </w:rPr>
                <w:t>, then it is non-differentiable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133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EE178A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The function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  <w:r w:rsidRPr="00310FB2">
                <w:rPr>
                  <w:rFonts w:ascii="Cambria Math" w:hAnsi="Cambria Math"/>
                </w:rPr>
                <w:t xml:space="preserve">, where </w:t>
              </w: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  <w:r w:rsidRPr="00310FB2">
                <w:rPr>
                  <w:rFonts w:ascii="Cambria Math" w:hAnsi="Cambria Math"/>
                </w:rPr>
                <w:t xml:space="preserve"> are constants, is differentiable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  <w:r w:rsidRPr="00310FB2">
                <w:rPr>
                  <w:rFonts w:ascii="Cambria Math" w:hAnsi="Cambria Math"/>
                </w:rPr>
                <w:t xml:space="preserve"> if </w:t>
              </w: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9B5D77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sup>
                </m:sSup>
              </m:oMath>
              <w:r w:rsidR="00EE178A" w:rsidRPr="00310FB2">
                <w:rPr>
                  <w:rFonts w:ascii="Cambria Math" w:hAnsi="Cambria Math"/>
                </w:rPr>
                <w:t xml:space="preserve"> is a many-one function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134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Let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m→∞</m:t>
                        </m:r>
                      </m:lim>
                    </m:limLow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</w:rPr>
                                  <m:t>n→∞</m:t>
                                </m:r>
                              </m:lim>
                            </m:limLow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2m</m:t>
                                    </m:r>
                                  </m:sup>
                                </m:sSup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n!πx</m:t>
                                    </m:r>
                                  </m:e>
                                </m:d>
                              </m:e>
                            </m:func>
                          </m:e>
                        </m:func>
                      </m:e>
                    </m:d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,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if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 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is rational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if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is irrational</m:t>
                          </m:r>
                        </m:e>
                      </m:mr>
                    </m:m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. Then </w:t>
              </w:r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is continuous for all </w:t>
              </w:r>
              <m:oMath>
                <m:r>
                  <w:rPr>
                    <w:rFonts w:ascii="Cambria Math" w:hAnsi="Cambria Math"/>
                  </w:rPr>
                  <m:t>x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are discontinuous for all </w:t>
              </w:r>
              <m:oMath>
                <m:r>
                  <w:rPr>
                    <w:rFonts w:ascii="Cambria Math" w:hAnsi="Cambria Math"/>
                  </w:rPr>
                  <m:t>x∈R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135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31072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 a continuous function such that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≠x, ∀x∈R</m:t>
                </m:r>
              </m:oMath>
              <w:r w:rsidRPr="00310FB2">
                <w:rPr>
                  <w:rFonts w:ascii="Cambria Math" w:hAnsi="Cambria Math"/>
                </w:rPr>
                <w:t xml:space="preserve">, then </w:t>
              </w:r>
              <m:oMath>
                <m:r>
                  <w:rPr>
                    <w:rFonts w:ascii="Cambria Math" w:hAnsi="Cambria Math"/>
                  </w:rPr>
                  <m:t xml:space="preserve">f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&gt;x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31072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f:R→R, f(x)</m:t>
                </m:r>
              </m:oMath>
              <w:r w:rsidRPr="00310FB2">
                <w:rPr>
                  <w:rFonts w:ascii="Cambria Math" w:hAnsi="Cambria Math"/>
                </w:rPr>
                <w:t xml:space="preserve"> is a onto function, then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  <w:r w:rsidRPr="00310FB2">
                <w:rPr>
                  <w:rFonts w:ascii="Cambria Math" w:hAnsi="Cambria Math"/>
                </w:rPr>
                <w:t xml:space="preserve"> has at least one solution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136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394B8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 is non-differentiable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394B8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 not differentiable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is differentiable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  <w:r w:rsidRPr="00310FB2">
                <w:rPr>
                  <w:rFonts w:ascii="Cambria Math" w:hAnsi="Cambria Math"/>
                </w:rPr>
                <w:t xml:space="preserve">, then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can still be differentiable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137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F854E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 is non-differentiable at </w:t>
              </w:r>
              <m:oMath>
                <m:r>
                  <w:rPr>
                    <w:rFonts w:ascii="Cambria Math" w:hAnsi="Cambria Math"/>
                  </w:rPr>
                  <m:t>x=±1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F854E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Principal value of </w:t>
              </w: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 are </w:t>
              </w: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138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F854E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|f(x)|≤|x|</m:t>
                </m:r>
              </m:oMath>
              <w:r w:rsidRPr="00310FB2">
                <w:rPr>
                  <w:rFonts w:ascii="Cambria Math" w:hAnsi="Cambria Math"/>
                </w:rPr>
                <w:t xml:space="preserve"> for all </w:t>
              </w:r>
              <m:oMath>
                <m:r>
                  <w:rPr>
                    <w:rFonts w:ascii="Cambria Math" w:hAnsi="Cambria Math"/>
                  </w:rPr>
                  <m:t>x∈R</m:t>
                </m:r>
              </m:oMath>
              <w:r w:rsidRPr="00310FB2">
                <w:rPr>
                  <w:rFonts w:ascii="Cambria Math" w:hAnsi="Cambria Math"/>
                </w:rPr>
                <w:t xml:space="preserve">, then </w:t>
              </w: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is continuous at 0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F854E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 continuous, then </w:t>
              </w:r>
              <m:oMath>
                <m:r>
                  <w:rPr>
                    <w:rFonts w:ascii="Cambria Math" w:hAnsi="Cambria Math"/>
                  </w:rPr>
                  <m:t>|f(x)|</m:t>
                </m:r>
              </m:oMath>
              <w:r w:rsidRPr="00310FB2">
                <w:rPr>
                  <w:rFonts w:ascii="Cambria Math" w:hAnsi="Cambria Math"/>
                </w:rPr>
                <w:t xml:space="preserve"> is also continuous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139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are two differentiable functions </w:t>
              </w:r>
              <m:oMath>
                <m:r>
                  <w:rPr>
                    <w:rFonts w:ascii="Cambria Math" w:hAnsi="Cambria Math"/>
                  </w:rPr>
                  <m:t>∀x∈R</m:t>
                </m:r>
              </m:oMath>
              <w:r w:rsidRPr="00310FB2">
                <w:rPr>
                  <w:rFonts w:ascii="Cambria Math" w:hAnsi="Cambria Math"/>
                </w:rPr>
                <w:t xml:space="preserve">, then </w:t>
              </w:r>
              <m:oMath>
                <m:r>
                  <w:rPr>
                    <w:rFonts w:ascii="Cambria Math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 is always continuous but not differentiable at the point of intersection of graphs of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{f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(x)}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 </m:t>
                </m:r>
              </m:oMath>
              <w:r w:rsidRPr="00310FB2">
                <w:rPr>
                  <w:rFonts w:ascii="Cambria Math" w:hAnsi="Cambria Math"/>
                </w:rPr>
                <w:t xml:space="preserve"> is always differentiable in between the two consecutive roots of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  <w:r w:rsidRPr="00310FB2">
                <w:rPr>
                  <w:rFonts w:ascii="Cambria Math" w:hAnsi="Cambria Math"/>
                </w:rPr>
                <w:t xml:space="preserve"> if both the function</w:t>
              </w:r>
              <w:r w:rsidR="00C51BB1" w:rsidRPr="00310FB2">
                <w:rPr>
                  <w:rFonts w:ascii="Cambria Math" w:hAnsi="Cambria Math"/>
                </w:rPr>
                <w:t>s</w:t>
              </w:r>
              <w:r w:rsidRPr="00310FB2">
                <w:rPr>
                  <w:rFonts w:ascii="Cambria Math" w:hAnsi="Cambria Math"/>
                </w:rPr>
                <w:t xml:space="preserve">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are differentiable </w:t>
              </w:r>
              <m:oMath>
                <m:r>
                  <w:rPr>
                    <w:rFonts w:ascii="Cambria Math" w:hAnsi="Cambria Math"/>
                  </w:rPr>
                  <m:t>∀x∈R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140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w:rPr>
                    <w:rFonts w:ascii="Cambria Math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  <w:r w:rsidRPr="00310FB2">
                <w:rPr>
                  <w:rFonts w:ascii="Cambria Math" w:hAnsi="Cambria Math"/>
                </w:rPr>
                <w:t>, both are differentiable functions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Differentiable of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⇒</m:t>
                </m:r>
              </m:oMath>
              <w:r w:rsidRPr="00310FB2">
                <w:rPr>
                  <w:rFonts w:ascii="Cambria Math" w:hAnsi="Cambria Math"/>
                </w:rPr>
                <w:t xml:space="preserve"> differe</w:t>
              </w:r>
              <w:r w:rsidR="003C0481" w:rsidRPr="00310FB2">
                <w:rPr>
                  <w:rFonts w:ascii="Cambria Math" w:hAnsi="Cambria Math"/>
                </w:rPr>
                <w:t>n</w:t>
              </w:r>
              <w:r w:rsidRPr="00310FB2">
                <w:rPr>
                  <w:rFonts w:ascii="Cambria Math" w:hAnsi="Cambria Math"/>
                </w:rPr>
                <w:t xml:space="preserve">tiability of </w:t>
              </w:r>
              <m:oMath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(x)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141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F854E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Both the functions </w:t>
              </w:r>
              <m:oMath>
                <m:r>
                  <w:rPr>
                    <w:rFonts w:ascii="Cambria Math" w:hAnsi="Cambria Math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  <m:r>
                  <w:rPr>
                    <w:rFonts w:ascii="Cambria Math" w:hAnsi="Cambria Math"/>
                  </w:rPr>
                  <m:t xml:space="preserve"> x|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In </m:t>
                </m:r>
                <m:r>
                  <w:rPr>
                    <w:rFonts w:ascii="Cambria Math" w:hAnsi="Cambria Math"/>
                  </w:rPr>
                  <m:t>x</m:t>
                </m:r>
              </m:oMath>
              <w:r w:rsidRPr="00310FB2">
                <w:rPr>
                  <w:rFonts w:ascii="Cambria Math" w:hAnsi="Cambria Math"/>
                </w:rPr>
                <w:t xml:space="preserve"> are both continuous for all </w:t>
              </w:r>
              <m:oMath>
                <m:r>
                  <w:rPr>
                    <w:rFonts w:ascii="Cambria Math" w:hAnsi="Cambria Math"/>
                  </w:rPr>
                  <m:t>x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F854E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Continuity of </w:t>
              </w:r>
              <m:oMath>
                <m:r>
                  <w:rPr>
                    <w:rFonts w:ascii="Cambria Math" w:hAnsi="Cambria Math"/>
                  </w:rPr>
                  <m:t>|f(x)|⇒</m:t>
                </m:r>
              </m:oMath>
              <w:r w:rsidRPr="00310FB2">
                <w:rPr>
                  <w:rFonts w:ascii="Cambria Math" w:hAnsi="Cambria Math"/>
                </w:rPr>
                <w:t xml:space="preserve"> continuity of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142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204BC6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πx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1/5</m:t>
                    </m:r>
                  </m:sup>
                </m:sSup>
              </m:oMath>
              <w:r w:rsidRPr="00310FB2">
                <w:rPr>
                  <w:rFonts w:ascii="Cambria Math" w:hAnsi="Cambria Math"/>
                </w:rPr>
                <w:t xml:space="preserve"> is differentiable at </w:t>
              </w:r>
              <m:oMath>
                <m:r>
                  <w:rPr>
                    <w:rFonts w:ascii="Cambria Math" w:hAnsi="Cambria Math"/>
                  </w:rPr>
                  <m:t>x=1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204BC6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Product of two differentiable function is always differentiable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143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31072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The function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rad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is discontinuous for all integral values of </w:t>
              </w:r>
              <m:oMath>
                <m:r>
                  <w:rPr>
                    <w:rFonts w:ascii="Cambria Math" w:hAnsi="Cambria Math"/>
                  </w:rPr>
                  <m:t>x</m:t>
                </m:r>
              </m:oMath>
              <w:r w:rsidRPr="00310FB2">
                <w:rPr>
                  <w:rFonts w:ascii="Cambria Math" w:hAnsi="Cambria Math"/>
                </w:rPr>
                <w:t xml:space="preserve"> in its domain (where </w:t>
              </w:r>
              <m:oMath>
                <m:r>
                  <w:rPr>
                    <w:rFonts w:ascii="Cambria Math" w:hAnsi="Cambria Math"/>
                  </w:rPr>
                  <m:t>[x]</m:t>
                </m:r>
              </m:oMath>
              <w:r w:rsidRPr="00310FB2">
                <w:rPr>
                  <w:rFonts w:ascii="Cambria Math" w:hAnsi="Cambria Math"/>
                </w:rPr>
                <w:t xml:space="preserve"> is the greatest integer </w:t>
              </w:r>
              <m:oMath>
                <m:r>
                  <w:rPr>
                    <w:rFonts w:ascii="Cambria Math" w:hAnsi="Cambria Math"/>
                  </w:rPr>
                  <m:t>≤x</m:t>
                </m:r>
              </m:oMath>
              <w:r w:rsidRPr="00310FB2">
                <w:rPr>
                  <w:rFonts w:ascii="Cambria Math" w:hAnsi="Cambria Math"/>
                </w:rPr>
                <w:t>)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9B5D77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  <w:r w:rsidR="0031072C" w:rsidRPr="00310FB2">
                <w:rPr>
                  <w:rFonts w:ascii="Cambria Math" w:hAnsi="Cambria Math"/>
                </w:rPr>
                <w:t xml:space="preserve"> will be discontinuous for all </w:t>
              </w:r>
              <m:oMath>
                <m:r>
                  <w:rPr>
                    <w:rFonts w:ascii="Cambria Math" w:hAnsi="Cambria Math"/>
                  </w:rPr>
                  <m:t>x</m:t>
                </m:r>
              </m:oMath>
              <w:r w:rsidR="0031072C" w:rsidRPr="00310FB2">
                <w:rPr>
                  <w:rFonts w:ascii="Cambria Math" w:hAnsi="Cambria Math"/>
                </w:rPr>
                <w:t xml:space="preserve"> given by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=k</m:t>
                </m:r>
              </m:oMath>
              <w:r w:rsidR="0031072C" w:rsidRPr="00310FB2">
                <w:rPr>
                  <w:rFonts w:ascii="Cambria Math" w:hAnsi="Cambria Math"/>
                </w:rPr>
                <w:t xml:space="preserve">, where </w:t>
              </w:r>
              <m:oMath>
                <m:r>
                  <w:rPr>
                    <w:rFonts w:ascii="Cambria Math" w:hAnsi="Cambria Math"/>
                  </w:rPr>
                  <m:t>k</m:t>
                </m:r>
              </m:oMath>
              <w:r w:rsidR="0031072C" w:rsidRPr="00310FB2">
                <w:rPr>
                  <w:rFonts w:ascii="Cambria Math" w:hAnsi="Cambria Math"/>
                </w:rPr>
                <w:t xml:space="preserve"> is any integer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144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3C0481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-2x+3)</m:t>
                </m:r>
              </m:oMath>
              <w:r w:rsidRPr="00310FB2">
                <w:rPr>
                  <w:rFonts w:ascii="Cambria Math" w:hAnsi="Cambria Math"/>
                </w:rPr>
                <w:t xml:space="preserve"> is continuous for all </w:t>
              </w:r>
              <m:oMath>
                <m:r>
                  <w:rPr>
                    <w:rFonts w:ascii="Cambria Math" w:hAnsi="Cambria Math"/>
                  </w:rPr>
                  <m:t>x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3C0481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+bx+c=0</m:t>
                </m:r>
              </m:oMath>
              <w:r w:rsidRPr="00310FB2">
                <w:rPr>
                  <w:rFonts w:ascii="Cambria Math" w:hAnsi="Cambria Math"/>
                </w:rPr>
                <w:t xml:space="preserve"> has no real roots if </w:t>
              </w: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-4ac&lt;0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145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EE178A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-3</m:t>
                    </m:r>
                  </m:e>
                </m:d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+2</m:t>
                    </m:r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is not differentiable at 5 points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EE178A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the graph of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crosses the </w:t>
              </w:r>
              <m:oMath>
                <m:r>
                  <w:rPr>
                    <w:rFonts w:ascii="Cambria Math" w:hAnsi="Cambria Math"/>
                  </w:rPr>
                  <m:t>x</m:t>
                </m:r>
              </m:oMath>
              <w:r w:rsidRPr="00310FB2">
                <w:rPr>
                  <w:rFonts w:ascii="Cambria Math" w:hAnsi="Cambria Math"/>
                </w:rPr>
                <w:t xml:space="preserve">-axis at </w:t>
              </w:r>
              <m:oMath>
                <m:r>
                  <w:rPr>
                    <w:rFonts w:ascii="Cambria Math" w:hAnsi="Cambria Math"/>
                  </w:rPr>
                  <m:t>m</m:t>
                </m:r>
              </m:oMath>
              <w:r w:rsidRPr="00310FB2">
                <w:rPr>
                  <w:rFonts w:ascii="Cambria Math" w:hAnsi="Cambria Math"/>
                </w:rPr>
                <w:t xml:space="preserve"> distinct points, then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=|f(x)|</m:t>
                </m:r>
              </m:oMath>
              <w:r w:rsidRPr="00310FB2">
                <w:rPr>
                  <w:rFonts w:ascii="Cambria Math" w:hAnsi="Cambria Math"/>
                </w:rPr>
                <w:t xml:space="preserve"> is always non-differentiable at least at </w:t>
              </w:r>
              <m:oMath>
                <m:r>
                  <w:rPr>
                    <w:rFonts w:ascii="Cambria Math" w:hAnsi="Cambria Math"/>
                  </w:rPr>
                  <m:t>m</m:t>
                </m:r>
              </m:oMath>
              <w:r w:rsidRPr="00310FB2">
                <w:rPr>
                  <w:rFonts w:ascii="Cambria Math" w:hAnsi="Cambria Math"/>
                </w:rPr>
                <w:t xml:space="preserve"> distinct points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146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194747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The function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1/x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1/x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x≠0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 x=0</m:t>
                          </m:r>
                        </m:e>
                      </m:mr>
                    </m:m>
                  </m:e>
                </m:d>
              </m:oMath>
              <w:r w:rsidR="00B33D51" w:rsidRPr="00310FB2">
                <w:rPr>
                  <w:rFonts w:ascii="Cambria Math" w:hAnsi="Cambria Math"/>
                </w:rPr>
                <w:t xml:space="preserve">  is discontinuous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B33D51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Para>
                <m:oMathParaPr>
                  <m:jc m:val="left"/>
                </m:oMathParaPr>
                <m:oMath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=1</m:t>
                  </m:r>
                </m:oMath>
              </m:oMathPara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147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Consider the functions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-2x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=-|x|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The composite function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is not derivable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9B5D77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=2</m:t>
                </m:r>
              </m:oMath>
              <w:r w:rsidR="00081018" w:rsidRPr="00310FB2">
                <w:rPr>
                  <w:rFonts w:ascii="Cambria Math" w:hAnsi="Cambria Math"/>
                </w:rPr>
                <w:t xml:space="preserve"> a</w:t>
              </w:r>
              <w:r w:rsidR="00C51BB1" w:rsidRPr="00310FB2">
                <w:rPr>
                  <w:rFonts w:ascii="Cambria Math" w:hAnsi="Cambria Math"/>
                </w:rPr>
                <w:t>n</w:t>
              </w:r>
              <w:r w:rsidR="00081018" w:rsidRPr="00310FB2">
                <w:rPr>
                  <w:rFonts w:ascii="Cambria Math" w:hAnsi="Cambria Math"/>
                </w:rPr>
                <w:t xml:space="preserve">d </w:t>
              </w: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=-2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148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3C0481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r>
                  <w:rPr>
                    <w:rFonts w:ascii="Cambria Math" w:hAnsi="Cambria Math"/>
                  </w:rPr>
                  <m:t xml:space="preserve"> x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x=0⇒f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=|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r>
                  <w:rPr>
                    <w:rFonts w:ascii="Cambria Math" w:hAnsi="Cambria Math"/>
                  </w:rPr>
                  <m:t xml:space="preserve"> x|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3C0481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Discontinuity of </w:t>
              </w:r>
              <m:oMath>
                <m:r>
                  <w:rPr>
                    <w:rFonts w:ascii="Cambria Math" w:hAnsi="Cambria Math"/>
                  </w:rPr>
                  <m:t>f(x)⇒</m:t>
                </m:r>
              </m:oMath>
              <w:r w:rsidRPr="00310FB2">
                <w:rPr>
                  <w:rFonts w:ascii="Cambria Math" w:hAnsi="Cambria Math"/>
                </w:rPr>
                <w:t xml:space="preserve"> discontinuity of </w:t>
              </w: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149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12404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Consider </w:t>
              </w:r>
              <m:oMath>
                <m:r>
                  <w:rPr>
                    <w:rFonts w:ascii="Cambria Math" w:hAnsi="Cambria Math"/>
                  </w:rPr>
                  <m:t>[∙]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w:rPr>
                    <w:rFonts w:ascii="Cambria Math" w:hAnsi="Cambria Math"/>
                  </w:rPr>
                  <m:t>{∙}</m:t>
                </m:r>
              </m:oMath>
              <w:r w:rsidRPr="00310FB2">
                <w:rPr>
                  <w:rFonts w:ascii="Cambria Math" w:hAnsi="Cambria Math"/>
                </w:rPr>
                <w:t xml:space="preserve"> denote the greatest integer function and the fractional part function, respectively</w:t>
              </w:r>
            </w:p>
            <w:p w:rsidR="0012404C" w:rsidRPr="00310FB2" w:rsidRDefault="0012404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Let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{x}</m:t>
                    </m:r>
                  </m:e>
                </m:rad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12404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</m:oMath>
              <w:r w:rsidRPr="00310FB2">
                <w:rPr>
                  <w:rFonts w:ascii="Cambria Math" w:hAnsi="Cambria Math"/>
                </w:rPr>
                <w:t xml:space="preserve"> is not differentiable at integral values of </w:t>
              </w:r>
              <m:oMath>
                <m:r>
                  <w:rPr>
                    <w:rFonts w:ascii="Cambria Math" w:hAnsi="Cambria Math"/>
                  </w:rPr>
                  <m:t>x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12404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</m:oMath>
              <w:r w:rsidRPr="00310FB2">
                <w:rPr>
                  <w:rFonts w:ascii="Cambria Math" w:hAnsi="Cambria Math"/>
                </w:rPr>
                <w:t xml:space="preserve"> is not continuous at integral points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150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3C0481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-[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]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x=π/2</m:t>
                </m:r>
              </m:oMath>
              <w:r w:rsidR="003F167D" w:rsidRPr="00310FB2">
                <w:rPr>
                  <w:rFonts w:ascii="Cambria Math" w:hAnsi="Cambria Math"/>
                </w:rPr>
                <w:t xml:space="preserve">, </w:t>
              </w:r>
              <w:r w:rsidRPr="00310FB2">
                <w:rPr>
                  <w:rFonts w:ascii="Cambria Math" w:hAnsi="Cambria Math"/>
                </w:rPr>
                <w:t>where [.] represent the greatest integer function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3C0481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and g</w:t>
              </w:r>
              <m:oMath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are discontinuous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  <w:r w:rsidRPr="00310FB2">
                <w:rPr>
                  <w:rFonts w:ascii="Cambria Math" w:hAnsi="Cambria Math"/>
                </w:rPr>
                <w:t xml:space="preserve">, then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151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761AE3" w:rsidRPr="001F08C3" w:rsidRDefault="00761AE3" w:rsidP="002218EC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1F08C3">
                <w:rPr>
                  <w:rFonts w:ascii="Cambria Math" w:hAnsi="Cambria Math"/>
                </w:rPr>
                <w:t xml:space="preserve">Let </w:t>
              </w:r>
              <m:oMath>
                <m:r>
                  <w:rPr>
                    <w:rFonts w:ascii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Cambria Math"/>
                  </w:rPr>
                  <m:t>x</m:t>
                </m:r>
                <m:r>
                  <w:rPr>
                    <w:rFonts w:ascii="Cambria Math" w:hAnsi="Cambria Math"/>
                  </w:rPr>
                  <m:t>|</m:t>
                </m:r>
                <m:r>
                  <w:rPr>
                    <w:rFonts w:ascii="Cambria Math" w:hAnsi="Cambria Math" w:cs="Cambria Math"/>
                  </w:rPr>
                  <m:t>x</m:t>
                </m:r>
                <m:r>
                  <w:rPr>
                    <w:rFonts w:ascii="Cambria Math" w:hAnsi="Cambria Math"/>
                  </w:rPr>
                  <m:t>|</m:t>
                </m:r>
              </m:oMath>
              <w:r w:rsidRPr="001F08C3">
                <w:rPr>
                  <w:rFonts w:ascii="Cambria Math" w:hAnsi="Cambria Math"/>
                </w:rPr>
                <w:t xml:space="preserve"> and </w:t>
              </w:r>
              <m:oMath>
                <m:r>
                  <w:rPr>
                    <w:rFonts w:ascii="Cambria Math" w:hAnsi="Cambria Math" w:cs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</m:func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761AE3" w:rsidRPr="001F08C3" w:rsidRDefault="00761AE3" w:rsidP="002218EC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 w:cs="Cambria Math"/>
                  </w:rPr>
                  <m:t>gof</m:t>
                </m:r>
              </m:oMath>
              <w:r w:rsidRPr="001F08C3">
                <w:rPr>
                  <w:rFonts w:ascii="Cambria Math" w:hAnsi="Cambria Math"/>
                </w:rPr>
                <w:t xml:space="preserve"> is differentiable at </w:t>
              </w:r>
              <m:oMath>
                <m:r>
                  <w:rPr>
                    <w:rFonts w:ascii="Cambria Math" w:hAnsi="Cambria Math" w:cs="Cambria Math"/>
                  </w:rPr>
                  <m:t>x</m:t>
                </m:r>
                <m:r>
                  <w:rPr>
                    <w:rFonts w:ascii="Cambria Math" w:hAnsi="Cambria Math"/>
                  </w:rPr>
                  <m:t>=0</m:t>
                </m:r>
              </m:oMath>
              <w:r w:rsidRPr="001F08C3">
                <w:rPr>
                  <w:rFonts w:ascii="Cambria Math" w:hAnsi="Cambria Math"/>
                </w:rPr>
                <w:t xml:space="preserve"> and its derivative is continuous at that point 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761AE3" w:rsidRPr="001F08C3" w:rsidRDefault="00761AE3" w:rsidP="002218EC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 w:cs="Cambria Math"/>
                  </w:rPr>
                  <m:t>gof</m:t>
                </m:r>
              </m:oMath>
              <w:r w:rsidRPr="001F08C3">
                <w:rPr>
                  <w:rFonts w:ascii="Cambria Math" w:hAnsi="Cambria Math"/>
                </w:rPr>
                <w:t xml:space="preserve"> is twice differentiable at </w:t>
              </w:r>
              <m:oMath>
                <m:r>
                  <w:rPr>
                    <w:rFonts w:ascii="Cambria Math" w:hAnsi="Cambria Math" w:cs="Cambria Math"/>
                  </w:rPr>
                  <m:t>x</m:t>
                </m:r>
                <m:r>
                  <w:rPr>
                    <w:rFonts w:ascii="Cambria Math" w:hAnsi="Cambria Math"/>
                  </w:rPr>
                  <m:t>=0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152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Consider the function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r>
                  <w:rPr>
                    <w:rFonts w:ascii="Cambria Math" w:hAnsi="Cambria Math"/>
                  </w:rPr>
                  <m:t xml:space="preserve"> (x-1)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cot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[x-1]</m:t>
                    </m:r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, where </w:t>
              </w:r>
              <m:oMath>
                <m:r>
                  <w:rPr>
                    <w:rFonts w:ascii="Cambria Math" w:hAnsi="Cambria Math"/>
                  </w:rPr>
                  <m:t>[∙]</m:t>
                </m:r>
              </m:oMath>
              <w:r w:rsidRPr="00310FB2">
                <w:rPr>
                  <w:rFonts w:ascii="Cambria Math" w:hAnsi="Cambria Math"/>
                </w:rPr>
                <w:t xml:space="preserve"> denotes the greatest integer function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The function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x=1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is also discontinuous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  <w:r w:rsidRPr="00310FB2">
                <w:rPr>
                  <w:rFonts w:ascii="Cambria Math" w:hAnsi="Cambria Math"/>
                </w:rPr>
                <w:t xml:space="preserve">, then the product function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153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2n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2n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x=1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limit of function exists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  <w:r w:rsidRPr="00310FB2">
                <w:rPr>
                  <w:rFonts w:ascii="Cambria Math" w:hAnsi="Cambria Math"/>
                </w:rPr>
                <w:t xml:space="preserve"> but not equal to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, then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  <w:r w:rsidRPr="00310FB2">
                <w:rPr>
                  <w:rFonts w:ascii="Cambria Math" w:hAnsi="Cambria Math"/>
                </w:rPr>
                <w:t xml:space="preserve"> 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154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D71877" w:rsidRPr="00310FB2" w:rsidRDefault="00F854E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x=e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x→a</m:t>
                        </m:r>
                      </m:lim>
                    </m:limLow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(x)</m:t>
                    </m:r>
                  </m:e>
                </m:func>
                <m:r>
                  <w:rPr>
                    <w:rFonts w:ascii="Cambria Math" w:hAnsi="Cambria Math"/>
                  </w:rPr>
                  <m:t>=e</m:t>
                </m:r>
              </m:oMath>
              <w:r w:rsidR="003F167D" w:rsidRPr="00310FB2">
                <w:rPr>
                  <w:rFonts w:ascii="Cambria Math" w:hAnsi="Cambria Math"/>
                </w:rPr>
                <w:t xml:space="preserve">, </w:t>
              </w:r>
              <w:r w:rsidRPr="00310FB2">
                <w:rPr>
                  <w:rFonts w:ascii="Cambria Math" w:hAnsi="Cambria Math"/>
                </w:rPr>
                <w:t xml:space="preserve">then </w:t>
              </w: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x→a</m:t>
                    </m:r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cannot be equal to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x→a</m:t>
                        </m:r>
                      </m:lim>
                    </m:limLow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F854E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 continuous at </w:t>
              </w:r>
              <m:oMath>
                <m:r>
                  <w:rPr>
                    <w:rFonts w:ascii="Cambria Math" w:hAnsi="Cambria Math"/>
                  </w:rPr>
                  <m:t>x=e</m:t>
                </m:r>
              </m:oMath>
              <w:r w:rsidRPr="00310FB2">
                <w:rPr>
                  <w:rFonts w:ascii="Cambria Math" w:hAnsi="Cambria Math"/>
                </w:rPr>
                <w:t xml:space="preserve"> and </w:t>
              </w: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x→a</m:t>
                        </m:r>
                      </m:lim>
                    </m:limLow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(x)</m:t>
                    </m:r>
                  </m:e>
                </m:func>
                <m:r>
                  <w:rPr>
                    <w:rFonts w:ascii="Cambria Math" w:hAnsi="Cambria Math"/>
                  </w:rPr>
                  <m:t>=e</m:t>
                </m:r>
              </m:oMath>
              <w:r w:rsidR="003F167D" w:rsidRPr="00310FB2">
                <w:rPr>
                  <w:rFonts w:ascii="Cambria Math" w:hAnsi="Cambria Math"/>
                </w:rPr>
                <w:t xml:space="preserve">, </w:t>
              </w:r>
              <w:r w:rsidRPr="00310FB2">
                <w:rPr>
                  <w:rFonts w:ascii="Cambria Math" w:hAnsi="Cambria Math"/>
                </w:rPr>
                <w:t xml:space="preserve">then </w:t>
              </w: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x→a</m:t>
                    </m:r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x→a</m:t>
                        </m:r>
                      </m:lim>
                    </m:limLow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155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Consider the function</w:t>
              </w:r>
            </w:p>
            <w:p w:rsidR="00081018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cot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sgn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2x-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den>
                            </m:f>
                          </m:e>
                        </m:d>
                      </m:e>
                    </m:d>
                  </m:e>
                </m:func>
              </m:oMath>
              <w:r w:rsidR="00C51BB1" w:rsidRPr="00310FB2">
                <w:rPr>
                  <w:rFonts w:ascii="Cambria Math" w:hAnsi="Cambria Math"/>
                </w:rPr>
                <w:t>,</w:t>
              </w:r>
              <w:r w:rsidRPr="00310FB2">
                <w:rPr>
                  <w:rFonts w:ascii="Cambria Math" w:hAnsi="Cambria Math"/>
                </w:rPr>
                <w:t xml:space="preserve"> where </w:t>
              </w:r>
              <m:oMath>
                <m:r>
                  <w:rPr>
                    <w:rFonts w:ascii="Cambria Math" w:hAnsi="Cambria Math"/>
                  </w:rPr>
                  <m:t>[∙]</m:t>
                </m:r>
              </m:oMath>
              <w:r w:rsidRPr="00310FB2">
                <w:rPr>
                  <w:rFonts w:ascii="Cambria Math" w:hAnsi="Cambria Math"/>
                </w:rPr>
                <w:t xml:space="preserve"> denotes the greatest integer function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x=1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 non-differentiable at </w:t>
              </w:r>
              <m:oMath>
                <m:r>
                  <w:rPr>
                    <w:rFonts w:ascii="Cambria Math" w:hAnsi="Cambria Math"/>
                  </w:rPr>
                  <m:t>x=1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156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exists then </w:t>
              </w: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is continuous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081018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Every differentiable function is continuous</w:t>
              </w:r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157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4C24EB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+[x]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x=0,</m:t>
                </m:r>
              </m:oMath>
              <w:r w:rsidRPr="00310FB2">
                <w:rPr>
                  <w:rFonts w:ascii="Cambria Math" w:hAnsi="Cambria Math"/>
                </w:rPr>
                <w:t xml:space="preserve"> where [.] denotes the greatest integer function</w:t>
              </w: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4C24EB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(x)</m:t>
                </m:r>
              </m:oMath>
              <w:r w:rsidRPr="00310FB2">
                <w:rPr>
                  <w:rFonts w:ascii="Cambria Math" w:hAnsi="Cambria Math"/>
                </w:rPr>
                <w:t xml:space="preserve"> is continuous and </w:t>
              </w:r>
              <m:oMath>
                <m:r>
                  <w:rPr>
                    <w:rFonts w:ascii="Cambria Math" w:hAnsi="Cambria Math"/>
                  </w:rPr>
                  <m:t>h(x)</m:t>
                </m:r>
              </m:oMath>
              <w:r w:rsidRPr="00310FB2">
                <w:rPr>
                  <w:rFonts w:ascii="Cambria Math" w:hAnsi="Cambria Math"/>
                </w:rPr>
                <w:t xml:space="preserve"> is discontinuous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  <w:r w:rsidRPr="00310FB2">
                <w:rPr>
                  <w:rFonts w:ascii="Cambria Math" w:hAnsi="Cambria Math"/>
                </w:rPr>
                <w:t xml:space="preserve">, then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+h(x)</m:t>
                </m:r>
              </m:oMath>
              <w:r w:rsidRPr="00310FB2">
                <w:rPr>
                  <w:rFonts w:ascii="Cambria Math" w:hAnsi="Cambria Math"/>
                </w:rPr>
                <w:t xml:space="preserve"> will necessary be discontinuous at </w:t>
              </w:r>
              <m:oMath>
                <m:r>
                  <w:rPr>
                    <w:rFonts w:ascii="Cambria Math" w:hAnsi="Cambria Math"/>
                  </w:rPr>
                  <m:t>x=a</m:t>
                </m:r>
              </m:oMath>
            </w:p>
          </w:tc>
        </w:tr>
      </w:tbl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1130"/>
          <w:gridCol w:w="8621"/>
        </w:tblGrid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158</w:t>
              </w:r>
            </w:p>
          </w:tc>
          <w:tc>
            <w:tcPr>
              <w:tcW w:w="4780" w:type="pct"/>
              <w:gridSpan w:val="3"/>
              <w:tcMar>
                <w:left w:w="0" w:type="dxa"/>
                <w:right w:w="0" w:type="dxa"/>
              </w:tcMar>
            </w:tcPr>
            <w:p w:rsidR="004B539C" w:rsidRPr="00310FB2" w:rsidRDefault="004B539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1:</w:t>
              </w:r>
            </w:p>
          </w:tc>
          <w:tc>
            <w:tcPr>
              <w:tcW w:w="4118" w:type="pct"/>
            </w:tcPr>
            <w:p w:rsidR="004B539C" w:rsidRPr="00310FB2" w:rsidRDefault="0031072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{</m:t>
                    </m:r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x,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</w:rPr>
                      <m:t>}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 </m:t>
                </m:r>
              </m:oMath>
              <w:r w:rsidRPr="00310FB2">
                <w:rPr>
                  <w:rFonts w:ascii="Cambria Math" w:hAnsi="Cambria Math"/>
                </w:rPr>
                <w:t xml:space="preserve">is non-differentiable at </w:t>
              </w:r>
              <m:oMath>
                <m:r>
                  <w:rPr>
                    <w:rFonts w:ascii="Cambria Math" w:hAnsi="Cambria Math"/>
                  </w:rPr>
                  <m:t>x=π/2</m:t>
                </m:r>
              </m:oMath>
            </w:p>
          </w:tc>
        </w:tr>
        <w:tr w:rsidR="00F11D93" w:rsidRPr="00453EAC" w:rsidTr="00CF4B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F11D93" w:rsidRPr="00453EAC" w:rsidRDefault="00F11D93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662" w:type="pct"/>
              <w:gridSpan w:val="2"/>
              <w:tcMar>
                <w:left w:w="0" w:type="dxa"/>
                <w:right w:w="0" w:type="dxa"/>
              </w:tcMar>
            </w:tcPr>
            <w:p w:rsidR="00F11D93" w:rsidRPr="00F11D93" w:rsidRDefault="00F11D93" w:rsidP="00E52851">
              <w:pPr>
                <w:rPr>
                  <w:rFonts w:asciiTheme="majorHAnsi" w:hAnsiTheme="majorHAnsi"/>
                  <w:b/>
                </w:rPr>
              </w:pPr>
              <w:r w:rsidRPr="00F11D93">
                <w:rPr>
                  <w:rFonts w:asciiTheme="majorHAnsi" w:hAnsiTheme="majorHAnsi"/>
                  <w:b/>
                </w:rPr>
                <w:t>Statement 2:</w:t>
              </w:r>
            </w:p>
          </w:tc>
          <w:tc>
            <w:tcPr>
              <w:tcW w:w="4118" w:type="pct"/>
            </w:tcPr>
            <w:p w:rsidR="004B539C" w:rsidRPr="00310FB2" w:rsidRDefault="0031072C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Non-differentiability of </w:t>
              </w: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⇒</m:t>
                </m:r>
              </m:oMath>
              <w:r w:rsidRPr="00310FB2">
                <w:rPr>
                  <w:rFonts w:ascii="Cambria Math" w:hAnsi="Cambria Math"/>
                </w:rPr>
                <w:t xml:space="preserve"> non-differentiability of </w:t>
              </w: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{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 w:cs="Cambria Math"/>
                      </w:rPr>
                      <m:t>h</m:t>
                    </m:r>
                    <m:r>
                      <w:rPr>
                        <w:rFonts w:ascii="Cambria Math" w:hAnsi="Cambria Math"/>
                      </w:rPr>
                      <m:t>(x)}</m:t>
                    </m:r>
                  </m:e>
                </m:func>
              </m:oMath>
            </w:p>
          </w:tc>
        </w:tr>
      </w:tbl>
      <w:p w:rsidR="00F11D93" w:rsidRDefault="00F11D93" w:rsidP="00E52851">
        <w:pPr>              </w:pPr>
      </w:p>
      <w:tbl>
        <w:tblPr>
          <w:tblW w:w="5000" w:type="pct"/>
          <w:tblLayout w:type="fixed"/>
          <w:tblLook w:val="04A0"/>
        </w:tblPr>
        <w:tblGrid>
          <w:gridCol w:w="460"/>
          <w:gridCol w:w="396"/>
          <w:gridCol w:w="2106"/>
          <w:gridCol w:w="368"/>
          <w:gridCol w:w="2133"/>
          <w:gridCol w:w="383"/>
          <w:gridCol w:w="1156"/>
          <w:gridCol w:w="1156"/>
          <w:gridCol w:w="1156"/>
          <w:gridCol w:w="1153"/>
        </w:tblGrid>
        <w:tr w:rsidR="0005281D" w:rsidRPr="00453EAC" w:rsidTr="0056761A">
          <w:tc>
            <w:tcPr>
              <w:tcW w:w="5000" w:type="pct"/>
              <w:gridSpan w:val="10"/>
              <w:tcMar>
                <w:left w:w="0" w:type="dxa"/>
                <w:right w:w="0" w:type="dxa"/>
              </w:tcMar>
            </w:tcPr>
            <w:p w:rsidR="0005281D" w:rsidRPr="00611E2C" w:rsidRDefault="0005281D" w:rsidP="00673272">
              <w:pPr>
                <w:autoSpaceDE w:val="0"/>
                <w:autoSpaceDN w:val="0"/>
                <w:adjustRightInd w:val="0"/>
                <w:jc w:val="center"/>
                <w:rPr>
                  <w:rFonts w:ascii="Cambria Math" w:hAnsi="Cambria Math" w:cs="Calibri"/>
                </w:rPr>
              </w:pPr>
              <w:r>
                <w:rPr>
                  <w:rFonts w:ascii="Cambria Math" w:hAnsi="Cambria Math"/>
                  <w:b/>
                  <w:bCs/>
                </w:rPr>
                <w:t>Matrix-Match Type</w:t>
              </w:r>
            </w:p>
          </w:tc>
        </w:tr>
        <w:tr w:rsidR="0005281D" w:rsidRPr="00453EAC" w:rsidTr="0056761A">
          <w:tc>
            <w:tcPr>
              <w:tcW w:w="5000" w:type="pct"/>
              <w:gridSpan w:val="10"/>
              <w:tcMar>
                <w:left w:w="0" w:type="dxa"/>
                <w:right w:w="0" w:type="dxa"/>
              </w:tcMar>
            </w:tcPr>
            <w:p w:rsidR="0005281D" w:rsidRPr="00611E2C" w:rsidRDefault="0005281D" w:rsidP="00673272">
              <w:pPr>
                <w:autoSpaceDE w:val="0"/>
                <w:autoSpaceDN w:val="0"/>
                <w:adjustRightInd w:val="0"/>
                <w:jc w:val="both"/>
                <w:rPr>
                  <w:rFonts w:ascii="Cambria Math" w:hAnsi="Cambria Math" w:cs="Calibri"/>
                </w:rPr>
              </w:pPr>
              <w:r w:rsidRPr="00742BFD">
                <w:rPr>
                  <w:rFonts w:ascii="Cambria Math" w:hAnsi="Cambria Math"/>
                </w:rPr>
                <w:t xml:space="preserve">This section contain(s) 0 question(s). Each question contains Statements given in 2 columns which have to be matched. Statements (A, B, C, D) in </w:t>
              </w:r>
              <w:r w:rsidRPr="00742BFD">
                <w:rPr>
                  <w:rFonts w:ascii="Cambria Math" w:hAnsi="Cambria Math"/>
                  <w:b/>
                  <w:bCs/>
                </w:rPr>
                <w:t>columns I</w:t>
              </w:r>
              <w:r w:rsidRPr="00742BFD">
                <w:rPr>
                  <w:rFonts w:ascii="Cambria Math" w:hAnsi="Cambria Math"/>
                </w:rPr>
                <w:t xml:space="preserve"> have to be matched with Statements (p, q, r, s) in </w:t>
              </w:r>
              <w:r w:rsidRPr="00742BFD">
                <w:rPr>
                  <w:rFonts w:ascii="Cambria Math" w:hAnsi="Cambria Math"/>
                  <w:b/>
                  <w:bCs/>
                </w:rPr>
                <w:t>columns II</w:t>
              </w:r>
              <w:r w:rsidRPr="00742BFD">
                <w:rPr>
                  <w:rFonts w:ascii="Cambria Math" w:hAnsi="Cambria Math"/>
                </w:rPr>
                <w:t>.</w:t>
              </w:r>
            </w:p>
          </w:tc>
        </w:tr>
      </w:tbl>
      <w:tr w:rsidR="0005281D" w:rsidRPr="00453EAC" w:rsidTr="0056761A">
        <w:tc>
          <w:tcPr>
            <w:tcW w:w="220" w:type="pct"/>
            <w:tcMar>
              <w:left w:w="0" w:type="dxa"/>
              <w:right w:w="0" w:type="dxa"/>
            </w:tcMar>
          </w:tcPr>
          <w:p w:rsidR="0005281D" w:rsidRPr="00453EAC" w:rsidRDefault="00D33469" w:rsidP="0067327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159.</w:t>
            </w:r>
          </w:p>
        </w:tc>
        <w:tc>
          <w:tcPr>
            <w:tcW w:w="4780" w:type="pct"/>
            <w:gridSpan w:val="9"/>
            <w:tcMar>
              <w:left w:w="0" w:type="dxa"/>
              <w:right w:w="0" w:type="dxa"/>
            </w:tcMar>
          </w:tcPr>
          <w:p w:rsidR="000D31C4" w:rsidRPr="00310FB2" w:rsidRDefault="000D31C4" w:rsidP="009B5D77">
            <w:pPr>
              <w:spacing w:after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Consider 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oMath>
            <w:r w:rsidRPr="00310FB2">
              <w:rPr>
                <w:rFonts w:ascii="Cambria Math" w:hAnsi="Cambria Math"/>
              </w:rPr>
              <w:t xml:space="preserve">, where </w:t>
            </w:r>
            <m:oMath>
              <m:r>
                <w:rPr>
                  <w:rFonts w:ascii="Cambria Math" w:hAnsi="Cambria Math"/>
                </w:rPr>
                <m:t>D=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-4c&gt;0</m:t>
              </m:r>
            </m:oMath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396"/>
          <w:gridCol w:w="2403"/>
          <w:gridCol w:w="2204"/>
          <w:gridCol w:w="199"/>
          <w:gridCol w:w="186"/>
          <w:gridCol w:w="2217"/>
          <w:gridCol w:w="2401"/>
        </w:tblGrid>
        <w:tr w:rsidR="0005281D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05281D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2390" w:type="pct"/>
              <w:gridSpan w:val="3"/>
              <w:tcMar>
                <w:left w:w="0" w:type="dxa"/>
                <w:right w:w="0" w:type="dxa"/>
              </w:tcMar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Column-</w:t>
              </w:r>
              <w:r w:rsidRPr="00742BFD">
                <w:rPr>
                  <w:rFonts w:ascii="Cambria Math" w:hAnsi="Cambria Math"/>
                  <w:b/>
                  <w:bCs/>
                </w:rPr>
                <w:t>I</w:t>
              </w:r>
            </w:p>
          </w:tc>
          <w:tc>
            <w:tcPr>
              <w:tcW w:w="2390" w:type="pct"/>
              <w:gridSpan w:val="4"/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</w:t>
              </w:r>
              <w:r w:rsidRPr="00742BFD">
                <w:rPr>
                  <w:rFonts w:ascii="Cambria Math" w:hAnsi="Cambria Math"/>
                  <w:b/>
                  <w:bCs/>
                </w:rPr>
                <w:t>olumn</w:t>
              </w:r>
              <w:r>
                <w:rPr>
                  <w:rFonts w:ascii="Cambria Math" w:hAnsi="Cambria Math"/>
                  <w:b/>
                  <w:bCs/>
                </w:rPr>
                <w:t>-</w:t>
              </w:r>
              <w:r w:rsidRPr="00742BFD">
                <w:rPr>
                  <w:rFonts w:ascii="Cambria Math" w:hAnsi="Cambria Math"/>
                  <w:b/>
                  <w:bCs/>
                </w:rPr>
                <w:t xml:space="preserve"> I</w:t>
              </w:r>
              <w:r>
                <w:rPr>
                  <w:rFonts w:ascii="Cambria Math" w:hAnsi="Cambria Math"/>
                  <w:b/>
                  <w:bCs/>
                </w:rPr>
                <w:t>I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(A)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Para>
                <m:oMathParaPr>
                  <m:jc m:val="left"/>
                </m:oMathParaPr>
                <m:oMath>
                  <m:r>
                    <w:rPr>
                      <w:rFonts w:ascii="Cambria Math" w:hAnsi="Cambria Math"/>
                    </w:rPr>
                    <m:t>b&lt;0, c&gt;0</m:t>
                  </m:r>
                </m:oMath>
              </m:oMathPara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(p)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  <w:oMath/>
                </w:rPr>
              </w:pPr>
              <w:r w:rsidRPr="00310FB2">
                <w:rPr>
                  <w:rFonts w:ascii="Cambria Math" w:hAnsi="Cambria Math"/>
                </w:rPr>
                <w:t>1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(B)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Para>
                <m:oMathParaPr>
                  <m:jc m:val="left"/>
                </m:oMathParaPr>
                <m:oMath>
                  <m:r>
                    <w:rPr>
                      <w:rFonts w:ascii="Cambria Math" w:hAnsi="Cambria Math"/>
                    </w:rPr>
                    <m:t>c=0, b&lt;0</m:t>
                  </m:r>
                </m:oMath>
              </m:oMathPara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(q)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2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(C)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Para>
                <m:oMathParaPr>
                  <m:jc m:val="left"/>
                </m:oMathParaPr>
                <m:oMath>
                  <m:r>
                    <w:rPr>
                      <w:rFonts w:ascii="Cambria Math" w:hAnsi="Cambria Math"/>
                    </w:rPr>
                    <m:t>c=0, b&gt;0</m:t>
                  </m:r>
                </m:oMath>
              </m:oMathPara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(r)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3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(D)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Para>
                <m:oMathParaPr>
                  <m:jc m:val="left"/>
                </m:oMathParaPr>
                <m:oMath>
                  <m:r>
                    <w:rPr>
                      <w:rFonts w:ascii="Cambria Math" w:hAnsi="Cambria Math"/>
                    </w:rPr>
                    <m:t>b=0, c&lt;0</m:t>
                  </m:r>
                </m:oMath>
              </m:oMathPara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(s)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5</w:t>
              </w:r>
            </w:p>
          </w:tc>
        </w:tr>
        <w:tr w:rsidR="0005281D" w:rsidRPr="00453EAC" w:rsidTr="007D6DF7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471FB4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4780" w:type="pct"/>
              <w:gridSpan w:val="8"/>
              <w:tcMar>
                <w:left w:w="0" w:type="dxa"/>
                <w:right w:w="0" w:type="dxa"/>
              </w:tcMar>
            </w:tcPr>
            <w:p w:rsidR="0005281D" w:rsidRPr="00F92104" w:rsidRDefault="00F92104" w:rsidP="00673272">
              <w:pPr>
                <w:rPr>
                  <w:rFonts w:asciiTheme="majorHAnsi" w:hAnsiTheme="majorHAnsi"/>
                  <w:b/>
                </w:rPr>
              </w:pPr>
              <w:r w:rsidRPr="00F92104">
                <w:rPr>
                  <w:rFonts w:asciiTheme="majorHAnsi" w:hAnsiTheme="majorHAnsi"/>
                  <w:b/>
                </w:rPr>
                <w:t>CODES</w:t>
              </w:r>
              <w:r>
                <w:rPr>
                  <w:rFonts w:asciiTheme="majorHAnsi" w:hAnsiTheme="majorHAnsi"/>
                  <w:b/>
                </w:rPr>
                <w:t xml:space="preserve"> :</w:t>
              </w:r>
            </w:p>
          </w:tc>
        </w:tr>
      </w:tbl>
      <w:tbl>
        <w:tblPr>
          <w:tblW w:w="4951" w:type="pct"/>
          <w:tblLayout w:type="fixed"/>
          <w:tblLook w:val="04A0"/>
        </w:tblPr>
        <w:tblGrid>
          <w:gridCol w:w="461"/>
          <w:gridCol w:w="354"/>
          <w:gridCol w:w="989"/>
          <w:gridCol w:w="901"/>
          <w:gridCol w:w="901"/>
          <w:gridCol w:w="901"/>
          <w:gridCol w:w="966"/>
          <w:gridCol w:w="5003"/>
        </w:tblGrid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  <w:tc>
            <w:tcPr>
              <w:tcW w:w="472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</w:t>
              </w:r>
            </w:p>
          </w:tc>
          <w:tc>
            <w:tcPr>
              <w:tcW w:w="461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r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s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</w:tbl>
      <w:tr w:rsidR="0005281D" w:rsidRPr="00453EAC" w:rsidTr="0056761A">
        <w:tc>
          <w:tcPr>
            <w:tcW w:w="220" w:type="pct"/>
            <w:tcMar>
              <w:left w:w="0" w:type="dxa"/>
              <w:right w:w="0" w:type="dxa"/>
            </w:tcMar>
          </w:tcPr>
          <w:p w:rsidR="0005281D" w:rsidRPr="00453EAC" w:rsidRDefault="00D33469" w:rsidP="0067327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160.</w:t>
            </w:r>
          </w:p>
        </w:tc>
        <w:tc>
          <w:tcPr>
            <w:tcW w:w="4780" w:type="pct"/>
            <w:gridSpan w:val="9"/>
            <w:tcMar>
              <w:left w:w="0" w:type="dxa"/>
              <w:right w:w="0" w:type="dxa"/>
            </w:tcMar>
          </w:tcPr>
          <w:p w:rsidR="000D31C4" w:rsidRPr="00310FB2" w:rsidRDefault="000D31C4" w:rsidP="009B5D77">
            <w:pPr>
              <w:spacing w:after="0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1/x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1/x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x=0</m:t>
                        </m:r>
                      </m:e>
                    </m:mr>
                  </m:m>
                </m:e>
              </m:d>
            </m:oMath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396"/>
          <w:gridCol w:w="2403"/>
          <w:gridCol w:w="2204"/>
          <w:gridCol w:w="199"/>
          <w:gridCol w:w="186"/>
          <w:gridCol w:w="2217"/>
          <w:gridCol w:w="2401"/>
        </w:tblGrid>
        <w:tr w:rsidR="0005281D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05281D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2390" w:type="pct"/>
              <w:gridSpan w:val="3"/>
              <w:tcMar>
                <w:left w:w="0" w:type="dxa"/>
                <w:right w:w="0" w:type="dxa"/>
              </w:tcMar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Column-</w:t>
              </w:r>
              <w:r w:rsidRPr="00742BFD">
                <w:rPr>
                  <w:rFonts w:ascii="Cambria Math" w:hAnsi="Cambria Math"/>
                  <w:b/>
                  <w:bCs/>
                </w:rPr>
                <w:t>I</w:t>
              </w:r>
            </w:p>
          </w:tc>
          <w:tc>
            <w:tcPr>
              <w:tcW w:w="2390" w:type="pct"/>
              <w:gridSpan w:val="4"/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</w:t>
              </w:r>
              <w:r w:rsidRPr="00742BFD">
                <w:rPr>
                  <w:rFonts w:ascii="Cambria Math" w:hAnsi="Cambria Math"/>
                  <w:b/>
                  <w:bCs/>
                </w:rPr>
                <w:t>olumn</w:t>
              </w:r>
              <w:r>
                <w:rPr>
                  <w:rFonts w:ascii="Cambria Math" w:hAnsi="Cambria Math"/>
                  <w:b/>
                  <w:bCs/>
                </w:rPr>
                <w:t>-</w:t>
              </w:r>
              <w:r w:rsidRPr="00742BFD">
                <w:rPr>
                  <w:rFonts w:ascii="Cambria Math" w:hAnsi="Cambria Math"/>
                  <w:b/>
                  <w:bCs/>
                </w:rPr>
                <w:t xml:space="preserve"> I</w:t>
              </w:r>
              <w:r>
                <w:rPr>
                  <w:rFonts w:ascii="Cambria Math" w:hAnsi="Cambria Math"/>
                  <w:b/>
                  <w:bCs/>
                </w:rPr>
                <w:t>I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(A)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9B10CA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y=f(x)</m:t>
                </m:r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(p)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9B10CA" w:rsidP="009B5D77">
              <w:pPr>
                <w:spacing w:after="0"/>
                <w:contextualSpacing/>
                <w:rPr>
                  <w:rFonts w:ascii="Cambria Math" w:hAnsi="Cambria Math"/>
                  <w:oMath/>
                </w:rPr>
              </w:pPr>
              <w:r w:rsidRPr="00310FB2">
                <w:rPr>
                  <w:rFonts w:ascii="Cambria Math" w:hAnsi="Cambria Math"/>
                </w:rPr>
                <w:t xml:space="preserve">Continuous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(B)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9B10CA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y=xf(x)</m:t>
                </m:r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(q)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9B10CA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Discontinuous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(C)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9B10CA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(r)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A456C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Differentiable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(D)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A456C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f(x)</m:t>
                </m:r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(s)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A456C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Non-differentiable at </w:t>
              </w:r>
              <m:oMath>
                <m:r>
                  <w:rPr>
                    <w:rFonts w:ascii="Cambria Math" w:hAnsi="Cambria Math"/>
                  </w:rPr>
                  <m:t>x=0</m:t>
                </m:r>
              </m:oMath>
            </w:p>
          </w:tc>
        </w:tr>
        <w:tr w:rsidR="0005281D" w:rsidRPr="00453EAC" w:rsidTr="007D6DF7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471FB4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4780" w:type="pct"/>
              <w:gridSpan w:val="8"/>
              <w:tcMar>
                <w:left w:w="0" w:type="dxa"/>
                <w:right w:w="0" w:type="dxa"/>
              </w:tcMar>
            </w:tcPr>
            <w:p w:rsidR="0005281D" w:rsidRPr="00F92104" w:rsidRDefault="00F92104" w:rsidP="00673272">
              <w:pPr>
                <w:rPr>
                  <w:rFonts w:asciiTheme="majorHAnsi" w:hAnsiTheme="majorHAnsi"/>
                  <w:b/>
                </w:rPr>
              </w:pPr>
              <w:r w:rsidRPr="00F92104">
                <w:rPr>
                  <w:rFonts w:asciiTheme="majorHAnsi" w:hAnsiTheme="majorHAnsi"/>
                  <w:b/>
                </w:rPr>
                <w:t>CODES</w:t>
              </w:r>
              <w:r>
                <w:rPr>
                  <w:rFonts w:asciiTheme="majorHAnsi" w:hAnsiTheme="majorHAnsi"/>
                  <w:b/>
                </w:rPr>
                <w:t xml:space="preserve"> :</w:t>
              </w:r>
            </w:p>
          </w:tc>
        </w:tr>
      </w:tbl>
      <w:tbl>
        <w:tblPr>
          <w:tblW w:w="4951" w:type="pct"/>
          <w:tblLayout w:type="fixed"/>
          <w:tblLook w:val="04A0"/>
        </w:tblPr>
        <w:tblGrid>
          <w:gridCol w:w="461"/>
          <w:gridCol w:w="354"/>
          <w:gridCol w:w="989"/>
          <w:gridCol w:w="901"/>
          <w:gridCol w:w="901"/>
          <w:gridCol w:w="901"/>
          <w:gridCol w:w="966"/>
          <w:gridCol w:w="5003"/>
        </w:tblGrid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  <w:tc>
            <w:tcPr>
              <w:tcW w:w="472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</w:t>
              </w:r>
            </w:p>
          </w:tc>
          <w:tc>
            <w:tcPr>
              <w:tcW w:w="461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</w:tbl>
      <w:tr w:rsidR="0005281D" w:rsidRPr="00453EAC" w:rsidTr="0056761A">
        <w:tc>
          <w:tcPr>
            <w:tcW w:w="220" w:type="pct"/>
            <w:tcMar>
              <w:left w:w="0" w:type="dxa"/>
              <w:right w:w="0" w:type="dxa"/>
            </w:tcMar>
          </w:tcPr>
          <w:p w:rsidR="0005281D" w:rsidRPr="00453EAC" w:rsidRDefault="00D33469" w:rsidP="0067327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161.</w:t>
            </w:r>
          </w:p>
        </w:tc>
        <w:tc>
          <w:tcPr>
            <w:tcW w:w="4780" w:type="pct"/>
            <w:gridSpan w:val="9"/>
            <w:tcMar>
              <w:left w:w="0" w:type="dxa"/>
              <w:right w:w="0" w:type="dxa"/>
            </w:tcMar>
          </w:tcPr>
          <w:p w:rsidR="000D31C4" w:rsidRPr="00310FB2" w:rsidRDefault="000D31C4" w:rsidP="009B5D77">
            <w:pPr>
              <w:spacing w:after="0"/>
              <w:contextualSpacing/>
              <w:rPr>
                <w:rFonts w:ascii="Cambria Math" w:hAnsi="Cambria Math"/>
              </w:rPr>
            </w:pPr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396"/>
          <w:gridCol w:w="2403"/>
          <w:gridCol w:w="2204"/>
          <w:gridCol w:w="199"/>
          <w:gridCol w:w="186"/>
          <w:gridCol w:w="2217"/>
          <w:gridCol w:w="2401"/>
        </w:tblGrid>
        <w:tr w:rsidR="0005281D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05281D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2390" w:type="pct"/>
              <w:gridSpan w:val="3"/>
              <w:tcMar>
                <w:left w:w="0" w:type="dxa"/>
                <w:right w:w="0" w:type="dxa"/>
              </w:tcMar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Column-</w:t>
              </w:r>
              <w:r w:rsidRPr="00742BFD">
                <w:rPr>
                  <w:rFonts w:ascii="Cambria Math" w:hAnsi="Cambria Math"/>
                  <w:b/>
                  <w:bCs/>
                </w:rPr>
                <w:t>I</w:t>
              </w:r>
            </w:p>
          </w:tc>
          <w:tc>
            <w:tcPr>
              <w:tcW w:w="2390" w:type="pct"/>
              <w:gridSpan w:val="4"/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</w:t>
              </w:r>
              <w:r w:rsidRPr="00742BFD">
                <w:rPr>
                  <w:rFonts w:ascii="Cambria Math" w:hAnsi="Cambria Math"/>
                  <w:b/>
                  <w:bCs/>
                </w:rPr>
                <w:t>olumn</w:t>
              </w:r>
              <w:r>
                <w:rPr>
                  <w:rFonts w:ascii="Cambria Math" w:hAnsi="Cambria Math"/>
                  <w:b/>
                  <w:bCs/>
                </w:rPr>
                <w:t>-</w:t>
              </w:r>
              <w:r w:rsidRPr="00742BFD">
                <w:rPr>
                  <w:rFonts w:ascii="Cambria Math" w:hAnsi="Cambria Math"/>
                  <w:b/>
                  <w:bCs/>
                </w:rPr>
                <w:t xml:space="preserve"> I</w:t>
              </w:r>
              <w:r>
                <w:rPr>
                  <w:rFonts w:ascii="Cambria Math" w:hAnsi="Cambria Math"/>
                  <w:b/>
                  <w:bCs/>
                </w:rPr>
                <w:t>I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(A)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7439AE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(2πx)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oMath>
              <w:r w:rsidR="00CB30F4" w:rsidRPr="00310FB2">
                <w:rPr>
                  <w:rFonts w:ascii="Cambria Math" w:hAnsi="Cambria Math"/>
                </w:rPr>
                <w:t>,</w:t>
              </w:r>
              <w:r w:rsidR="00B64103" w:rsidRPr="00310FB2">
                <w:rPr>
                  <w:rFonts w:ascii="Cambria Math" w:hAnsi="Cambria Math"/>
                </w:rPr>
                <w:t xml:space="preserve"> where {.} denotes the fractional part function at </w:t>
              </w:r>
              <m:oMath>
                <m: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(p)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B64103" w:rsidP="009B5D77">
              <w:pPr>
                <w:spacing w:after="0"/>
                <w:contextualSpacing/>
                <w:rPr>
                  <w:rFonts w:ascii="Cambria Math" w:hAnsi="Cambria Math"/>
                  <w:oMath/>
                </w:rPr>
              </w:pPr>
              <w:r w:rsidRPr="00310FB2">
                <w:rPr>
                  <w:rFonts w:ascii="Cambria Math" w:hAnsi="Cambria Math"/>
                </w:rPr>
                <w:t>Continuous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(B)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B64103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1/5</m:t>
                    </m:r>
                  </m:sup>
                </m:sSup>
              </m:oMath>
              <w:r w:rsidRPr="00310FB2">
                <w:rPr>
                  <w:rFonts w:ascii="Cambria Math" w:hAnsi="Cambria Math"/>
                </w:rPr>
                <w:t xml:space="preserve"> at </w:t>
              </w:r>
              <m:oMath>
                <m:r>
                  <w:rPr>
                    <w:rFonts w:ascii="Cambria Math" w:hAnsi="Cambria Math"/>
                  </w:rPr>
                  <m:t>x=1</m:t>
                </m:r>
              </m:oMath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(q)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B64103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Discontinuous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(C)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B64103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2πx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</m:func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rad>
              </m:oMath>
              <w:r w:rsidRPr="00310FB2">
                <w:rPr>
                  <w:rFonts w:ascii="Cambria Math" w:hAnsi="Cambria Math"/>
                </w:rPr>
                <w:t xml:space="preserve">, where [.] and {.} denote the greatest integer and the fractional part function, respectively at </w:t>
              </w:r>
              <m:oMath>
                <m:r>
                  <w:rPr>
                    <w:rFonts w:ascii="Cambria Math" w:hAnsi="Cambria Math"/>
                  </w:rPr>
                  <m:t>x=1</m:t>
                </m:r>
              </m:oMath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(r)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B64103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Differentiable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(D)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B64103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, x∈Q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, x∉Q</m:t>
                          </m:r>
                        </m:e>
                      </m:mr>
                    </m:m>
                  </m:e>
                </m:d>
              </m:oMath>
              <w:r w:rsidR="00A456C9" w:rsidRPr="00310FB2">
                <w:rPr>
                  <w:rFonts w:ascii="Cambria Math" w:hAnsi="Cambria Math"/>
                </w:rPr>
                <w:t xml:space="preserve"> at </w:t>
              </w:r>
              <m:oMath>
                <m: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</m:oMath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(s)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A456C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Non-differentiable</w:t>
              </w:r>
            </w:p>
          </w:tc>
        </w:tr>
        <w:tr w:rsidR="0005281D" w:rsidRPr="00453EAC" w:rsidTr="007D6DF7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471FB4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4780" w:type="pct"/>
              <w:gridSpan w:val="8"/>
              <w:tcMar>
                <w:left w:w="0" w:type="dxa"/>
                <w:right w:w="0" w:type="dxa"/>
              </w:tcMar>
            </w:tcPr>
            <w:p w:rsidR="0005281D" w:rsidRPr="00F92104" w:rsidRDefault="00F92104" w:rsidP="00673272">
              <w:pPr>
                <w:rPr>
                  <w:rFonts w:asciiTheme="majorHAnsi" w:hAnsiTheme="majorHAnsi"/>
                  <w:b/>
                </w:rPr>
              </w:pPr>
              <w:r w:rsidRPr="00F92104">
                <w:rPr>
                  <w:rFonts w:asciiTheme="majorHAnsi" w:hAnsiTheme="majorHAnsi"/>
                  <w:b/>
                </w:rPr>
                <w:t>CODES</w:t>
              </w:r>
              <w:r>
                <w:rPr>
                  <w:rFonts w:asciiTheme="majorHAnsi" w:hAnsiTheme="majorHAnsi"/>
                  <w:b/>
                </w:rPr>
                <w:t xml:space="preserve"> :</w:t>
              </w:r>
            </w:p>
          </w:tc>
        </w:tr>
      </w:tbl>
      <w:tbl>
        <w:tblPr>
          <w:tblW w:w="4951" w:type="pct"/>
          <w:tblLayout w:type="fixed"/>
          <w:tblLook w:val="04A0"/>
        </w:tblPr>
        <w:tblGrid>
          <w:gridCol w:w="461"/>
          <w:gridCol w:w="354"/>
          <w:gridCol w:w="989"/>
          <w:gridCol w:w="901"/>
          <w:gridCol w:w="901"/>
          <w:gridCol w:w="901"/>
          <w:gridCol w:w="966"/>
          <w:gridCol w:w="5003"/>
        </w:tblGrid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  <w:tc>
            <w:tcPr>
              <w:tcW w:w="472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</w:t>
              </w:r>
            </w:p>
          </w:tc>
          <w:tc>
            <w:tcPr>
              <w:tcW w:w="461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q,r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</w:tbl>
      <w:tr w:rsidR="0005281D" w:rsidRPr="00453EAC" w:rsidTr="0056761A">
        <w:tc>
          <w:tcPr>
            <w:tcW w:w="220" w:type="pct"/>
            <w:tcMar>
              <w:left w:w="0" w:type="dxa"/>
              <w:right w:w="0" w:type="dxa"/>
            </w:tcMar>
          </w:tcPr>
          <w:p w:rsidR="0005281D" w:rsidRPr="00453EAC" w:rsidRDefault="00D33469" w:rsidP="0067327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162.</w:t>
            </w:r>
          </w:p>
        </w:tc>
        <w:tc>
          <w:tcPr>
            <w:tcW w:w="4780" w:type="pct"/>
            <w:gridSpan w:val="9"/>
            <w:tcMar>
              <w:left w:w="0" w:type="dxa"/>
              <w:right w:w="0" w:type="dxa"/>
            </w:tcMar>
          </w:tcPr>
          <w:p w:rsidR="000D31C4" w:rsidRPr="00310FB2" w:rsidRDefault="001A515D" w:rsidP="009B5D77">
            <w:pPr>
              <w:spacing w:after="0"/>
              <w:contextualSpacing/>
              <w:rPr>
                <w:rFonts w:ascii="Cambria Math" w:hAnsi="Cambria Math"/>
              </w:rPr>
            </w:pPr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396"/>
          <w:gridCol w:w="2403"/>
          <w:gridCol w:w="2204"/>
          <w:gridCol w:w="199"/>
          <w:gridCol w:w="186"/>
          <w:gridCol w:w="2217"/>
          <w:gridCol w:w="2401"/>
        </w:tblGrid>
        <w:tr w:rsidR="0005281D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05281D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2390" w:type="pct"/>
              <w:gridSpan w:val="3"/>
              <w:tcMar>
                <w:left w:w="0" w:type="dxa"/>
                <w:right w:w="0" w:type="dxa"/>
              </w:tcMar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Column-</w:t>
              </w:r>
              <w:r w:rsidRPr="00742BFD">
                <w:rPr>
                  <w:rFonts w:ascii="Cambria Math" w:hAnsi="Cambria Math"/>
                  <w:b/>
                  <w:bCs/>
                </w:rPr>
                <w:t>I</w:t>
              </w:r>
            </w:p>
          </w:tc>
          <w:tc>
            <w:tcPr>
              <w:tcW w:w="2390" w:type="pct"/>
              <w:gridSpan w:val="4"/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</w:t>
              </w:r>
              <w:r w:rsidRPr="00742BFD">
                <w:rPr>
                  <w:rFonts w:ascii="Cambria Math" w:hAnsi="Cambria Math"/>
                  <w:b/>
                  <w:bCs/>
                </w:rPr>
                <w:t>olumn</w:t>
              </w:r>
              <w:r>
                <w:rPr>
                  <w:rFonts w:ascii="Cambria Math" w:hAnsi="Cambria Math"/>
                  <w:b/>
                  <w:bCs/>
                </w:rPr>
                <w:t>-</w:t>
              </w:r>
              <w:r w:rsidRPr="00742BFD">
                <w:rPr>
                  <w:rFonts w:ascii="Cambria Math" w:hAnsi="Cambria Math"/>
                  <w:b/>
                  <w:bCs/>
                </w:rPr>
                <w:t xml:space="preserve"> I</w:t>
              </w:r>
              <w:r>
                <w:rPr>
                  <w:rFonts w:ascii="Cambria Math" w:hAnsi="Cambria Math"/>
                  <w:b/>
                  <w:bCs/>
                </w:rPr>
                <w:t>I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(A)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2E583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for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|x|≥1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+b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for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&lt;1</m:t>
                          </m:r>
                        </m:e>
                      </m:mr>
                    </m:m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is differentiable everywhere and </w:t>
              </w: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</w:rPr>
                  <m:t>=a+b</m:t>
                </m:r>
              </m:oMath>
              <w:r w:rsidRPr="00310FB2">
                <w:rPr>
                  <w:rFonts w:ascii="Cambria Math" w:hAnsi="Cambria Math"/>
                </w:rPr>
                <w:t xml:space="preserve">, then the value of </w:t>
              </w:r>
              <m:oMath>
                <m:r>
                  <w:rPr>
                    <w:rFonts w:ascii="Cambria Math" w:hAnsi="Cambria Math"/>
                  </w:rPr>
                  <m:t>k</m:t>
                </m:r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(p)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2E5839" w:rsidP="009B5D77">
              <w:pPr>
                <w:spacing w:after="0"/>
                <w:contextualSpacing/>
                <w:rPr>
                  <w:rFonts w:ascii="Cambria Math" w:hAnsi="Cambria Math"/>
                  <w:oMath/>
                </w:rPr>
              </w:pPr>
              <w:r w:rsidRPr="00310FB2">
                <w:rPr>
                  <w:rFonts w:ascii="Cambria Math" w:hAnsi="Cambria Math"/>
                </w:rPr>
                <w:t>2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(B)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2E583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If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-ax+1)</m:t>
                </m:r>
              </m:oMath>
              <w:r w:rsidRPr="00310FB2">
                <w:rPr>
                  <w:rFonts w:ascii="Cambria Math" w:hAnsi="Cambria Math"/>
                </w:rPr>
                <w:t xml:space="preserve"> has exactly one point of discontinuity, then the value of </w:t>
              </w:r>
              <m:oMath>
                <m:r>
                  <w:rPr>
                    <w:rFonts w:ascii="Cambria Math" w:hAnsi="Cambria Math"/>
                  </w:rPr>
                  <m:t>a</m:t>
                </m:r>
              </m:oMath>
              <w:r w:rsidRPr="00310FB2">
                <w:rPr>
                  <w:rFonts w:ascii="Cambria Math" w:hAnsi="Cambria Math"/>
                </w:rPr>
                <w:t xml:space="preserve"> can be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(q)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2E583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Para>
                <m:oMathParaPr>
                  <m:jc m:val="left"/>
                </m:oMathParaPr>
                <m:oMath>
                  <m:r>
                    <w:rPr>
                      <w:rFonts w:ascii="Cambria Math" w:hAnsi="Cambria Math"/>
                    </w:rPr>
                    <m:t>-2</m:t>
                  </m:r>
                </m:oMath>
              </m:oMathPara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(C)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2E583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2+3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, n∈N;x∈(0, π)</m:t>
                </m:r>
              </m:oMath>
              <w:r w:rsidRPr="00310FB2">
                <w:rPr>
                  <w:rFonts w:ascii="Cambria Math" w:hAnsi="Cambria Math"/>
                </w:rPr>
                <w:t xml:space="preserve"> has exactly 11 points of discontinuity, then the value of </w:t>
              </w:r>
              <m:oMath>
                <m:r>
                  <w:rPr>
                    <w:rFonts w:ascii="Cambria Math" w:hAnsi="Cambria Math"/>
                  </w:rPr>
                  <m:t>n</m:t>
                </m:r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(r)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2E583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1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(D)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2E583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+a</m:t>
                    </m:r>
                  </m:e>
                </m:d>
              </m:oMath>
              <w:r w:rsidRPr="00310FB2">
                <w:rPr>
                  <w:rFonts w:ascii="Cambria Math" w:hAnsi="Cambria Math"/>
                </w:rPr>
                <w:t xml:space="preserve"> has exactly three points of non-differentiability, then the value of </w:t>
              </w:r>
              <m:oMath>
                <m:r>
                  <w:rPr>
                    <w:rFonts w:ascii="Cambria Math" w:hAnsi="Cambria Math"/>
                  </w:rPr>
                  <m:t>a</m:t>
                </m:r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(s)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2E5839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Para>
                <m:oMathParaPr>
                  <m:jc m:val="left"/>
                </m:oMathParaPr>
                <m:oMath>
                  <m:r>
                    <w:rPr>
                      <w:rFonts w:ascii="Cambria Math" w:hAnsi="Cambria Math"/>
                    </w:rPr>
                    <m:t>-1</m:t>
                  </m:r>
                </m:oMath>
              </m:oMathPara>
            </w:p>
          </w:tc>
        </w:tr>
        <w:tr w:rsidR="0005281D" w:rsidRPr="00453EAC" w:rsidTr="007D6DF7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471FB4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4780" w:type="pct"/>
              <w:gridSpan w:val="8"/>
              <w:tcMar>
                <w:left w:w="0" w:type="dxa"/>
                <w:right w:w="0" w:type="dxa"/>
              </w:tcMar>
            </w:tcPr>
            <w:p w:rsidR="0005281D" w:rsidRPr="00F92104" w:rsidRDefault="00F92104" w:rsidP="00673272">
              <w:pPr>
                <w:rPr>
                  <w:rFonts w:asciiTheme="majorHAnsi" w:hAnsiTheme="majorHAnsi"/>
                  <w:b/>
                </w:rPr>
              </w:pPr>
              <w:r w:rsidRPr="00F92104">
                <w:rPr>
                  <w:rFonts w:asciiTheme="majorHAnsi" w:hAnsiTheme="majorHAnsi"/>
                  <w:b/>
                </w:rPr>
                <w:t>CODES</w:t>
              </w:r>
              <w:r>
                <w:rPr>
                  <w:rFonts w:asciiTheme="majorHAnsi" w:hAnsiTheme="majorHAnsi"/>
                  <w:b/>
                </w:rPr>
                <w:t xml:space="preserve"> :</w:t>
              </w:r>
            </w:p>
          </w:tc>
        </w:tr>
      </w:tbl>
      <w:tbl>
        <w:tblPr>
          <w:tblW w:w="4951" w:type="pct"/>
          <w:tblLayout w:type="fixed"/>
          <w:tblLook w:val="04A0"/>
        </w:tblPr>
        <w:tblGrid>
          <w:gridCol w:w="461"/>
          <w:gridCol w:w="354"/>
          <w:gridCol w:w="989"/>
          <w:gridCol w:w="901"/>
          <w:gridCol w:w="901"/>
          <w:gridCol w:w="901"/>
          <w:gridCol w:w="966"/>
          <w:gridCol w:w="5003"/>
        </w:tblGrid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  <w:tc>
            <w:tcPr>
              <w:tcW w:w="472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</w:t>
              </w:r>
            </w:p>
          </w:tc>
          <w:tc>
            <w:tcPr>
              <w:tcW w:w="461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r,s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r,s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r,s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</w:tbl>
      <w:tr w:rsidR="0005281D" w:rsidRPr="00453EAC" w:rsidTr="0056761A">
        <w:tc>
          <w:tcPr>
            <w:tcW w:w="220" w:type="pct"/>
            <w:tcMar>
              <w:left w:w="0" w:type="dxa"/>
              <w:right w:w="0" w:type="dxa"/>
            </w:tcMar>
          </w:tcPr>
          <w:p w:rsidR="0005281D" w:rsidRPr="00453EAC" w:rsidRDefault="00D33469" w:rsidP="0067327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163.</w:t>
            </w:r>
          </w:p>
        </w:tc>
        <w:tc>
          <w:tcPr>
            <w:tcW w:w="4780" w:type="pct"/>
            <w:gridSpan w:val="9"/>
            <w:tcMar>
              <w:left w:w="0" w:type="dxa"/>
              <w:right w:w="0" w:type="dxa"/>
            </w:tcMar>
          </w:tcPr>
          <w:p w:rsidR="000D31C4" w:rsidRPr="00310FB2" w:rsidRDefault="000D31C4" w:rsidP="009B5D77">
            <w:pPr>
              <w:spacing w:after="0"/>
              <w:contextualSpacing/>
              <w:rPr>
                <w:rFonts w:ascii="Cambria Math" w:hAnsi="Cambria Math"/>
              </w:rPr>
            </w:pPr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396"/>
          <w:gridCol w:w="2403"/>
          <w:gridCol w:w="2204"/>
          <w:gridCol w:w="199"/>
          <w:gridCol w:w="186"/>
          <w:gridCol w:w="2217"/>
          <w:gridCol w:w="2401"/>
        </w:tblGrid>
        <w:tr w:rsidR="0005281D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05281D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2390" w:type="pct"/>
              <w:gridSpan w:val="3"/>
              <w:tcMar>
                <w:left w:w="0" w:type="dxa"/>
                <w:right w:w="0" w:type="dxa"/>
              </w:tcMar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Column-</w:t>
              </w:r>
              <w:r w:rsidRPr="00742BFD">
                <w:rPr>
                  <w:rFonts w:ascii="Cambria Math" w:hAnsi="Cambria Math"/>
                  <w:b/>
                  <w:bCs/>
                </w:rPr>
                <w:t>I</w:t>
              </w:r>
            </w:p>
          </w:tc>
          <w:tc>
            <w:tcPr>
              <w:tcW w:w="2390" w:type="pct"/>
              <w:gridSpan w:val="4"/>
            </w:tcPr>
            <w:p w:rsidR="0005281D" w:rsidRPr="00611E2C" w:rsidRDefault="0005281D" w:rsidP="00E52851">
              <w:pPr>
                <w:jc w:val="center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  <w:b/>
                  <w:bCs/>
                </w:rPr>
                <w:t>C</w:t>
              </w:r>
              <w:r w:rsidRPr="00742BFD">
                <w:rPr>
                  <w:rFonts w:ascii="Cambria Math" w:hAnsi="Cambria Math"/>
                  <w:b/>
                  <w:bCs/>
                </w:rPr>
                <w:t>olumn</w:t>
              </w:r>
              <w:r>
                <w:rPr>
                  <w:rFonts w:ascii="Cambria Math" w:hAnsi="Cambria Math"/>
                  <w:b/>
                  <w:bCs/>
                </w:rPr>
                <w:t>-</w:t>
              </w:r>
              <w:r w:rsidRPr="00742BFD">
                <w:rPr>
                  <w:rFonts w:ascii="Cambria Math" w:hAnsi="Cambria Math"/>
                  <w:b/>
                  <w:bCs/>
                </w:rPr>
                <w:t xml:space="preserve"> I</w:t>
              </w:r>
              <w:r>
                <w:rPr>
                  <w:rFonts w:ascii="Cambria Math" w:hAnsi="Cambria Math"/>
                  <w:b/>
                  <w:bCs/>
                </w:rPr>
                <w:t>I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(A)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(p)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  <w:oMath/>
                </w:rPr>
              </w:pPr>
              <w:r w:rsidRPr="00310FB2">
                <w:rPr>
                  <w:rFonts w:ascii="Cambria Math" w:hAnsi="Cambria Math"/>
                </w:rPr>
                <w:t xml:space="preserve">Continuous in </w:t>
              </w:r>
              <m:oMath>
                <m:r>
                  <w:rPr>
                    <w:rFonts w:ascii="Cambria Math" w:hAnsi="Cambria Math"/>
                  </w:rPr>
                  <m:t>(-1, 1)</m:t>
                </m:r>
              </m:oMath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(B)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|x|</m:t>
                    </m:r>
                  </m:e>
                </m:rad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(q)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Differentiable in </w:t>
              </w:r>
              <m:oMath>
                <m:r>
                  <w:rPr>
                    <w:rFonts w:ascii="Cambria Math" w:hAnsi="Cambria Math"/>
                  </w:rPr>
                  <m:t>(-1, 1)</m:t>
                </m:r>
              </m:oMath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(C)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=|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|</m:t>
                </m:r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(r)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>Differentiable in (0, 1)</w:t>
              </w:r>
            </w:p>
          </w:tc>
        </w:tr>
        <w:tr w:rsidR="003C33AA" w:rsidRPr="00453EAC" w:rsidTr="001F4CCF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89" w:type="pct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 w:rsidRPr="00CF2968">
                <w:rPr>
                  <w:rFonts w:ascii="Cambria Math" w:hAnsi="Cambria Math"/>
                  <w:b/>
                  <w:bCs/>
                </w:rPr>
                <w:t>(D)</w:t>
              </w:r>
            </w:p>
          </w:tc>
          <w:tc>
            <w:tcPr>
              <w:tcW w:w="2201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|x|</m:t>
                    </m:r>
                  </m:e>
                </m:func>
              </m:oMath>
              <w:r w:rsidRPr="00310FB2">
                <w:rPr>
                  <w:rFonts w:ascii="Cambria Math" w:hAnsi="Cambria Math"/>
                </w:rPr>
                <w:t xml:space="preserve"> is</w:t>
              </w:r>
            </w:p>
          </w:tc>
          <w:tc>
            <w:tcPr>
              <w:tcW w:w="184" w:type="pct"/>
              <w:gridSpan w:val="2"/>
              <w:tcMar>
                <w:left w:w="0" w:type="dxa"/>
                <w:right w:w="0" w:type="dxa"/>
              </w:tcMar>
            </w:tcPr>
            <w:p w:rsidR="003C33AA" w:rsidRPr="00453EAC" w:rsidRDefault="003C33AA" w:rsidP="00E52851">
              <w:pPr>
                <w:rPr>
                  <w:rFonts w:asciiTheme="majorHAnsi" w:hAnsiTheme="majorHAnsi"/>
                </w:rPr>
              </w:pPr>
              <w:r>
                <w:rPr>
                  <w:rFonts w:ascii="Cambria Math" w:hAnsi="Cambria Math"/>
                </w:rPr>
                <w:t>(s)</w:t>
              </w:r>
            </w:p>
          </w:tc>
          <w:tc>
            <w:tcPr>
              <w:tcW w:w="2206" w:type="pct"/>
              <w:gridSpan w:val="2"/>
            </w:tcPr>
            <w:p w:rsidR="000D31C4" w:rsidRPr="00310FB2" w:rsidRDefault="000D31C4" w:rsidP="009B5D77">
              <w:pPr>
                <w:spacing w:after="0"/>
                <w:contextualSpacing/>
                <w:rPr>
                  <w:rFonts w:ascii="Cambria Math" w:hAnsi="Cambria Math"/>
                </w:rPr>
              </w:pPr>
              <w:r w:rsidRPr="00310FB2">
                <w:rPr>
                  <w:rFonts w:ascii="Cambria Math" w:hAnsi="Cambria Math"/>
                </w:rPr>
                <w:t xml:space="preserve">Not differentiable at least at one point in </w:t>
              </w:r>
              <m:oMath>
                <m:r>
                  <w:rPr>
                    <w:rFonts w:ascii="Cambria Math" w:hAnsi="Cambria Math"/>
                  </w:rPr>
                  <m:t>(-1, 1)</m:t>
                </m:r>
              </m:oMath>
            </w:p>
          </w:tc>
        </w:tr>
        <w:tr w:rsidR="0005281D" w:rsidRPr="00453EAC" w:rsidTr="007D6DF7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05281D" w:rsidRPr="00453EAC" w:rsidRDefault="00471FB4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4780" w:type="pct"/>
              <w:gridSpan w:val="8"/>
              <w:tcMar>
                <w:left w:w="0" w:type="dxa"/>
                <w:right w:w="0" w:type="dxa"/>
              </w:tcMar>
            </w:tcPr>
            <w:p w:rsidR="0005281D" w:rsidRPr="00F92104" w:rsidRDefault="00F92104" w:rsidP="00673272">
              <w:pPr>
                <w:rPr>
                  <w:rFonts w:asciiTheme="majorHAnsi" w:hAnsiTheme="majorHAnsi"/>
                  <w:b/>
                </w:rPr>
              </w:pPr>
              <w:r w:rsidRPr="00F92104">
                <w:rPr>
                  <w:rFonts w:asciiTheme="majorHAnsi" w:hAnsiTheme="majorHAnsi"/>
                  <w:b/>
                </w:rPr>
                <w:t>CODES</w:t>
              </w:r>
              <w:r>
                <w:rPr>
                  <w:rFonts w:asciiTheme="majorHAnsi" w:hAnsiTheme="majorHAnsi"/>
                  <w:b/>
                </w:rPr>
                <w:t xml:space="preserve"> :</w:t>
              </w:r>
            </w:p>
          </w:tc>
        </w:tr>
      </w:tbl>
      <w:tbl>
        <w:tblPr>
          <w:tblW w:w="4951" w:type="pct"/>
          <w:tblLayout w:type="fixed"/>
          <w:tblLook w:val="04A0"/>
        </w:tblPr>
        <w:tblGrid>
          <w:gridCol w:w="461"/>
          <w:gridCol w:w="354"/>
          <w:gridCol w:w="989"/>
          <w:gridCol w:w="901"/>
          <w:gridCol w:w="901"/>
          <w:gridCol w:w="901"/>
          <w:gridCol w:w="966"/>
          <w:gridCol w:w="5003"/>
        </w:tblGrid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  <w:tc>
            <w:tcPr>
              <w:tcW w:w="472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</w:t>
              </w:r>
            </w:p>
          </w:tc>
          <w:tc>
            <w:tcPr>
              <w:tcW w:w="430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</w:t>
              </w:r>
            </w:p>
          </w:tc>
          <w:tc>
            <w:tcPr>
              <w:tcW w:w="461" w:type="pct"/>
            </w:tcPr>
            <w:p w:rsidR="002C2890" w:rsidRPr="00F92104" w:rsidRDefault="002C2890" w:rsidP="002C2890">
              <w:pPr>
                <w:jc w:val="center"/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a)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p,r,s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b)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c)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p,s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p,r,s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  <w:tr w:rsidR="002C2890" w:rsidRPr="00453EAC" w:rsidTr="00916A70">
          <w:tc>
            <w:tcPr>
              <w:tcW w:w="220" w:type="pct"/>
              <w:tcMar>
                <w:left w:w="0" w:type="dxa"/>
                <w:right w:w="0" w:type="dxa"/>
              </w:tcMar>
            </w:tcPr>
            <w:p w:rsidR="002C2890" w:rsidRPr="00453EAC" w:rsidRDefault="002C2890" w:rsidP="00673272">
              <w:pPr>
                <w:rPr>
                  <w:rFonts w:asciiTheme="majorHAnsi" w:hAnsiTheme="majorHAnsi"/>
                </w:rPr>
              </w:pPr>
            </w:p>
          </w:tc>
          <w:tc>
            <w:tcPr>
              <w:tcW w:w="169" w:type="pct"/>
              <w:tcMar>
                <w:left w:w="0" w:type="dxa"/>
                <w:right w:w="0" w:type="dxa"/>
              </w:tcMar>
            </w:tcPr>
            <w:p w:rsidR="002C2890" w:rsidRDefault="002C2890" w:rsidP="00673272">
              <w:pPr>
                <w:rPr>
                  <w:rFonts w:asciiTheme="majorHAnsi" w:hAnsiTheme="majorHAnsi"/>
                  <w:b/>
                </w:rPr>
              </w:pPr>
              <w:r>
                <w:rPr>
                  <w:rFonts w:asciiTheme="majorHAnsi" w:hAnsiTheme="majorHAnsi"/>
                  <w:b/>
                </w:rPr>
                <w:t>d)</w:t>
              </w:r>
            </w:p>
          </w:tc>
          <w:tc>
            <w:tcPr>
              <w:tcW w:w="472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s,q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p,r</w:t>
              </w:r>
            </w:p>
          </w:tc>
          <w:tc>
            <w:tcPr>
              <w:tcW w:w="430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>q,s</w:t>
              </w:r>
            </w:p>
          </w:tc>
          <w:tc>
            <w:tcPr>
              <w:tcW w:w="461" w:type="pct"/>
            </w:tcPr>
            <w:p w:rsidR="002C2890" w:rsidRPr="002C2890" w:rsidRDefault="002C2890" w:rsidP="002C2890">
              <w:pPr>
                <w:jc w:val="center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</w:rPr>
                <w:t/>
              </w:r>
            </w:p>
          </w:tc>
          <w:tc>
            <w:tcPr>
              <w:tcW w:w="2388" w:type="pct"/>
            </w:tcPr>
            <w:p w:rsidR="002C2890" w:rsidRPr="00F92104" w:rsidRDefault="002C2890" w:rsidP="00673272">
              <w:pPr>
                <w:rPr>
                  <w:rFonts w:asciiTheme="majorHAnsi" w:hAnsiTheme="majorHAnsi"/>
                  <w:b/>
                </w:rPr>
              </w:pPr>
            </w:p>
          </w:tc>
        </w:tr>
      </w:tbl>
      <w:p w:rsidR="00F11D93" w:rsidRDefault="00F11D93" w:rsidP="00E52851">
        <w:pPr>              </w:pPr>
      </w:p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4752"/>
          <w:gridCol w:w="255"/>
          <w:gridCol w:w="4744"/>
        </w:tblGrid>
        <w:tr w:rsidR="00550301" w:rsidRPr="00453EAC" w:rsidTr="00550301">
          <w:trPr>
            <w:trHeight w:val="684"/>
          </w:trPr>
          <w:tc>
            <w:tcPr>
              <w:tcW w:w="5000" w:type="pct"/>
              <w:gridSpan w:val="9"/>
              <w:tcMar>
                <w:left w:w="0" w:type="dxa"/>
                <w:right w:w="0" w:type="dxa"/>
              </w:tcMar>
            </w:tcPr>
            <w:p w:rsidR="00550301" w:rsidRDefault="00076DB8" w:rsidP="00FB0ED2">
              <w:pPr>
                <w:autoSpaceDE w:val="0"/>
                <w:autoSpaceDN w:val="0"/>
                <w:adjustRightInd w:val="0"/>
                <w:jc w:val="center"/>
                <w:rPr>
                  <w:rFonts w:ascii="Cambria Math" w:hAnsi="Cambria Math" w:cs="Calibri"/>
                  <w:b/>
                  <w:bCs/>
                </w:rPr>
              </w:pPr>
              <w:r>
                <w:rPr>
                  <w:rFonts w:ascii="Cambria Math" w:hAnsi="Cambria Math" w:cs="Calibri"/>
                  <w:b/>
                  <w:bCs/>
                </w:rPr>
                <w:lastRenderedPageBreak/>
                <w:t xml:space="preserve">Linked Comprehension </w:t>
              </w:r>
              <w:r w:rsidR="00550301" w:rsidRPr="00F95041">
                <w:rPr>
                  <w:rFonts w:ascii="Cambria Math" w:hAnsi="Cambria Math" w:cs="Calibri"/>
                  <w:b/>
                  <w:bCs/>
                </w:rPr>
                <w:t>Type</w:t>
              </w:r>
            </w:p>
            <w:p w:rsidR="00FB0ED2" w:rsidRDefault="00076DB8" w:rsidP="00FB0ED2">
              <w:pPr>
                <w:autoSpaceDE w:val="0"/>
                <w:autoSpaceDN w:val="0"/>
                <w:adjustRightInd w:val="0"/>
                <w:contextualSpacing/>
                <w:rPr>
                  <w:rFonts w:ascii="Cambria Math" w:hAnsi="Cambria Math"/>
                </w:rPr>
              </w:pPr>
              <w:r w:rsidRPr="00742BFD">
                <w:rPr>
                  <w:rFonts w:ascii="Cambria Math" w:hAnsi="Cambria Math"/>
                </w:rPr>
                <w:t xml:space="preserve">This section contain(s) 11 paragraph(s)</w:t>
              </w:r>
              <w:r w:rsidRPr="00742BFD">
                <w:rPr>
                  <w:rFonts w:ascii="Cambria Math" w:hAnsi="Cambria Math"/>
                </w:rPr>
                <w:t xml:space="preserve"> and based upon each paragraph, multiple choice questions have to be answered. Each question has atleast 4 choices (a), (b), (c) and (d) out of which </w:t>
              </w:r>
              <w:r w:rsidRPr="00742BFD">
                <w:rPr>
                  <w:rFonts w:ascii="Cambria Math" w:hAnsi="Cambria Math"/>
                  <w:b/>
                  <w:bCs/>
                  <w:caps/>
                </w:rPr>
                <w:t>only one</w:t>
              </w:r>
              <w:r w:rsidRPr="00742BFD">
                <w:rPr>
                  <w:rFonts w:ascii="Cambria Math" w:hAnsi="Cambria Math"/>
                </w:rPr>
                <w:t xml:space="preserve"> is correct.</w:t>
              </w:r>
            </w:p>
            <w:p w:rsidR="00076DB8" w:rsidRPr="00611E2C" w:rsidRDefault="00076DB8" w:rsidP="00CC18C7">
              <w:pPr>
                <w:autoSpaceDE w:val="0"/>
                <w:autoSpaceDN w:val="0"/>
                <w:adjustRightInd w:val="0"/>
                <w:contextualSpacing/>
                <w:rPr>
                  <w:rFonts w:ascii="Cambria Math" w:hAnsi="Cambria Math"/>
                </w:rPr>
              </w:pPr>
              <w:r w:rsidRPr="00742BFD">
                <w:rPr>
                  <w:rFonts w:ascii="Cambria Math" w:hAnsi="Cambria Math"/>
                  <w:b/>
                  <w:bCs/>
                </w:rPr>
                <w:t xml:space="preserve">Paragraph for Question Nos. 164 </w:t>
              </w:r>
              <w:r>
                <w:rPr>
                  <w:rFonts w:ascii="Cambria Math" w:hAnsi="Cambria Math"/>
                  <w:b/>
                  <w:bCs/>
                </w:rPr>
                <w:t> to </w:t>
              </w:r>
              <w:r w:rsidRPr="00742BFD">
                <w:rPr>
                  <w:rFonts w:ascii="Cambria Math" w:hAnsi="Cambria Math"/>
                  <w:b/>
                  <w:bCs/>
                </w:rPr>
                <w:t xml:space="preserve"> -164</w:t>
              </w:r>
            </w:p>
          </w:tc>
        </w:tr>
        <w:tr w:rsidR="00CE0798" w:rsidRPr="00453EAC" w:rsidTr="00EC723F">
          <w:tc>
            <w:tcPr>
              <w:tcW w:w="5000" w:type="pct"/>
              <w:gridSpan w:val="5"/>
              <w:tcMar>
                <w:left w:w="0" w:type="dxa"/>
                <w:right w:w="0" w:type="dxa"/>
              </w:tcMar>
            </w:tcPr>
            <w:p w:rsidR="00CE0798" w:rsidRPr="0032338A" w:rsidRDefault="0032338A" w:rsidP="00611E2C">
              <w:pPr>
                <w:spacing w:after="0"/>
                <w:contextualSpacing/>
                <w:autoSpaceDE w:val="0"/>
                <w:autoSpaceDN w:val="0"/>
                <w:adjustRightInd w:val="0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</w:rPr>
                <w:t xml:space="preserve">
                  <w:p w:rsidR="0031072C" w:rsidRPr="00310FB2" w:rsidRDefault="0031072C" w:rsidP="009B5D77">
                    <w:pPr>
                      <w:spacing w:after="0"/>
                      <w:contextualSpacing/>
                      <w:autoSpaceDE w:val="0"/>
                      <w:autoSpaceDN w:val="0"/>
                      <w:adjustRightInd w:val="0"/>
                      <w:contextualSpacing/>
                      <w:rPr>
                        <w:rFonts w:ascii="Cambria Math" w:hAnsi="Cambria Math"/>
                      </w:rPr>
                    </w:pPr>
                    <w:r w:rsidRPr="00310FB2">
                      <w:rPr>
                        <w:rFonts w:ascii="Cambria Math" w:hAnsi="Cambria Math"/>
                      </w:rPr>
                      <w:t xml:space="preserve">Let </w:t>
                    </w:r>
                    <m:oMath>
                      <m:r>
                        <w:rPr>
                          <w:rFonts w:ascii="Cambria Math" w:hAnsi="Cambria Math"/>
                        </w:rPr>
                        <m:t>f(x=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1-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sin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+b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x+5</m:t>
                                        </m:r>
                                      </m:e>
                                    </m:func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 x&lt;0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3,                                x=0</m:t>
                                </m:r>
                              </m:e>
                            </m:m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</m:d>
                                              </m:num>
                                              <m:den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     x&gt;0</m:t>
                                </m:r>
                              </m:e>
                            </m:mr>
                          </m:m>
                        </m:e>
                      </m:d>
                    </m:oMath>
                    <w:r w:rsidRPr="00310FB2">
                      <w:rPr>
                        <w:rFonts w:ascii="Cambria Math" w:hAnsi="Cambria Math"/>
                      </w:rPr>
                      <w:t xml:space="preserve">, where </w:t>
                    </w:r>
                    <m:oMath>
                      <m:r>
                        <w:rPr>
                          <w:rFonts w:ascii="Cambria Math" w:hAnsi="Cambria Math"/>
                        </w:rPr>
                        <m:t>P(x)</m:t>
                      </m:r>
                    </m:oMath>
                    <w:r w:rsidR="009063E0" w:rsidRPr="00310FB2">
                      <w:rPr>
                        <w:rFonts w:ascii="Cambria Math" w:hAnsi="Cambria Math"/>
                      </w:rPr>
                      <w:t xml:space="preserve"> is a cubic function and </w:t>
                    </w:r>
                    <m:oMath>
                      <m:r>
                        <w:rPr>
                          <w:rFonts w:ascii="Cambria Math" w:hAnsi="Cambria Math"/>
                        </w:rPr>
                        <m:t>f</m:t>
                      </m:r>
                    </m:oMath>
                    <w:r w:rsidR="009063E0" w:rsidRPr="00310FB2">
                      <w:rPr>
                        <w:rFonts w:ascii="Cambria Math" w:hAnsi="Cambria Math"/>
                      </w:rPr>
                      <w:t xml:space="preserve"> is continuous at </w:t>
                    </w:r>
                    <m:oMath>
                      <m:r>
                        <w:rPr>
                          <w:rFonts w:ascii="Cambria Math" w:hAnsi="Cambria Math"/>
                        </w:rPr>
                        <m:t>x=0</m:t>
                      </m:r>
                    </m:oMath>
                  </w:p>
                </w:t>
              </w:r>
            </w:p>
          </w:tc>
        </w:tr>
      </w:tbl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9063E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range of function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=3a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x-b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-10, 10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-5, 5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B92767" w:rsidRPr="00310FB2" w:rsidRDefault="009B5D77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-12, 12</m:t>
                    </m:r>
                  </m:e>
                </m:d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B92767" w:rsidRPr="00310FB2" w:rsidRDefault="009063E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550301" w:rsidRPr="00453EAC" w:rsidTr="00550301">
        <w:trPr>
          <w:trHeight w:val="684"/>
        </w:trPr>
        <w:tc>
          <w:tcPr>
            <w:tcW w:w="5000" w:type="pct"/>
            <w:gridSpan w:val="9"/>
            <w:tcMar>
              <w:left w:w="0" w:type="dxa"/>
              <w:right w:w="0" w:type="dxa"/>
            </w:tcMar>
          </w:tcPr>
          <w:p w:rsidR="00816A13" w:rsidRDefault="00816A13" w:rsidP="00FB0ED2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</w:p>
          <w:p w:rsidR="00076DB8" w:rsidRPr="00611E2C" w:rsidRDefault="00805D2D" w:rsidP="00CC18C7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  <w:r w:rsidRPr="00742BFD">
              <w:rPr>
                <w:rFonts w:ascii="Cambria Math" w:hAnsi="Cambria Math"/>
                <w:b/>
                <w:bCs/>
              </w:rPr>
              <w:t xml:space="preserve">Paragraph for Question Nos. 165 </w:t>
            </w:r>
            <w:r>
              <w:rPr>
                <w:rFonts w:ascii="Cambria Math" w:hAnsi="Cambria Math"/>
                <w:b/>
                <w:bCs/>
              </w:rPr>
              <w:t>to</w:t>
            </w:r>
            <w:r w:rsidRPr="00742BFD">
              <w:rPr>
                <w:rFonts w:ascii="Cambria Math" w:hAnsi="Cambria Math"/>
                <w:b/>
                <w:bCs/>
              </w:rPr>
              <w:t xml:space="preserve"> - 165</w:t>
            </w:r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4752"/>
          <w:gridCol w:w="255"/>
          <w:gridCol w:w="4744"/>
        </w:tblGrid>
        <w:tr w:rsidR="00F0298A" w:rsidRPr="00453EAC" w:rsidTr="00CF4B70">
          <w:tc>
            <w:tcPr>
              <w:tcW w:w="5000" w:type="pct"/>
              <w:gridSpan w:val="5"/>
              <w:tcMar>
                <w:left w:w="0" w:type="dxa"/>
                <w:right w:w="0" w:type="dxa"/>
              </w:tcMar>
            </w:tcPr>
            <w:p w:rsidR="00F0298A" w:rsidRPr="00CF0C73" w:rsidRDefault="00024B98" w:rsidP="00E52851">
              <w:pPr>
                <w:autoSpaceDE w:val="0"/>
                <w:autoSpaceDN w:val="0"/>
                <w:adjustRightInd w:val="0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</w:rPr>
                <w:t>
                  <w:p w:rsidR="000E6796" w:rsidRPr="00310FB2" w:rsidRDefault="000E6796" w:rsidP="009B5D77">
                    <w:pPr>
                      <w:spacing w:after="0"/>
                      <w:contextualSpacing/>
                      <w:autoSpaceDE w:val="0"/>
                      <w:autoSpaceDN w:val="0"/>
                      <w:adjustRightInd w:val="0"/>
                      <w:contextualSpacing/>
                      <w:rPr>
                        <w:rFonts w:ascii="Cambria Math" w:hAnsi="Cambria Math"/>
                      </w:rPr>
                    </w:pPr>
                    <w:r w:rsidRPr="00310FB2">
                      <w:rPr>
                        <w:rFonts w:ascii="Cambria Math" w:hAnsi="Cambria Math"/>
                      </w:rPr>
                      <w:t xml:space="preserve">Let </w:t>
                    </w:r>
                    <m:oMath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x+2, 0≤x&lt;2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6-x,      x≥2</m:t>
                                </m:r>
                              </m:e>
                            </m:mr>
                          </m:m>
                        </m:e>
                      </m:d>
                    </m:oMath>
                    <w:r w:rsidRPr="00310FB2">
                      <w:rPr>
                        <w:rFonts w:ascii="Cambria Math" w:hAnsi="Cambria Math"/>
                      </w:rPr>
                      <w:t>,</w:t>
                    </w:r>
                  </w:p>
                  <w:p w:rsidR="000E6796" w:rsidRPr="00310FB2" w:rsidRDefault="000E6796" w:rsidP="009B5D77">
                    <w:pPr>
                      <w:spacing w:after="0"/>
                      <w:contextualSpacing/>
                      <w:autoSpaceDE w:val="0"/>
                      <w:autoSpaceDN w:val="0"/>
                      <w:adjustRightInd w:val="0"/>
                      <w:contextualSpacing/>
                      <w:rPr>
                        <w:rFonts w:ascii="Cambria Math" w:hAnsi="Cambria Math"/>
                      </w:rPr>
                    </w:pPr>
                    <m:oMathPara>
                      <m:oMathParaPr>
                        <m:jc m:val="left"/>
                      </m:oMathPara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tan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, 0≤x&lt;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cot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≤x&lt;π</m:t>
                                  </m:r>
                                </m:e>
                              </m:mr>
                            </m:m>
                          </m:e>
                        </m:d>
                      </m:oMath>
                    </m:oMathPara>
                  </w:p>
                </w:t>
              </w:r>
            </w:p>
          </w:tc>
        </w:tr>
      </w:tbl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E6796" w:rsidRPr="00310FB2" w:rsidRDefault="000E679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E6796" w:rsidRPr="00310FB2" w:rsidRDefault="000E679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Discontinuous at </w:t>
            </w:r>
            <m:oMath>
              <m:r>
                <w:rPr>
                  <w:rFonts w:ascii="Cambria Math" w:hAnsi="Cambria Math" w:cs="Calibri"/>
                </w:rPr>
                <m:t>x=π/4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E6796" w:rsidRPr="00310FB2" w:rsidRDefault="000E679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at </w:t>
            </w:r>
            <m:oMath>
              <m:r>
                <w:rPr>
                  <w:rFonts w:ascii="Cambria Math" w:hAnsi="Cambria Math"/>
                </w:rPr>
                <m:t>x=π/4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E6796" w:rsidRPr="00310FB2" w:rsidRDefault="000E679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 xml:space="preserve">Continuous but non-differentiable at </w:t>
            </w:r>
            <m:oMath>
              <m:r>
                <w:rPr>
                  <w:rFonts w:ascii="Cambria Math" w:hAnsi="Cambria Math" w:cs="Calibri"/>
                </w:rPr>
                <m:t>x=π/4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4683" w:type="pct"/>
            <w:gridSpan w:val="8"/>
            <w:tcMar>
              <w:left w:w="0" w:type="dxa"/>
              <w:right w:w="0" w:type="dxa"/>
            </w:tcMar>
            <w:vAlign w:val="center"/>
          </w:tcPr>
          <w:p w:rsidR="000E6796" w:rsidRPr="00310FB2" w:rsidRDefault="000E679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Differentiable at </w:t>
            </w:r>
            <m:oMath>
              <m:r>
                <w:rPr>
                  <w:rFonts w:ascii="Cambria Math" w:hAnsi="Cambria Math"/>
                </w:rPr>
                <m:t>x=π/4</m:t>
              </m:r>
            </m:oMath>
            <w:r w:rsidRPr="00310FB2">
              <w:rPr>
                <w:rFonts w:ascii="Cambria Math" w:hAnsi="Cambria Math"/>
              </w:rPr>
              <w:t>, but derivative is not continuous</w:t>
            </w:r>
          </w:p>
        </w:tc>
      </w:tr>
      <w:tr w:rsidR="00550301" w:rsidRPr="00453EAC" w:rsidTr="00550301">
        <w:trPr>
          <w:trHeight w:val="684"/>
        </w:trPr>
        <w:tc>
          <w:tcPr>
            <w:tcW w:w="5000" w:type="pct"/>
            <w:gridSpan w:val="9"/>
            <w:tcMar>
              <w:left w:w="0" w:type="dxa"/>
              <w:right w:w="0" w:type="dxa"/>
            </w:tcMar>
          </w:tcPr>
          <w:p w:rsidR="00816A13" w:rsidRDefault="00816A13" w:rsidP="00FB0ED2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</w:p>
          <w:p w:rsidR="00076DB8" w:rsidRPr="00611E2C" w:rsidRDefault="00805D2D" w:rsidP="00CC18C7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  <w:r w:rsidRPr="00742BFD">
              <w:rPr>
                <w:rFonts w:ascii="Cambria Math" w:hAnsi="Cambria Math"/>
                <w:b/>
                <w:bCs/>
              </w:rPr>
              <w:t xml:space="preserve">Paragraph for Question Nos. 166 </w:t>
            </w:r>
            <w:r>
              <w:rPr>
                <w:rFonts w:ascii="Cambria Math" w:hAnsi="Cambria Math"/>
                <w:b/>
                <w:bCs/>
              </w:rPr>
              <w:t>to</w:t>
            </w:r>
            <w:r w:rsidRPr="00742BFD">
              <w:rPr>
                <w:rFonts w:ascii="Cambria Math" w:hAnsi="Cambria Math"/>
                <w:b/>
                <w:bCs/>
              </w:rPr>
              <w:t xml:space="preserve"> - 166</w:t>
            </w:r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4752"/>
          <w:gridCol w:w="255"/>
          <w:gridCol w:w="4744"/>
        </w:tblGrid>
        <w:tr w:rsidR="00F0298A" w:rsidRPr="00453EAC" w:rsidTr="00CF4B70">
          <w:tc>
            <w:tcPr>
              <w:tcW w:w="5000" w:type="pct"/>
              <w:gridSpan w:val="5"/>
              <w:tcMar>
                <w:left w:w="0" w:type="dxa"/>
                <w:right w:w="0" w:type="dxa"/>
              </w:tcMar>
            </w:tcPr>
            <w:p w:rsidR="00F0298A" w:rsidRPr="00CF0C73" w:rsidRDefault="00024B98" w:rsidP="00E52851">
              <w:pPr>
                <w:autoSpaceDE w:val="0"/>
                <w:autoSpaceDN w:val="0"/>
                <w:adjustRightInd w:val="0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</w:rPr>
                <w:t>
                  <w:p w:rsidR="00404A30" w:rsidRPr="00310FB2" w:rsidRDefault="00404A30" w:rsidP="009B5D77">
                    <w:pPr>
                      <w:spacing w:after="0"/>
                      <w:contextualSpacing/>
                      <w:autoSpaceDE w:val="0"/>
                      <w:autoSpaceDN w:val="0"/>
                      <w:adjustRightInd w:val="0"/>
                      <w:contextualSpacing/>
                      <w:rPr>
                        <w:rFonts w:ascii="Cambria Math" w:hAnsi="Cambria Math"/>
                      </w:rPr>
                    </w:pPr>
                    <w:r w:rsidRPr="00310FB2">
                      <w:rPr>
                        <w:rFonts w:ascii="Cambria Math" w:hAnsi="Cambria Math"/>
                      </w:rPr>
                      <w:t xml:space="preserve">Consider </w:t>
                    </w:r>
                    <m:oMath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+ax+3</m:t>
                      </m:r>
                    </m:oMath>
                    <w:r w:rsidRPr="00310FB2">
                      <w:rPr>
                        <w:rFonts w:ascii="Cambria Math" w:hAnsi="Cambria Math"/>
                      </w:rPr>
                      <w:t xml:space="preserve"> and </w:t>
                    </w:r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=x+b</m:t>
                      </m:r>
                    </m:oMath>
                    <w:r w:rsidRPr="00310FB2">
                      <w:rPr>
                        <w:rFonts w:ascii="Cambria Math" w:hAnsi="Cambria Math"/>
                      </w:rPr>
                      <w:t xml:space="preserve"> and </w:t>
                    </w:r>
                    <m:oMath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n→∞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sup>
                              </m:sSup>
                            </m:den>
                          </m:f>
                        </m:e>
                      </m:func>
                    </m:oMath>
                  </w:p>
                </w:t>
              </w:r>
            </w:p>
          </w:tc>
        </w:tr>
      </w:tbl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404A30" w:rsidRPr="00310FB2" w:rsidRDefault="00404A3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>, then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404A30" w:rsidRPr="00310FB2" w:rsidRDefault="00404A3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b=a+3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404A30" w:rsidRPr="00310FB2" w:rsidRDefault="00404A3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b=a-1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center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center"/>
          </w:tcPr>
          <w:p w:rsidR="00404A30" w:rsidRPr="00310FB2" w:rsidRDefault="00404A3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a=b-2</m:t>
                </m:r>
              </m:oMath>
            </m:oMathPara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404A30" w:rsidRPr="00310FB2" w:rsidRDefault="00404A30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None of these</w:t>
            </w:r>
          </w:p>
        </w:tc>
      </w:tr>
      <w:tr w:rsidR="00550301" w:rsidRPr="00453EAC" w:rsidTr="00550301">
        <w:trPr>
          <w:trHeight w:val="684"/>
        </w:trPr>
        <w:tc>
          <w:tcPr>
            <w:tcW w:w="5000" w:type="pct"/>
            <w:gridSpan w:val="9"/>
            <w:tcMar>
              <w:left w:w="0" w:type="dxa"/>
              <w:right w:w="0" w:type="dxa"/>
            </w:tcMar>
          </w:tcPr>
          <w:p w:rsidR="00816A13" w:rsidRDefault="00816A13" w:rsidP="00FB0ED2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</w:p>
          <w:p w:rsidR="00076DB8" w:rsidRPr="00611E2C" w:rsidRDefault="00805D2D" w:rsidP="00CC18C7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  <w:r w:rsidRPr="00742BFD">
              <w:rPr>
                <w:rFonts w:ascii="Cambria Math" w:hAnsi="Cambria Math"/>
                <w:b/>
                <w:bCs/>
              </w:rPr>
              <w:t xml:space="preserve">Paragraph for Question Nos. 167 </w:t>
            </w:r>
            <w:r>
              <w:rPr>
                <w:rFonts w:ascii="Cambria Math" w:hAnsi="Cambria Math"/>
                <w:b/>
                <w:bCs/>
              </w:rPr>
              <w:t>to</w:t>
            </w:r>
            <w:r w:rsidRPr="00742BFD">
              <w:rPr>
                <w:rFonts w:ascii="Cambria Math" w:hAnsi="Cambria Math"/>
                <w:b/>
                <w:bCs/>
              </w:rPr>
              <w:t xml:space="preserve"> - 167</w:t>
            </w:r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4752"/>
          <w:gridCol w:w="255"/>
          <w:gridCol w:w="4744"/>
        </w:tblGrid>
        <w:tr w:rsidR="00F0298A" w:rsidRPr="00453EAC" w:rsidTr="00CF4B70">
          <w:tc>
            <w:tcPr>
              <w:tcW w:w="5000" w:type="pct"/>
              <w:gridSpan w:val="5"/>
              <w:tcMar>
                <w:left w:w="0" w:type="dxa"/>
                <w:right w:w="0" w:type="dxa"/>
              </w:tcMar>
            </w:tcPr>
            <w:p w:rsidR="00F0298A" w:rsidRPr="00CF0C73" w:rsidRDefault="00024B98" w:rsidP="00E52851">
              <w:pPr>
                <w:autoSpaceDE w:val="0"/>
                <w:autoSpaceDN w:val="0"/>
                <w:adjustRightInd w:val="0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</w:rPr>
                <w:t>
                  <w:p w:rsidR="0020340B" w:rsidRPr="00310FB2" w:rsidRDefault="0020340B" w:rsidP="009B5D77">
                    <w:pPr>
                      <w:spacing w:after="0"/>
                      <w:contextualSpacing/>
                      <w:autoSpaceDE w:val="0"/>
                      <w:autoSpaceDN w:val="0"/>
                      <w:adjustRightInd w:val="0"/>
                      <w:contextualSpacing/>
                      <w:rPr>
                        <w:rFonts w:ascii="Cambria Math" w:hAnsi="Cambria Math"/>
                      </w:rPr>
                    </w:pPr>
                    <w:r w:rsidRPr="00310FB2">
                      <w:rPr>
                        <w:rFonts w:ascii="Cambria Math" w:hAnsi="Cambria Math"/>
                      </w:rPr>
                      <w:t xml:space="preserve">Let </w:t>
                    </w:r>
                    <m:oMath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, -2≤x≤-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-1, 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&lt;x≤2</m:t>
                                </m:r>
                              </m:e>
                            </m:mr>
                          </m:m>
                        </m:e>
                      </m:d>
                    </m:oMath>
                    <w:r w:rsidRPr="00310FB2">
                      <w:rPr>
                        <w:rFonts w:ascii="Cambria Math" w:hAnsi="Cambria Math"/>
                      </w:rPr>
                      <w:t xml:space="preserve"> and </w:t>
                    </w:r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</m:oMath>
                    <w:r w:rsidR="006A3EB7" w:rsidRPr="00310FB2">
                      <w:rPr>
                        <w:rFonts w:ascii="Cambria Math" w:hAnsi="Cambria Math"/>
                      </w:rPr>
                      <w:t>,</w:t>
                    </w:r>
                    <w:r w:rsidRPr="00310FB2">
                      <w:rPr>
                        <w:rFonts w:ascii="Cambria Math" w:hAnsi="Cambria Math"/>
                      </w:rPr>
                      <w:t xml:space="preserve"> where </w:t>
                    </w:r>
                    <m:oMath>
                      <m:r>
                        <w:rPr>
                          <w:rFonts w:ascii="Cambria Math" w:hAnsi="Cambria Math"/>
                        </w:rPr>
                        <m:t>[∙]</m:t>
                      </m:r>
                    </m:oMath>
                    <w:r w:rsidRPr="00310FB2">
                      <w:rPr>
                        <w:rFonts w:ascii="Cambria Math" w:hAnsi="Cambria Math"/>
                      </w:rPr>
                      <w:t xml:space="preserve"> represencts greatest integer function</w:t>
                    </w:r>
                  </w:p>
                </w:t>
              </w:r>
            </w:p>
          </w:tc>
        </w:tr>
      </w:tbl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20340B" w:rsidRPr="00310FB2" w:rsidRDefault="0020340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number of points where </w:t>
            </w:r>
            <m:oMath>
              <m:r>
                <w:rPr>
                  <w:rFonts w:ascii="Cambria Math" w:hAnsi="Cambria Math"/>
                </w:rPr>
                <m:t>|f(x)|</m:t>
              </m:r>
            </m:oMath>
            <w:r w:rsidRPr="00310FB2">
              <w:rPr>
                <w:rFonts w:ascii="Cambria Math" w:hAnsi="Cambria Math"/>
              </w:rPr>
              <w:t xml:space="preserve"> is non-differentiable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20340B" w:rsidRPr="00310FB2" w:rsidRDefault="0020340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3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20340B" w:rsidRPr="00310FB2" w:rsidRDefault="0020340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4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20340B" w:rsidRPr="00310FB2" w:rsidRDefault="0020340B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20340B" w:rsidRPr="00310FB2" w:rsidRDefault="0020340B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5</w:t>
            </w:r>
          </w:p>
        </w:tc>
      </w:tr>
      <w:tr w:rsidR="00550301" w:rsidRPr="00453EAC" w:rsidTr="00550301">
        <w:trPr>
          <w:trHeight w:val="684"/>
        </w:trPr>
        <w:tc>
          <w:tcPr>
            <w:tcW w:w="5000" w:type="pct"/>
            <w:gridSpan w:val="9"/>
            <w:tcMar>
              <w:left w:w="0" w:type="dxa"/>
              <w:right w:w="0" w:type="dxa"/>
            </w:tcMar>
          </w:tcPr>
          <w:p w:rsidR="00816A13" w:rsidRDefault="00816A13" w:rsidP="00FB0ED2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</w:p>
          <w:p w:rsidR="00076DB8" w:rsidRPr="00611E2C" w:rsidRDefault="00805D2D" w:rsidP="00CC18C7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  <w:r w:rsidRPr="00742BFD">
              <w:rPr>
                <w:rFonts w:ascii="Cambria Math" w:hAnsi="Cambria Math"/>
                <w:b/>
                <w:bCs/>
              </w:rPr>
              <w:t xml:space="preserve">Paragraph for Question Nos. 168 </w:t>
            </w:r>
            <w:r>
              <w:rPr>
                <w:rFonts w:ascii="Cambria Math" w:hAnsi="Cambria Math"/>
                <w:b/>
                <w:bCs/>
              </w:rPr>
              <w:t>to</w:t>
            </w:r>
            <w:r w:rsidRPr="00742BFD">
              <w:rPr>
                <w:rFonts w:ascii="Cambria Math" w:hAnsi="Cambria Math"/>
                <w:b/>
                <w:bCs/>
              </w:rPr>
              <w:t xml:space="preserve"> - 168</w:t>
            </w:r>
          </w:p>
        </w:tc>
      </w:tr>
      <w:tbl>
        <w:tblPr>
          <w:tblW w:w="5000" w:type="pct"/>
          <w:tblLayout w:type="fixed"/>
          <w:tblLook w:val="04A0"/>
        </w:tblPr>
        <w:tblGrid>
          <w:gridCol w:w="461"/>
          <w:gridCol w:w="255"/>
          <w:gridCol w:w="4752"/>
          <w:gridCol w:w="255"/>
          <w:gridCol w:w="4744"/>
        </w:tblGrid>
        <w:tr w:rsidR="00F0298A" w:rsidRPr="00453EAC" w:rsidTr="00CF4B70">
          <w:tc>
            <w:tcPr>
              <w:tcW w:w="5000" w:type="pct"/>
              <w:gridSpan w:val="5"/>
              <w:tcMar>
                <w:left w:w="0" w:type="dxa"/>
                <w:right w:w="0" w:type="dxa"/>
              </w:tcMar>
            </w:tcPr>
            <w:p w:rsidR="00F0298A" w:rsidRPr="00CF0C73" w:rsidRDefault="00024B98" w:rsidP="00E52851">
              <w:pPr>
                <w:autoSpaceDE w:val="0"/>
                <w:autoSpaceDN w:val="0"/>
                <w:adjustRightInd w:val="0"/>
                <w:rPr>
                  <w:rFonts w:ascii="Cambria Math" w:hAnsi="Cambria Math"/>
                </w:rPr>
              </w:pPr>
              <w:r>
                <w:rPr>
                  <w:rFonts w:ascii="Cambria Math" w:hAnsi="Cambria Math"/>
                </w:rPr>
                <w:t>
                  <w:p w:rsidR="00006DA6" w:rsidRPr="00310FB2" w:rsidRDefault="00006DA6" w:rsidP="009B5D77">
                    <w:pPr>
                      <w:spacing w:after="0"/>
                      <w:contextualSpacing/>
                      <w:autoSpaceDE w:val="0"/>
                      <w:autoSpaceDN w:val="0"/>
                      <w:adjustRightInd w:val="0"/>
                      <w:contextualSpacing/>
                      <w:rPr>
                        <w:rFonts w:ascii="Cambria Math" w:hAnsi="Cambria Math"/>
                      </w:rPr>
                    </w:pPr>
                    <w:r w:rsidRPr="00310FB2">
                      <w:rPr>
                        <w:rFonts w:ascii="Cambria Math" w:hAnsi="Cambria Math"/>
                      </w:rPr>
                      <w:t>Given the continuous function</w:t>
                    </w:r>
                  </w:p>
                  <w:p w:rsidR="00006DA6" w:rsidRPr="00310FB2" w:rsidRDefault="00006DA6" w:rsidP="009B5D77">
                    <w:pPr>
                      <w:spacing w:after="0"/>
                      <w:contextualSpacing/>
                      <w:autoSpaceDE w:val="0"/>
                      <w:autoSpaceDN w:val="0"/>
                      <w:adjustRightInd w:val="0"/>
                      <w:contextualSpacing/>
                      <w:rPr>
                        <w:rFonts w:ascii="Cambria Math" w:hAnsi="Cambria Math"/>
                      </w:rPr>
                    </w:pPr>
                    <m:oMathPara>
                      <m:oMathParaPr>
                        <m:jc m:val="left"/>
                      </m:oMathParaPr>
                      <m:oMath>
                        <m:r>
                          <w:rPr>
                            <w:rFonts w:ascii="Cambria Math" w:hAnsi="Cambria Math"/>
                          </w:rPr>
                          <m:t>y=f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+10x+8, x≤-2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+bx+c, -2&lt;x&lt;0</m:t>
                                  </m:r>
                                </m:e>
                              </m:mr>
                              <m:m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+2x, x≥0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a≠0</m:t>
                        </m:r>
                      </m:oMath>
                    </m:oMathPara>
                  </w:p>
                  <w:p w:rsidR="00006DA6" w:rsidRPr="00310FB2" w:rsidRDefault="00006DA6" w:rsidP="009B5D77">
                    <w:pPr>
                      <w:spacing w:after="0"/>
                      <w:contextualSpacing/>
                      <w:autoSpaceDE w:val="0"/>
                      <w:autoSpaceDN w:val="0"/>
                      <w:adjustRightInd w:val="0"/>
                      <w:contextualSpacing/>
                      <w:rPr>
                        <w:rFonts w:ascii="Cambria Math" w:hAnsi="Cambria Math"/>
                      </w:rPr>
                    </w:pPr>
                    <w:r w:rsidRPr="00310FB2">
                      <w:rPr>
                        <w:rFonts w:ascii="Cambria Math" w:hAnsi="Cambria Math"/>
                      </w:rPr>
                      <w:t xml:space="preserve">If a line </w:t>
                    </w:r>
                    <m:oMath>
                      <m:r>
                        <w:rPr>
                          <w:rFonts w:ascii="Cambria Math" w:hAnsi="Cambria Math"/>
                        </w:rPr>
                        <m:t>L</m:t>
                      </m:r>
                    </m:oMath>
                    <w:r w:rsidRPr="00310FB2">
                      <w:rPr>
                        <w:rFonts w:ascii="Cambria Math" w:hAnsi="Cambria Math"/>
                      </w:rPr>
                      <w:t xml:space="preserve"> touches the graph of </w:t>
                    </w:r>
                    <m:oMath>
                      <m:r>
                        <w:rPr>
                          <w:rFonts w:ascii="Cambria Math" w:hAnsi="Cambria Math"/>
                        </w:rPr>
                        <m:t>y=f(x)</m:t>
                      </m:r>
                    </m:oMath>
                    <w:r w:rsidRPr="00310FB2">
                      <w:rPr>
                        <w:rFonts w:ascii="Cambria Math" w:hAnsi="Cambria Math"/>
                      </w:rPr>
                      <w:t xml:space="preserve"> at three points, then</w:t>
                    </w:r>
                  </w:p>
                </w:t>
              </w:r>
            </w:p>
          </w:tc>
        </w:tr>
      </w:tbl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006DA6" w:rsidRPr="00310FB2" w:rsidRDefault="00006DA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The slope of the line ‘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 w:rsidRPr="00310FB2">
              <w:rPr>
                <w:rFonts w:ascii="Cambria Math" w:hAnsi="Cambria Math"/>
              </w:rPr>
              <w:t>’ is equal to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CC19AB" w:rsidP="0029137C">
            <w:pPr>
              <w:contextualSpacing/>
              <w:rPr>
                <w:rFonts w:asciiTheme="majorHAnsi" w:hAnsiTheme="majorHAnsi"/>
              </w:rPr>
            </w:pPr>
            <w:r w:rsidRPr="00453EAC">
              <w:rPr>
                <w:rFonts w:asciiTheme="majorHAnsi" w:hAnsiTheme="majorHAnsi"/>
              </w:rPr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06DA6" w:rsidRPr="00310FB2" w:rsidRDefault="00006DA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1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06DA6" w:rsidRPr="00310FB2" w:rsidRDefault="00006DA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2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06DA6" w:rsidRPr="00310FB2" w:rsidRDefault="00006DA6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 w:cs="Calibri"/>
              </w:rPr>
              <w:t>4</w:t>
            </w:r>
          </w:p>
        </w:tc>
        <w:tc>
          <w:tcPr>
            <w:tcW w:w="122" w:type="pct"/>
            <w:tcMar>
              <w:left w:w="0" w:type="dxa"/>
              <w:right w:w="0" w:type="dxa"/>
            </w:tcMar>
            <w:vAlign w:val="top"/>
          </w:tcPr>
          <w:p w:rsidR="00DD7516" w:rsidRPr="00453EAC" w:rsidRDefault="00DD7516" w:rsidP="00DD7516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d)</w:t>
            </w:r>
          </w:p>
        </w:tc>
        <w:tc>
          <w:tcPr>
            <w:tcW w:w="1074" w:type="pct"/>
            <w:tcMar>
              <w:left w:w="0" w:type="dxa"/>
              <w:right w:w="0" w:type="dxa"/>
            </w:tcMar>
            <w:vAlign w:val="top"/>
          </w:tcPr>
          <w:p w:rsidR="00006DA6" w:rsidRPr="00310FB2" w:rsidRDefault="00006DA6" w:rsidP="009B5D77">
            <w:pPr>
              <w:spacing w:after="0"/>
              <w:contextualSpacing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6</w:t>
            </w:r>
          </w:p>
        </w:tc>
      </w:tr>
      <w:p w:rsidR="00F11D93" w:rsidRDefault="00F11D93" w:rsidP="00E52851">
        <w:pPr>              </w:pPr>
      </w:p>
      <w:p w:rsidR="00F95041" w:rsidRPr="00F95041" w:rsidRDefault="00F95041" w:rsidP="00F95041">
        <w:pPr>
          <w:autoSpaceDE w:val="0"/>
          <w:autoSpaceDN w:val="0"/>
          <w:adjustRightInd w:val="0"/>
          <w:jc w:val="center"/>
          <w:rPr>
            <w:rFonts w:ascii="Cambria Math" w:hAnsi="Cambria Math" w:cs="Calibri"/>
            <w:b/>
            <w:bCs/>
          </w:rPr>
        </w:pPr>
        <w:r w:rsidRPr="00F95041">
          <w:rPr>
            <w:rFonts w:ascii="Cambria Math" w:hAnsi="Cambria Math" w:cs="Calibri"/>
            <w:b/>
          </w:rPr>
          <w:t>Integer Answer Type</w:t>
        </w:r>
        <w:bCs/>
      </w:p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1E3C24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In</m:t>
                      </m:r>
                      <m:r>
                        <w:rPr>
                          <w:rFonts w:ascii="Cambria Math" w:hAnsi="Cambria Math"/>
                        </w:rPr>
                        <m:t xml:space="preserve"> x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In</m:t>
                      </m:r>
                      <m:r>
                        <w:rPr>
                          <w:rFonts w:ascii="Cambria Math" w:hAnsi="Cambria Math"/>
                        </w:rPr>
                        <m:t xml:space="preserve"> x</m:t>
                      </m:r>
                    </m:e>
                  </m:d>
                  <m:r>
                    <w:rPr>
                      <w:rFonts w:ascii="Cambria Math" w:hAnsi="Cambria Math"/>
                    </w:rPr>
                    <m:t>⋯∞</m:t>
                  </m:r>
                </m:den>
              </m:f>
              <m:r>
                <w:rPr>
                  <w:rFonts w:ascii="Cambria Math" w:hAnsi="Cambria Math"/>
                </w:rPr>
                <m:t xml:space="preserve"> ∀ x∈[1, 3]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x=k</m:t>
              </m:r>
            </m:oMath>
            <w:r w:rsidRPr="00310FB2">
              <w:rPr>
                <w:rFonts w:ascii="Cambria Math" w:hAnsi="Cambria Math"/>
              </w:rPr>
              <w:t xml:space="preserve">. Then the value of </w:t>
            </w:r>
            <m:oMath>
              <m:r>
                <w:rPr>
                  <w:rFonts w:ascii="Cambria Math" w:hAnsi="Cambria Math"/>
                </w:rPr>
                <m:t>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is (where </w:t>
            </w:r>
            <m:oMath>
              <m:r>
                <w:rPr>
                  <w:rFonts w:ascii="Cambria Math" w:hAnsi="Cambria Math"/>
                </w:rPr>
                <m:t>[∙]</m:t>
              </m:r>
            </m:oMath>
            <w:r w:rsidRPr="00310FB2">
              <w:rPr>
                <w:rFonts w:ascii="Cambria Math" w:hAnsi="Cambria Math"/>
              </w:rPr>
              <w:t xml:space="preserve"> represents greatest integer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C824A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Number of points of discontinuity for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, x∈[0, 4π]</m:t>
              </m:r>
            </m:oMath>
            <w:r w:rsidR="00CB30F4"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1E3C24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be two continuous functions and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∙f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2m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r>
                        <w:rPr>
                          <w:rFonts w:ascii="Cambria Math" w:hAnsi="Cambria Math"/>
                        </w:rPr>
                        <m:t>(x)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+1)</m:t>
                      </m:r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 xml:space="preserve">. If limit of </w:t>
            </w:r>
            <m:oMath>
              <m:r>
                <w:rPr>
                  <w:rFonts w:ascii="Cambria Math" w:hAnsi="Cambria Math"/>
                </w:rPr>
                <m:t>h(x)</m:t>
              </m:r>
            </m:oMath>
            <w:r w:rsidRPr="00310FB2">
              <w:rPr>
                <w:rFonts w:ascii="Cambria Math" w:hAnsi="Cambria Math"/>
              </w:rPr>
              <w:t xml:space="preserve"> exists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, then one root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D2F7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-1, 0≤x&lt;1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1≤x≤2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x-k</m:t>
                  </m:r>
                </m:e>
              </m:d>
              <m:r>
                <w:rPr>
                  <w:rFonts w:ascii="Cambria Math" w:hAnsi="Cambria Math"/>
                </w:rPr>
                <m:t>+3, 0≤x ∞</m:t>
              </m:r>
            </m:oMath>
            <w:r w:rsidRPr="00310FB2">
              <w:rPr>
                <w:rFonts w:ascii="Cambria Math" w:hAnsi="Cambria Math"/>
              </w:rPr>
              <w:t xml:space="preserve">. Then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12k</m:t>
              </m:r>
            </m:oMath>
            <w:r w:rsidRPr="00310FB2">
              <w:rPr>
                <w:rFonts w:ascii="Cambria Math" w:hAnsi="Cambria Math"/>
              </w:rPr>
              <w:t xml:space="preserve"> is equal to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173.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D2F7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 differentiable function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satisfying a relation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x+y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+2xy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x+y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 xml:space="preserve"> ∀x, y∈R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 xml:space="preserve">. Then the value of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(where </w:t>
            </w:r>
            <m:oMath>
              <m:r>
                <w:rPr>
                  <w:rFonts w:ascii="Cambria Math" w:hAnsi="Cambria Math"/>
                </w:rPr>
                <m:t>[x]</m:t>
              </m:r>
            </m:oMath>
            <w:r w:rsidRPr="00310FB2">
              <w:rPr>
                <w:rFonts w:ascii="Cambria Math" w:hAnsi="Cambria Math"/>
              </w:rPr>
              <w:t xml:space="preserve"> represents greatest integer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174.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5A52BA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e>
                  </m:func>
                </m:den>
              </m:f>
              <m:r>
                <w:rPr>
                  <w:rFonts w:ascii="Cambria Math" w:hAnsi="Cambria Math"/>
                </w:rPr>
                <m:t>(x≠0)</m:t>
              </m:r>
            </m:oMath>
            <w:r w:rsidR="00024AD3" w:rsidRPr="00310FB2">
              <w:rPr>
                <w:rFonts w:ascii="Cambria Math" w:hAnsi="Cambria Math"/>
              </w:rPr>
              <w:t xml:space="preserve"> </w:t>
            </w:r>
            <w:r w:rsidRPr="00310FB2">
              <w:rPr>
                <w:rFonts w:ascii="Cambria Math" w:hAnsi="Cambria Math"/>
              </w:rPr>
              <w:t xml:space="preserve">is continuous at 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then the value of </w:t>
            </w:r>
            <m:oMath>
              <m:r>
                <w:rPr>
                  <w:rFonts w:ascii="Cambria Math" w:hAnsi="Cambria Math"/>
                </w:rPr>
                <m:t>f(0)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175.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D2F7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+bx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 xml:space="preserve">. If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x∈R</m:t>
              </m:r>
            </m:oMath>
            <w:r w:rsidRPr="00310FB2">
              <w:rPr>
                <w:rFonts w:ascii="Cambria Math" w:hAnsi="Cambria Math"/>
              </w:rPr>
              <w:t xml:space="preserve">, then the value of </w:t>
            </w:r>
            <m:oMath>
              <m:r>
                <w:rPr>
                  <w:rFonts w:ascii="Cambria Math" w:hAnsi="Cambria Math"/>
                </w:rPr>
                <m:t>a+8b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176.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C824A0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a continuous function </w:t>
            </w:r>
            <m:oMath>
              <m:r>
                <w:rPr>
                  <w:rFonts w:ascii="Cambria Math" w:hAnsi="Cambria Math"/>
                </w:rPr>
                <m:t>∀x∈R</m:t>
              </m:r>
            </m:oMath>
            <w:r w:rsidRPr="00310FB2">
              <w:rPr>
                <w:rFonts w:ascii="Cambria Math" w:hAnsi="Cambria Math"/>
              </w:rPr>
              <w:t xml:space="preserve"> and the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1,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</m:e>
                  </m:rad>
                </m:e>
              </m:d>
            </m:oMath>
            <w:r w:rsidR="00CB30F4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oMath>
            <w:r w:rsidRPr="00310FB2">
              <w:rPr>
                <w:rFonts w:ascii="Cambria Math" w:hAnsi="Cambria Math"/>
              </w:rPr>
              <w:t xml:space="preserve">, where </w:t>
            </w:r>
            <m:oMath>
              <m:r>
                <w:rPr>
                  <w:rFonts w:ascii="Cambria Math" w:hAnsi="Cambria Math"/>
                </w:rPr>
                <m:t>[∙]</m:t>
              </m:r>
            </m:oMath>
            <w:r w:rsidRPr="00310FB2">
              <w:rPr>
                <w:rFonts w:ascii="Cambria Math" w:hAnsi="Cambria Math"/>
              </w:rPr>
              <w:t xml:space="preserve"> denotes the greatest integer function, is continuous </w:t>
            </w:r>
            <m:oMath>
              <m:r>
                <w:rPr>
                  <w:rFonts w:ascii="Cambria Math" w:hAnsi="Cambria Math"/>
                </w:rPr>
                <m:t>∀x∈R</m:t>
              </m:r>
            </m:oMath>
            <w:r w:rsidRPr="00310FB2">
              <w:rPr>
                <w:rFonts w:ascii="Cambria Math" w:hAnsi="Cambria Math"/>
              </w:rPr>
              <w:t xml:space="preserve">, then the least positive integral value of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177.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D2F7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Number of points where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-3x+2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x-3</m:t>
                  </m:r>
                </m:e>
              </m:d>
              <m:r>
                <w:rPr>
                  <w:rFonts w:ascii="Cambria Math" w:hAnsi="Cambria Math"/>
                </w:rPr>
                <m:t>, x∈[0, 4]</m:t>
              </m:r>
            </m:oMath>
            <w:r w:rsidRPr="00310FB2">
              <w:rPr>
                <w:rFonts w:ascii="Cambria Math" w:hAnsi="Cambria Math"/>
              </w:rPr>
              <w:t xml:space="preserve"> is discontinuous is (where </w:t>
            </w:r>
            <m:oMath>
              <m:r>
                <w:rPr>
                  <w:rFonts w:ascii="Cambria Math" w:hAnsi="Cambria Math"/>
                </w:rPr>
                <m:t>[∙]</m:t>
              </m:r>
            </m:oMath>
            <w:r w:rsidRPr="00310FB2">
              <w:rPr>
                <w:rFonts w:ascii="Cambria Math" w:hAnsi="Cambria Math"/>
              </w:rPr>
              <w:t xml:space="preserve"> denotes the greatest integer function)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178.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D2F7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x+1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0&lt;x&lt;3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bx+2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3≤x&lt;5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, if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differentiable on (0, 5) then </w:t>
            </w:r>
            <m:oMath>
              <m:r>
                <w:rPr>
                  <w:rFonts w:ascii="Cambria Math" w:hAnsi="Cambria Math"/>
                </w:rPr>
                <m:t>(a+b)</m:t>
              </m:r>
            </m:oMath>
            <w:r w:rsidRPr="00310FB2">
              <w:rPr>
                <w:rFonts w:ascii="Cambria Math" w:hAnsi="Cambria Math"/>
              </w:rPr>
              <w:t xml:space="preserve"> equals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179.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5A52BA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Number of points of non-differentiability of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  <m:r>
                        <w:rPr>
                          <w:rFonts w:ascii="Cambria Math" w:hAnsi="Cambria Math"/>
                        </w:rPr>
                        <m:t>,</m:t>
                      </m:r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func>
              <m:r>
                <w:rPr>
                  <w:rFonts w:ascii="Cambria Math" w:hAnsi="Cambria Math"/>
                </w:rPr>
                <m:t xml:space="preserve"> 0&lt;x&lt;2π</m:t>
              </m:r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180.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1E3C24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f(y)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f(x)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>dt</m:t>
                  </m:r>
                </m:num>
                <m:den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(1/t)</m:t>
                      </m:r>
                    </m:e>
                  </m:nary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=1, ∀ x, y∈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, ∞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where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and differentiable function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e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. If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x≥k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0&lt;x&lt;k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>; then the value of ‘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310FB2">
              <w:rPr>
                <w:rFonts w:ascii="Cambria Math" w:hAnsi="Cambria Math"/>
              </w:rPr>
              <w:t xml:space="preserve">’ for which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</w:t>
            </w:r>
            <m:oMath>
              <m:r>
                <w:rPr>
                  <w:rFonts w:ascii="Cambria Math" w:hAnsi="Cambria Math"/>
                </w:rPr>
                <m:t>∀ x∈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is</w:t>
            </w:r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181.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D2F7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Number of points where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+[x+1/3]+[x+2/3]</m:t>
              </m:r>
            </m:oMath>
            <w:r w:rsidR="00024AD3" w:rsidRPr="00310FB2">
              <w:rPr>
                <w:rFonts w:ascii="Cambria Math" w:hAnsi="Cambria Math"/>
              </w:rPr>
              <w:t xml:space="preserve">, </w:t>
            </w:r>
            <w:r w:rsidRPr="00310FB2">
              <w:rPr>
                <w:rFonts w:ascii="Cambria Math" w:hAnsi="Cambria Math"/>
              </w:rPr>
              <w:t>then (</w:t>
            </w:r>
            <m:oMath>
              <m:r>
                <w:rPr>
                  <w:rFonts w:ascii="Cambria Math" w:hAnsi="Cambria Math"/>
                </w:rPr>
                <m:t>[∙]</m:t>
              </m:r>
            </m:oMath>
            <w:r w:rsidRPr="00310FB2">
              <w:rPr>
                <w:rFonts w:ascii="Cambria Math" w:hAnsi="Cambria Math"/>
              </w:rPr>
              <w:t xml:space="preserve"> denotes the greatest integer function</w:t>
            </w:r>
            <w:r w:rsidR="001E3C24" w:rsidRPr="00310FB2">
              <w:rPr>
                <w:rFonts w:ascii="Cambria Math" w:hAnsi="Cambria Math"/>
              </w:rPr>
              <w:t>)</w:t>
            </w:r>
            <w:r w:rsidRPr="00310FB2">
              <w:rPr>
                <w:rFonts w:ascii="Cambria Math" w:hAnsi="Cambria Math"/>
              </w:rPr>
              <w:t xml:space="preserve"> is discontinuous for </w:t>
            </w:r>
            <m:oMath>
              <m:r>
                <w:rPr>
                  <w:rFonts w:ascii="Cambria Math" w:hAnsi="Cambria Math"/>
                </w:rPr>
                <m:t>x∈(0, 3)</m:t>
              </m:r>
            </m:oMath>
          </w:p>
        </w:tc>
      </w:tr>
      <w:tr w:rsidR="0004477C" w:rsidRPr="00453EAC" w:rsidTr="00604489">
        <w:tc>
          <w:tcPr>
            <w:tcW w:w="22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182.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B92767" w:rsidRPr="00310FB2" w:rsidRDefault="000D2F72" w:rsidP="009B5D77">
            <w:pPr>
              <w:spacing w:after="0"/>
              <w:contextualSpacing/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least integer value of 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310FB2">
              <w:rPr>
                <w:rFonts w:ascii="Cambria Math" w:hAnsi="Cambria Math"/>
              </w:rPr>
              <w:t xml:space="preserve"> for which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everywhere continuous where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+x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 x≠0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                    x=0</m:t>
                        </m:r>
                      </m:e>
                    </m:mr>
                  </m:m>
                </m:e>
              </m:d>
            </m:oMath>
          </w:p>
        </w:tc>
      </w:tr>
    </w:tbl>
    <w:p w:rsidR="005B5493" w:rsidRDefault="005B5493">
      <w:r>
        <w:br w:type="page"/>
      </w:r>
    </w:p>
    <w:p w:rsidR="00847CD8" w:rsidRDefault="00847CD8">
      <w:pPr>
        <w:rPr>
          <w:rFonts w:asciiTheme="majorHAnsi" w:hAnsiTheme="majorHAnsi"/>
        </w:rPr>
        <w:sectPr w:rsidR="00847CD8" w:rsidSect="0004477C">
          <w:headerReference w:type="even" r:id="rId16"/>
          <w:headerReference w:type="default" r:id="rId17"/>
          <w:headerReference w:type="first" r:id="rId20"/>
          <w:type w:val="continuous"/>
          <w:pgSz w:w="11907" w:h="16839" w:code="9"/>
          <w:pgMar w:top="720" w:right="720" w:bottom="720" w:left="720" w:header="720" w:footer="113" w:gutter="0"/>
          <w:cols w:sep="1" w:space="720"/>
          <w:docGrid w:linePitch="360"/>
        </w:sectPr>
      </w:pPr>
    </w:p>
    <w:p w:rsidR="003202A8" w:rsidRPr="005F787C" w:rsidRDefault="00C72323" w:rsidP="004715BD">
      <w:pPr>
        <w:spacing w:line="240" w:lineRule="auto"/>
        <w:contextualSpacing/>
        <w:jc w:val="center"/>
        <w:rPr>
          <w:rFonts w:asciiTheme="majorHAnsi" w:hAnsiTheme="majorHAnsi"/>
          <w:b/>
          <w:bCs/>
          <w:sz w:val="48"/>
        </w:rPr>
      </w:pPr>
      <w:r>
        <w:rPr>
          <w:rFonts w:asciiTheme="majorHAnsi" w:hAnsiTheme="majorHAnsi"/>
          <w:b/>
          <w:bCs/>
          <w:noProof/>
          <w:sz w:val="48"/>
          <w:lang w:bidi="mr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066800" cy="800100"/>
            <wp:effectExtent l="19050" t="0" r="0" b="0"/>
            <wp:wrapNone/>
            <wp:docPr id="1" name="Picture 0" descr="PrintLogoI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LogoId.jpeg"/>
                    <pic:cNvPicPr/>
                  </pic:nvPicPr>
                  <pic:blipFill>
                    <a:blip r:embed="PrintLogoId" cstate="print"/>
                    <a:stretch>
                      <a:fillRect/>
                    </a:stretch>
                  </pic:blipFill>
                  <pic:spPr>
                    <a:xfrm flipH="0" flipV="0">
                      <a:off x="0" y="0"/>
                      <a:ext cx="1066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A12">
        <w:rPr>
          <w:rFonts w:asciiTheme="majorHAnsi" w:hAnsiTheme="majorHAnsi"/>
          <w:b/>
          <w:bCs/>
          <w:noProof/>
          <w:sz w:val="48"/>
          <w:lang w:bidi="mr-IN"/>
        </w:rPr>
        <w:t>ACTIVE SITE TUTORIALS</w:t>
      </w:r>
    </w:p>
    PrintTestHeading
    <w:p w:rsidR="003202A8" w:rsidRPr="005F787C" w:rsidRDefault="003202A8" w:rsidP="004715BD">
      <w:pPr>
        <w:spacing w:line="240" w:lineRule="auto"/>
        <w:contextualSpacing/>
        <w:jc w:val="center"/>
        <w:rPr>
          <w:rFonts w:asciiTheme="majorHAnsi" w:hAnsiTheme="majorHAnsi"/>
        </w:rPr>
      </w:pPr>
      <w:r w:rsidRPr="005F787C">
        <w:rPr>
          <w:rFonts w:asciiTheme="majorHAnsi" w:hAnsiTheme="majorHAnsi"/>
          <w:b/>
          <w:bCs/>
          <w:noProof/>
          <w:sz w:val="36"/>
          <w:lang w:bidi="mr-IN"/>
        </w:rPr>
        <w:t/>
      </w:r>
    </w:p>
    PrintTestHeading
    <!--Date, Test ID, -->
    <w:p w:rsidR="0098326E" w:rsidRPr="0098326E" w:rsidRDefault="006B1F77" w:rsidP="0098326E">
      <w:pPr>
        <w:spacing w:line="240" w:lineRule="auto"/>
        <w:contextualSpacing/>
        <w:rPr>
          <w:rFonts w:asciiTheme="majorHAnsi" w:hAnsiTheme="majorHAnsi"/>
        </w:rPr>
      </w:pPr>
      <w:r w:rsidRPr="003202A8">
        <w:rPr>
          <w:rFonts w:asciiTheme="majorHAnsi" w:hAnsiTheme="majorHAnsi"/>
          <w:b/>
          <w:bCs/>
        </w:rPr>
        <w:t>Date</w:t>
      </w:r>
      <w:r>
        <w:rPr>
          <w:rFonts w:asciiTheme="majorHAnsi" w:hAnsiTheme="majorHAnsi"/>
          <w:b/>
          <w:bCs/>
        </w:rPr>
        <w:tab/>
      </w:r>
      <w:r w:rsidRPr="003202A8">
        <w:rPr>
          <w:rFonts w:asciiTheme="majorHAnsi" w:hAnsiTheme="majorHAnsi"/>
          <w:b/>
          <w:bCs/>
        </w:rPr>
        <w:t>:</w:t>
      </w:r>
      <w:r>
        <w:rPr>
          <w:rFonts w:asciiTheme="majorHAnsi" w:hAnsiTheme="majorHAnsi"/>
          <w:b/>
          <w:bCs/>
        </w:rPr>
        <w:t xml:space="preserve"> </w:t>
      </w:r>
      <w:r>
        <w:rPr>
          <w:rFonts w:asciiTheme="majorHAnsi" w:hAnsiTheme="majorHAnsi"/>
        </w:rPr>
        <w:t>07-09-2019</w:t>
      </w:r>
      <w:r>
        <w:rPr>
          <w:rFonts w:asciiTheme="majorHAnsi" w:hAnsiTheme="majorHAnsi"/>
        </w:rPr>
        <w:tab/>
        <w:t xml:space="preserve"> 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  <w:b/>
          <w:bCs/>
        </w:rPr>
        <w:t>TEST ID: 608</w:t>
      </w:r>
    </w:p>
    <!--Time, Subject, -->
    <w:p w:rsidR="0098326E" w:rsidRDefault="006B1F77" w:rsidP="0098326E">
      <w:pPr>
        <w:spacing w:line="240" w:lineRule="auto"/>
        <w:contextualSpacing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Time</w:t>
      </w:r>
      <w:r>
        <w:rPr>
          <w:rFonts w:asciiTheme="majorHAnsi" w:hAnsiTheme="majorHAnsi"/>
          <w:b/>
          <w:bCs/>
        </w:rPr>
        <w:tab/>
        <w:t xml:space="preserve">: </w:t>
      </w:r>
      <w:r>
        <w:rPr>
          <w:rFonts w:asciiTheme="majorHAnsi" w:hAnsiTheme="majorHAnsi"/>
        </w:rPr>
        <w:t>09:51:00</w:t>
      </w:r>
      <w:r w:rsidR="00C1349C">
        <w:rPr>
          <w:rFonts w:asciiTheme="majorHAnsi" w:hAnsiTheme="majorHAnsi"/>
          <w:b/>
          <w:bCs/>
        </w:rPr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  <w:t>MATHEMATICS</w:t>
      </w:r>
    </w:p>
    <!--Marks, -->
    <w:p w:rsidR="0098326E" w:rsidRDefault="006B1F77" w:rsidP="0098326E">
      <w:pPr>
        <w:spacing w:line="240" w:lineRule="auto"/>
        <w:contextualSpacing/>
        <w:rPr>
          <w:rFonts w:asciiTheme="majorHAnsi" w:hAnsiTheme="majorHAnsi"/>
        </w:rPr>
      </w:pPr>
      <w:r>
        <w:rPr>
          <w:rFonts w:asciiTheme="majorHAnsi" w:hAnsiTheme="majorHAnsi"/>
          <w:b/>
          <w:bCs/>
        </w:rPr>
        <w:t>Marks</w:t>
      </w:r>
      <w:r>
        <w:rPr>
          <w:rFonts w:asciiTheme="majorHAnsi" w:hAnsiTheme="majorHAnsi"/>
          <w:b/>
          <w:bCs/>
        </w:rPr>
        <w:tab/>
        <w:t xml:space="preserve">: </w:t>
      </w:r>
      <w:r>
        <w:rPr>
          <w:rFonts w:asciiTheme="majorHAnsi" w:hAnsiTheme="majorHAnsi"/>
        </w:rPr>
        <w:t>611</w:t>
      </w:r>
    </w:p>
    <!--Chapter-->
    PrintChapters
    <w:p w:rsidR="00CD53D6" w:rsidRPr="005F787C" w:rsidRDefault="005D5593" w:rsidP="004715BD">
      <w:pPr>
        <w:spacing w:line="240" w:lineRule="auto"/>
        <w:contextualSpacing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 5.CONTINUITY AND DIFFERENTIABILITY </w:t>
      </w:r>
    </w:p>
    PrintChapters
    <!--Line-->
    <w:p w:rsidR="006B1F77" w:rsidRDefault="004C1F03" w:rsidP="006B1F77">
      <w:pPr>
        <w:spacing w:line="240" w:lineRule="auto"/>
        <w:rPr>
          <w:rFonts w:asciiTheme="majorHAnsi" w:hAnsiTheme="majorHAnsi"/>
        </w:rPr>
      </w:pPr>
      <w:r w:rsidRPr="004C1F03">
        <w:rPr>
          <w:rFonts w:asciiTheme="majorHAnsi" w:hAnsiTheme="majorHAnsi"/>
          <w:noProof/>
          <w:lang w:bidi="mr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7.4pt;margin-top:13.75pt;width:526.7pt;height:0;z-index:251658240;mso-position-horizontal-relative:text;mso-position-vertical-relative:text" o:connectortype="straight" strokeweight="1.25pt"/>
        </w:pict>
      </w:r>
    </w:p>
    <w:p w:rsidR="00D22BB4" w:rsidRPr="00E36859" w:rsidRDefault="006C1C43" w:rsidP="004715BD">
      <w:pPr>
        <w:spacing w:line="240" w:lineRule="auto"/>
        <w:rPr>
          <w:rFonts w:asciiTheme="majorHAnsi" w:hAnsiTheme="majorHAnsi"/>
          <w:b/>
          <w:bCs/>
        </w:rPr>
        <w:sectPr w:rsidR="00D22BB4" w:rsidRPr="00E36859" w:rsidSect="00D22BB4">
          <w:headerReference w:type="even" r:id="rId16"/>
          <w:headerReference w:type="default" r:id="rId17"/>
          <w:footerReference w:type="default" r:id="rId18"/>
          <w:headerReference w:type="first" r:id="rId20"/>
          <w:type w:val="continuous"/>
          <w:pgSz w:w="11907" w:h="16839" w:code="9"/>
          <w:pgMar w:top="720" w:right="720" w:bottom="720" w:left="720" w:header="720" w:footer="113" w:gutter="0"/>
          <w:cols w:sep="1" w:space="113"/>
          <w:docGrid w:linePitch="360"/>
        </w:sectPr>
      </w:pPr>
    </w:p>
    <w:tbl>
      <w:tblPr>
        <w:tblW w:w="5000" w:type="pct"/>
        <w:tblLayout w:type="fixed"/>
        <w:tblLook w:val="04A0"/>
      </w:tblPr>
      <w:tblGrid>
        <w:gridCol w:w="11340"/>
      </w:tblGrid>
      <w:tr w:rsidR="00182D78" w:rsidRPr="00453EAC" w:rsidTr="00182D78">
        <w:tc>
          <w:tcPr>
            <w:tcW w:w="5000" w:type="pct"/>
            <w:shd w:val="clear" w:color="auto" w:fill="000000" w:themeFill="text1"/>
            <w:tcMar>
              <w:left w:w="0" w:type="dxa"/>
              <w:right w:w="0" w:type="dxa"/>
            </w:tcMar>
          </w:tcPr>
          <w:p w:rsidR="00182D78" w:rsidRPr="0076457D" w:rsidRDefault="00182D78" w:rsidP="00182D78">
            <w:pPr>
              <w:contextualSpacing/>
              <w:jc w:val="center"/>
              <w:rPr>
                <w:rFonts w:asciiTheme="majorHAnsi" w:eastAsiaTheme="minorEastAsia" w:hAnsiTheme="majorHAnsi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32"/>
                <w:szCs w:val="32"/>
              </w:rPr>
              <w:lastRenderedPageBreak/>
              <w:t>:  ANSWER KEY :</w:t>
            </w:r>
          </w:p>
        </w:tc>
      </w:tr>
    </w:tbl>
    <w:p w:rsidR="00182D78" w:rsidRDefault="00182D78" w:rsidP="0029137C">
      <w:pPr>
        <w:contextualSpacing/>
        <w:rPr>
          <w:rFonts w:asciiTheme="majorHAnsi" w:hAnsiTheme="majorHAnsi"/>
        </w:rPr>
        <w:sectPr w:rsidR="00182D78" w:rsidSect="00182D78">
          <w:type w:val="continuous"/>
          <w:pgSz w:w="11907" w:h="16839" w:code="9"/>
          <w:pgMar w:top="720" w:right="720" w:bottom="720" w:left="720" w:header="720" w:footer="113" w:gutter="0"/>
          <w:cols w:sep="1" w:space="113"/>
          <w:docGrid w:linePitch="360"/>
        </w:sectPr>
      </w:pPr>
    </w:p>
    <w:tbl>
      <w:tblPr>
        <w:tblW w:w="5000" w:type="pct"/>
        <w:tblLayout w:type="fixed"/>
        <w:tblLook w:val="04A0"/>
      </w:tblPr>
      <w:tblGrid>
        <w:gridCol w:w="432"/>
        <w:gridCol w:w="5181"/>
      </w:tblGrid>
      <w:tr w:rsidR="0004477C" w:rsidRPr="00453EAC" w:rsidTr="00604489">
        <w:tc>
          <w:tcPr>
            <w:tcW w:w="5000" w:type="pct"/>
            <w:gridSpan w:val="5"/>
            <w:tcMar>
              <w:left w:w="0" w:type="dxa"/>
              <w:right w:w="0" w:type="dxa"/>
            </w:tcMar>
          </w:tcPr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21)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25)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29)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33)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37)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41)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45)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49)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53)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57)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61)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65)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69)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73)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77)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81)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85)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89)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90)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91)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a,b,c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a,c,d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a,b,c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a,b,d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21)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25)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29)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b,d,e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33)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b,d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37)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b,c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 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a,c,d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a,b,c,d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21)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25)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d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b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a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c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5)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6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9)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4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10)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2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11)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7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12)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</w:t>
            </w:r>
          </w:p>
          <w:p w:rsidR="007D72CE" w:rsidRPr="00453EAC" w:rsidRDefault="00130ACD" w:rsidP="0029137C">
            <w:pPr>
              <w:contextualSpacing/>
              <w:rPr>
                <w:rFonts w:asciiTheme="majorHAnsi" w:hAnsiTheme="majorHAnsi"/>
              </w:rPr>
            </w:pPr>
            <w:r w:rsidRPr="00FE38A9">
              <w:rPr>
                <w:rFonts w:asciiTheme="majorHAnsi" w:hAnsiTheme="majorHAnsi"/>
                <w:b/>
                <w:bCs/>
              </w:rPr>
              <w:t>13)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8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14)</w:t>
            </w:r>
            <w:r>
              <w:rPr>
                <w:rFonts w:asciiTheme="majorHAnsi" w:hAnsiTheme="majorHAnsi"/>
                <w:b/>
                <w:bCs/>
              </w:rPr>
              <w:tab/>
            </w:r>
            <w:r w:rsidRPr="00FE38A9">
              <w:rPr>
                <w:rFonts w:asciiTheme="majorHAnsi" w:hAnsiTheme="majorHAnsi"/>
                <w:b/>
                <w:bCs/>
              </w:rPr>
              <w:t>5</w:t>
            </w:r>
            <w:r>
              <w:rPr>
                <w:rFonts w:asciiTheme="majorHAnsi" w:hAnsiTheme="majorHAnsi"/>
                <w:b/>
                <w:bCs/>
              </w:rPr>
              <w:tab/>
            </w:r>
          </w:p>
        </w:tc>
      </w:tr>
    </w:tbl>
    <w:p w:rsidR="005B5493" w:rsidRDefault="005B5493">
      <w:r>
        <w:br w:type="page"/>
      </w:r>
    </w:p>
    <w:p w:rsidR="00847CD8" w:rsidRDefault="00847CD8">
      <w:pPr>
        <w:rPr>
          <w:rFonts w:asciiTheme="majorHAnsi" w:hAnsiTheme="majorHAnsi"/>
        </w:rPr>
        <w:sectPr w:rsidR="00847CD8" w:rsidSect="0004477C">
          <w:headerReference w:type="even" r:id="rId16"/>
          <w:headerReference w:type="default" r:id="rId17"/>
          <w:headerReference w:type="first" r:id="rId20"/>
          <w:type w:val="continuous"/>
          <w:pgSz w:w="11907" w:h="16839" w:code="9"/>
          <w:pgMar w:top="720" w:right="720" w:bottom="720" w:left="720" w:header="720" w:footer="113" w:gutter="0"/>
          <w:cols w:num="2" w:sep="1" w:space="113"/>
          <w:docGrid w:linePitch="360"/>
        </w:sectPr>
      </w:pPr>
    </w:p>
    <w:p w:rsidR="003202A8" w:rsidRPr="005F787C" w:rsidRDefault="00C72323" w:rsidP="004715BD">
      <w:pPr>
        <w:spacing w:line="240" w:lineRule="auto"/>
        <w:contextualSpacing/>
        <w:jc w:val="center"/>
        <w:rPr>
          <w:rFonts w:asciiTheme="majorHAnsi" w:hAnsiTheme="majorHAnsi"/>
          <w:b/>
          <w:bCs/>
          <w:sz w:val="48"/>
        </w:rPr>
      </w:pPr>
      <w:r>
        <w:rPr>
          <w:rFonts w:asciiTheme="majorHAnsi" w:hAnsiTheme="majorHAnsi"/>
          <w:b/>
          <w:bCs/>
          <w:noProof/>
          <w:sz w:val="48"/>
          <w:lang w:bidi="mr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066800" cy="800100"/>
            <wp:effectExtent l="19050" t="0" r="0" b="0"/>
            <wp:wrapNone/>
            <wp:docPr id="1" name="Picture 0" descr="PrintLogoI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LogoId.jpeg"/>
                    <pic:cNvPicPr/>
                  </pic:nvPicPr>
                  <pic:blipFill>
                    <a:blip r:embed="PrintLogoId" cstate="print"/>
                    <a:stretch>
                      <a:fillRect/>
                    </a:stretch>
                  </pic:blipFill>
                  <pic:spPr>
                    <a:xfrm flipH="0" flipV="0">
                      <a:off x="0" y="0"/>
                      <a:ext cx="1066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A12">
        <w:rPr>
          <w:rFonts w:asciiTheme="majorHAnsi" w:hAnsiTheme="majorHAnsi"/>
          <w:b/>
          <w:bCs/>
          <w:noProof/>
          <w:sz w:val="48"/>
          <w:lang w:bidi="mr-IN"/>
        </w:rPr>
        <w:t>ACTIVE SITE TUTORIALS</w:t>
      </w:r>
    </w:p>
    PrintTestHeading
    <w:p w:rsidR="003202A8" w:rsidRPr="005F787C" w:rsidRDefault="003202A8" w:rsidP="004715BD">
      <w:pPr>
        <w:spacing w:line="240" w:lineRule="auto"/>
        <w:contextualSpacing/>
        <w:jc w:val="center"/>
        <w:rPr>
          <w:rFonts w:asciiTheme="majorHAnsi" w:hAnsiTheme="majorHAnsi"/>
        </w:rPr>
      </w:pPr>
      <w:r w:rsidRPr="005F787C">
        <w:rPr>
          <w:rFonts w:asciiTheme="majorHAnsi" w:hAnsiTheme="majorHAnsi"/>
          <w:b/>
          <w:bCs/>
          <w:noProof/>
          <w:sz w:val="36"/>
          <w:lang w:bidi="mr-IN"/>
        </w:rPr>
        <w:t/>
      </w:r>
    </w:p>
    PrintTestHeading
    <!--Date, Test ID, -->
    <w:p w:rsidR="0098326E" w:rsidRPr="0098326E" w:rsidRDefault="006B1F77" w:rsidP="0098326E">
      <w:pPr>
        <w:spacing w:line="240" w:lineRule="auto"/>
        <w:contextualSpacing/>
        <w:rPr>
          <w:rFonts w:asciiTheme="majorHAnsi" w:hAnsiTheme="majorHAnsi"/>
        </w:rPr>
      </w:pPr>
      <w:r w:rsidRPr="003202A8">
        <w:rPr>
          <w:rFonts w:asciiTheme="majorHAnsi" w:hAnsiTheme="majorHAnsi"/>
          <w:b/>
          <w:bCs/>
        </w:rPr>
        <w:t>Date</w:t>
      </w:r>
      <w:r>
        <w:rPr>
          <w:rFonts w:asciiTheme="majorHAnsi" w:hAnsiTheme="majorHAnsi"/>
          <w:b/>
          <w:bCs/>
        </w:rPr>
        <w:tab/>
      </w:r>
      <w:r w:rsidRPr="003202A8">
        <w:rPr>
          <w:rFonts w:asciiTheme="majorHAnsi" w:hAnsiTheme="majorHAnsi"/>
          <w:b/>
          <w:bCs/>
        </w:rPr>
        <w:t>:</w:t>
      </w:r>
      <w:r>
        <w:rPr>
          <w:rFonts w:asciiTheme="majorHAnsi" w:hAnsiTheme="majorHAnsi"/>
          <w:b/>
          <w:bCs/>
        </w:rPr>
        <w:t xml:space="preserve"> </w:t>
      </w:r>
      <w:r>
        <w:rPr>
          <w:rFonts w:asciiTheme="majorHAnsi" w:hAnsiTheme="majorHAnsi"/>
        </w:rPr>
        <w:t>07-09-2019</w:t>
      </w:r>
      <w:r>
        <w:rPr>
          <w:rFonts w:asciiTheme="majorHAnsi" w:hAnsiTheme="majorHAnsi"/>
        </w:rPr>
        <w:tab/>
        <w:t xml:space="preserve"> 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  <w:b/>
          <w:bCs/>
        </w:rPr>
        <w:t>TEST ID: 608</w:t>
      </w:r>
    </w:p>
    <!--Time, Subject, -->
    <w:p w:rsidR="0098326E" w:rsidRDefault="006B1F77" w:rsidP="0098326E">
      <w:pPr>
        <w:spacing w:line="240" w:lineRule="auto"/>
        <w:contextualSpacing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Time</w:t>
      </w:r>
      <w:r>
        <w:rPr>
          <w:rFonts w:asciiTheme="majorHAnsi" w:hAnsiTheme="majorHAnsi"/>
          <w:b/>
          <w:bCs/>
        </w:rPr>
        <w:tab/>
        <w:t xml:space="preserve">: </w:t>
      </w:r>
      <w:r>
        <w:rPr>
          <w:rFonts w:asciiTheme="majorHAnsi" w:hAnsiTheme="majorHAnsi"/>
        </w:rPr>
        <w:t>09:51:00</w:t>
      </w:r>
      <w:r w:rsidR="00C1349C">
        <w:rPr>
          <w:rFonts w:asciiTheme="majorHAnsi" w:hAnsiTheme="majorHAnsi"/>
          <w:b/>
          <w:bCs/>
        </w:rPr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</w:r>
      <w:r w:rsidR="00C1349C">
        <w:rPr>
          <w:rFonts w:asciiTheme="majorHAnsi" w:hAnsiTheme="majorHAnsi"/>
          <w:b/>
          <w:bCs/>
        </w:rPr>
        <w:tab/>
        <w:t>MATHEMATICS</w:t>
      </w:r>
    </w:p>
    <!--Marks, -->
    <w:p w:rsidR="0098326E" w:rsidRDefault="006B1F77" w:rsidP="0098326E">
      <w:pPr>
        <w:spacing w:line="240" w:lineRule="auto"/>
        <w:contextualSpacing/>
        <w:rPr>
          <w:rFonts w:asciiTheme="majorHAnsi" w:hAnsiTheme="majorHAnsi"/>
        </w:rPr>
      </w:pPr>
      <w:r>
        <w:rPr>
          <w:rFonts w:asciiTheme="majorHAnsi" w:hAnsiTheme="majorHAnsi"/>
          <w:b/>
          <w:bCs/>
        </w:rPr>
        <w:t>Marks</w:t>
      </w:r>
      <w:r>
        <w:rPr>
          <w:rFonts w:asciiTheme="majorHAnsi" w:hAnsiTheme="majorHAnsi"/>
          <w:b/>
          <w:bCs/>
        </w:rPr>
        <w:tab/>
        <w:t xml:space="preserve">: </w:t>
      </w:r>
      <w:r>
        <w:rPr>
          <w:rFonts w:asciiTheme="majorHAnsi" w:hAnsiTheme="majorHAnsi"/>
        </w:rPr>
        <w:t>611</w:t>
      </w:r>
    </w:p>
    <!--Chapter-->
    PrintChapters
    <w:p w:rsidR="00CD53D6" w:rsidRPr="005F787C" w:rsidRDefault="005D5593" w:rsidP="004715BD">
      <w:pPr>
        <w:spacing w:line="240" w:lineRule="auto"/>
        <w:contextualSpacing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 5.CONTINUITY AND DIFFERENTIABILITY </w:t>
      </w:r>
    </w:p>
    PrintChapters
    <!--Line-->
    <w:p w:rsidR="006B1F77" w:rsidRDefault="004C1F03" w:rsidP="006B1F77">
      <w:pPr>
        <w:spacing w:line="240" w:lineRule="auto"/>
        <w:rPr>
          <w:rFonts w:asciiTheme="majorHAnsi" w:hAnsiTheme="majorHAnsi"/>
        </w:rPr>
      </w:pPr>
      <w:r w:rsidRPr="004C1F03">
        <w:rPr>
          <w:rFonts w:asciiTheme="majorHAnsi" w:hAnsiTheme="majorHAnsi"/>
          <w:noProof/>
          <w:lang w:bidi="mr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7.4pt;margin-top:13.75pt;width:526.7pt;height:0;z-index:251658240;mso-position-horizontal-relative:text;mso-position-vertical-relative:text" o:connectortype="straight" strokeweight="1.25pt"/>
        </w:pict>
      </w:r>
    </w:p>
    <w:p w:rsidR="00D22BB4" w:rsidRPr="00E36859" w:rsidRDefault="006C1C43" w:rsidP="004715BD">
      <w:pPr>
        <w:spacing w:line="240" w:lineRule="auto"/>
        <w:rPr>
          <w:rFonts w:asciiTheme="majorHAnsi" w:hAnsiTheme="majorHAnsi"/>
          <w:b/>
          <w:bCs/>
        </w:rPr>
        <w:sectPr w:rsidR="00D22BB4" w:rsidRPr="00E36859" w:rsidSect="00D22BB4">
          <w:headerReference w:type="even" r:id="rId16"/>
          <w:headerReference w:type="default" r:id="rId17"/>
          <w:footerReference w:type="default" r:id="rId18"/>
          <w:headerReference w:type="first" r:id="rId20"/>
          <w:type w:val="continuous"/>
          <w:pgSz w:w="11907" w:h="16839" w:code="9"/>
          <w:pgMar w:top="720" w:right="720" w:bottom="720" w:left="720" w:header="720" w:footer="113" w:gutter="0"/>
          <w:cols w:sep="1" w:space="113"/>
          <w:docGrid w:linePitch="360"/>
        </w:sectPr>
      </w:pPr>
    </w:p>
    <w:tbl>
      <w:tblPr>
        <w:tblW w:w="5000" w:type="pct"/>
        <w:tblLayout w:type="fixed"/>
        <w:tblLook w:val="04A0"/>
      </w:tblPr>
      <w:tblGrid>
        <w:gridCol w:w="11340"/>
      </w:tblGrid>
      <w:tr w:rsidR="00182D78" w:rsidRPr="00453EAC" w:rsidTr="00182D78">
        <w:tc>
          <w:tcPr>
            <w:tcW w:w="5000" w:type="pct"/>
            <w:shd w:val="clear" w:color="auto" w:fill="000000" w:themeFill="text1"/>
            <w:tcMar>
              <w:left w:w="0" w:type="dxa"/>
              <w:right w:w="0" w:type="dxa"/>
            </w:tcMar>
          </w:tcPr>
          <w:p w:rsidR="00182D78" w:rsidRPr="0076457D" w:rsidRDefault="00182D78" w:rsidP="00182D78">
            <w:pPr>
              <w:contextualSpacing/>
              <w:jc w:val="center"/>
              <w:rPr>
                <w:rFonts w:asciiTheme="majorHAnsi" w:eastAsiaTheme="minorEastAsia" w:hAnsiTheme="majorHAnsi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32"/>
                <w:szCs w:val="32"/>
              </w:rPr>
              <w:lastRenderedPageBreak/>
              <w:t>: HINTS AND SOLUTIONS :</w:t>
            </w:r>
          </w:p>
        </w:tc>
      </w:tr>
    </w:tbl>
    <w:p w:rsidR="00182D78" w:rsidRDefault="00182D78" w:rsidP="0029137C">
      <w:pPr>
        <w:contextualSpacing/>
        <w:rPr>
          <w:rFonts w:asciiTheme="majorHAnsi" w:hAnsiTheme="majorHAnsi"/>
        </w:rPr>
        <w:sectPr w:rsidR="00182D78" w:rsidSect="00182D78">
          <w:type w:val="continuous"/>
          <w:pgSz w:w="11907" w:h="16839" w:code="9"/>
          <w:pgMar w:top="720" w:right="720" w:bottom="720" w:left="720" w:header="720" w:footer="113" w:gutter="0"/>
          <w:cols w:sep="1" w:space="113"/>
          <w:docGrid w:linePitch="360"/>
        </w:sectPr>
      </w:pPr>
    </w:p>
    <w:tbl>
      <w:tblPr>
        <w:tblW w:w="5000" w:type="pct"/>
        <w:tblLayout w:type="fixed"/>
        <w:tblLook w:val="04A0"/>
      </w:tblPr>
      <w:tblGrid>
        <w:gridCol w:w="432"/>
        <w:gridCol w:w="5181"/>
      </w:tblGrid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2x</m:t>
                    </m:r>
                  </m:sup>
                </m:sSup>
                <m:r>
                  <w:rPr>
                    <w:rFonts w:ascii="Cambria Math" w:hAnsi="Cambria Math"/>
                  </w:rPr>
                  <m:t>-1|</m:t>
                </m:r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</w:rPr>
                  <m:t>+1|</m:t>
                </m:r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</w:rPr>
                  <m:t>-1|</m:t>
                </m:r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Now, both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w:rPr>
                  <w:rFonts w:ascii="Cambria Math" w:hAnsi="Cambria Math"/>
                </w:rPr>
                <m:t>-1|</m:t>
              </m:r>
            </m:oMath>
            <w:r w:rsidRPr="00310FB2">
              <w:rPr>
                <w:rFonts w:ascii="Cambria Math" w:hAnsi="Cambria Math"/>
              </w:rPr>
              <w:t xml:space="preserve"> are differentiable </w:t>
            </w:r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[a</w:t>
            </w:r>
            <w:r w:rsidR="00D974A5" w:rsidRPr="00310FB2">
              <w:rPr>
                <w:rFonts w:ascii="Cambria Math" w:hAnsi="Cambria Math"/>
              </w:rPr>
              <w:t>s</w:t>
            </w:r>
            <w:r w:rsidRPr="00310FB2">
              <w:rPr>
                <w:rFonts w:ascii="Cambria Math" w:hAnsi="Cambria Math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(x)|</m:t>
              </m:r>
            </m:oMath>
            <w:r w:rsidRPr="00310FB2">
              <w:rPr>
                <w:rFonts w:ascii="Cambria Math" w:hAnsi="Cambria Math"/>
              </w:rPr>
              <w:t xml:space="preserve"> is differentiable when g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>]</w:t>
            </w:r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</w:t>
            </w:r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is rational function is which denominator never becomes zero</w:t>
            </w:r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</w:t>
            </w:r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x-3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x&lt;3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-2, x≥3</m:t>
                          </m:r>
                        </m:e>
                      </m:mr>
                    </m:m>
                  </m:e>
                </m:d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3-x-1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x&lt;3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3-2, 3≤x&lt;4</m:t>
                          </m:r>
                        </m:e>
                      </m:mr>
                    </m:m>
                  </m:e>
                </m:d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x&lt;3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x-2, 3≤x&lt;4</m:t>
                          </m:r>
                        </m:e>
                      </m:mr>
                    </m:m>
                  </m:e>
                </m:d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=x-2, x∈[2, 4)</m:t>
                </m:r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x=3</m:t>
              </m:r>
            </m:oMath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3/4</m:t>
                    </m:r>
                  </m:sup>
                </m:sSup>
                <m:r>
                  <w:rPr>
                    <w:rFonts w:ascii="Cambria Math" w:hAnsi="Cambria Math"/>
                  </w:rPr>
                  <m:t>+3⇒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-1/4</m:t>
                    </m:r>
                  </m:sup>
                </m:sSup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is non-differentiable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and the graph has vertical tangent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Pr="00310FB2">
              <w:rPr>
                <w:rFonts w:ascii="Cambria Math" w:hAnsi="Cambria Math"/>
              </w:rPr>
              <w:t xml:space="preserve">; however, graph is smooth in neighbourhood of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FB0995" w:rsidRPr="00310FB2" w:rsidRDefault="000C0C5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that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func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…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den>
              </m:f>
            </m:oMath>
            <w:r w:rsidRPr="00310FB2">
              <w:rPr>
                <w:rFonts w:ascii="Cambria Math" w:hAnsi="Cambria Math"/>
              </w:rPr>
              <w:t xml:space="preserve">    (1)</w:t>
            </w:r>
          </w:p>
          <w:p w:rsidR="000C0C5A" w:rsidRPr="00310FB2" w:rsidRDefault="000C0C5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Taking logarithm to the base ‘</w:t>
            </w:r>
            <m:oMath>
              <m:r>
                <w:rPr>
                  <w:rFonts w:ascii="Cambria Math" w:hAnsi="Cambria Math"/>
                </w:rPr>
                <m:t>e</m:t>
              </m:r>
            </m:oMath>
            <w:r w:rsidRPr="00310FB2">
              <w:rPr>
                <w:rFonts w:ascii="Cambria Math" w:hAnsi="Cambria Math"/>
              </w:rPr>
              <w:t xml:space="preserve">’ on both sides of equation (1) and then differentiating w.r.t.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>, we get</w:t>
            </w:r>
          </w:p>
          <w:p w:rsidR="000C0C5A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</m:e>
                </m:nary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e>
                </m:d>
              </m:oMath>
            </m:oMathPara>
          </w:p>
          <w:p w:rsidR="00916019" w:rsidRPr="00310FB2" w:rsidRDefault="0091601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nary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n→∞</m:t>
                            </m:r>
                          </m:lim>
                        </m:limLow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</m:den>
                                </m:f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cot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e>
                </m:d>
              </m:oMath>
            </m:oMathPara>
          </w:p>
          <w:p w:rsidR="00916019" w:rsidRPr="00310FB2" w:rsidRDefault="00916019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</m:t>
              </m:r>
            </m:oMath>
            <w:r w:rsidRPr="00310FB2">
              <w:rPr>
                <w:rFonts w:ascii="Cambria Math" w:hAnsi="Cambria Math"/>
              </w:rPr>
              <w:t xml:space="preserve"> We have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x∈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 π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 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d>
            </m:oMath>
          </w:p>
          <w:p w:rsidR="00916019" w:rsidRPr="00310FB2" w:rsidRDefault="00916019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oMath>
          </w:p>
          <w:p w:rsidR="00916019" w:rsidRPr="00310FB2" w:rsidRDefault="00916019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B92767" w:rsidRPr="00310FB2" w:rsidRDefault="001A50A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="00C95749" w:rsidRPr="00310FB2">
              <w:rPr>
                <w:rFonts w:ascii="Cambria Math" w:hAnsi="Cambria Math"/>
              </w:rPr>
              <w:t xml:space="preserve">, </w:t>
            </w:r>
          </w:p>
          <w:p w:rsidR="001A50A8" w:rsidRPr="00310FB2" w:rsidRDefault="001A50A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=0-0=0</m:t>
                </m:r>
              </m:oMath>
            </m:oMathPara>
          </w:p>
          <w:p w:rsidR="001A50A8" w:rsidRPr="00310FB2" w:rsidRDefault="001A50A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=1-1=0</m:t>
                </m:r>
              </m:oMath>
            </m:oMathPara>
          </w:p>
          <w:p w:rsidR="00432B8A" w:rsidRPr="00310FB2" w:rsidRDefault="00432B8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  <w:p w:rsidR="00432B8A" w:rsidRPr="00310FB2" w:rsidRDefault="00432B8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="00C95749" w:rsidRPr="00310FB2">
              <w:rPr>
                <w:rFonts w:ascii="Cambria Math" w:hAnsi="Cambria Math"/>
              </w:rPr>
              <w:t>,</w:t>
            </w:r>
          </w:p>
          <w:p w:rsidR="00432B8A" w:rsidRPr="00310FB2" w:rsidRDefault="00432B8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=1-0=1</m:t>
                </m:r>
              </m:oMath>
            </m:oMathPara>
          </w:p>
          <w:p w:rsidR="00432B8A" w:rsidRPr="00310FB2" w:rsidRDefault="00432B8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x=-2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62929" w:rsidRPr="00310FB2" w:rsidRDefault="00FB087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sgn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+2=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4, x&gt;0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2, x=0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x&lt;0</m:t>
                          </m:r>
                        </m:e>
                      </m:mr>
                    </m:m>
                  </m:e>
                </m:d>
              </m:oMath>
            </m:oMathPara>
          </w:p>
          <w:p w:rsidR="00FB087B" w:rsidRPr="00310FB2" w:rsidRDefault="00FB087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has non-removable discontinuity at 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B92767" w:rsidRPr="00310FB2" w:rsidRDefault="007B761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:rsidR="000B2B58" w:rsidRPr="00310FB2" w:rsidRDefault="000B2B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πx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is discontinuous when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(πx)</m:t>
                  </m:r>
                </m:e>
              </m:func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πx=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(2n+1)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 n∈z</m:t>
              </m:r>
            </m:oMath>
          </w:p>
          <w:p w:rsidR="000B2B58" w:rsidRPr="00310FB2" w:rsidRDefault="000B2B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x=3/2</m:t>
              </m:r>
            </m:oMath>
          </w:p>
          <w:p w:rsidR="000B2B58" w:rsidRPr="00310FB2" w:rsidRDefault="000B2B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x=3/2</m:t>
              </m:r>
            </m:oMath>
          </w:p>
          <w:p w:rsidR="000B2B58" w:rsidRPr="00310FB2" w:rsidRDefault="000B2B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3/2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3π/2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=1+2=3</m:t>
              </m:r>
            </m:oMath>
          </w:p>
          <w:p w:rsidR="000B2B58" w:rsidRPr="00310FB2" w:rsidRDefault="000B2B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3π/2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=0+2=2</m:t>
                </m:r>
              </m:oMath>
            </m:oMathPara>
          </w:p>
          <w:p w:rsidR="000B2B58" w:rsidRPr="00310FB2" w:rsidRDefault="000B2B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x=3/2</m:t>
              </m:r>
            </m:oMath>
          </w:p>
          <w:p w:rsidR="000B2B58" w:rsidRPr="00310FB2" w:rsidRDefault="000B2B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Both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h(x)</m:t>
              </m:r>
            </m:oMath>
            <w:r w:rsidRPr="00310FB2">
              <w:rPr>
                <w:rFonts w:ascii="Cambria Math" w:hAnsi="Cambria Math"/>
              </w:rPr>
              <w:t xml:space="preserve"> are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, 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1F422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|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|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</m:oMath>
            <w:r w:rsidRPr="00310FB2">
              <w:rPr>
                <w:rFonts w:ascii="Cambria Math" w:hAnsi="Cambria Math"/>
              </w:rPr>
              <w:t xml:space="preserve"> are not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1F4229" w:rsidRPr="00310FB2" w:rsidRDefault="001F422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Therefore, for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to be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,</w:t>
            </w:r>
          </w:p>
          <w:p w:rsidR="001F4229" w:rsidRPr="00310FB2" w:rsidRDefault="001F422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must have </w:t>
            </w:r>
            <m:oMath>
              <m:r>
                <w:rPr>
                  <w:rFonts w:ascii="Cambria Math" w:hAnsi="Cambria Math"/>
                </w:rPr>
                <m:t>a=0, b=0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Pr="00310FB2">
              <w:rPr>
                <w:rFonts w:ascii="Cambria Math" w:hAnsi="Cambria Math"/>
              </w:rPr>
              <w:t xml:space="preserve"> can be any real number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h→0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f(1-</m:t>
                      </m:r>
                      <m:r>
                        <w:rPr>
                          <w:rFonts w:ascii="Cambria Math" w:hAnsi="Cambria Math"/>
                        </w:rPr>
                        <m:t>h)</m:t>
                      </m:r>
                    </m:e>
                  </m:func>
                </m:e>
              </m:func>
            </m:oMath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(4+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(1-4</m:t>
                        </m:r>
                        <m:r>
                          <w:rPr>
                            <w:rFonts w:ascii="Cambria Math" w:hAnsi="Cambria Math"/>
                          </w:rPr>
                          <m:t>h)</m:t>
                        </m:r>
                      </m:e>
                    </m:func>
                  </m:den>
                </m:f>
                <m:r>
                  <w:rPr>
                    <w:rFonts w:ascii="Cambria Math" w:hAnsi="Cambria Math"/>
                  </w:rPr>
                  <m:t>=-∞</m:t>
                </m:r>
              </m:oMath>
            </m:oMathPara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And,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(4+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(1+4</m:t>
                      </m:r>
                      <m:r>
                        <w:rPr>
                          <w:rFonts w:ascii="Cambria Math" w:hAnsi="Cambria Math"/>
                        </w:rPr>
                        <m:t>h)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=∞</m:t>
              </m:r>
            </m:oMath>
          </w:p>
          <w:p w:rsidR="00DD0DC2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r>
                <w:rPr>
                  <w:rFonts w:ascii="Cambria Math" w:hAnsi="Cambria Math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do not exist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62929" w:rsidRPr="00310FB2" w:rsidRDefault="00071E8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x+2, 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-2, 0≤x&lt;1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x,  x≥1</m:t>
                          </m:r>
                        </m:e>
                      </m:mr>
                    </m:m>
                  </m:e>
                </m:d>
              </m:oMath>
            </m:oMathPara>
          </w:p>
          <w:p w:rsidR="00071E81" w:rsidRPr="00310FB2" w:rsidRDefault="00071E8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-x-2, x&lt;-2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x+2, -2≤x&lt;0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+2, 0≤x&lt;1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x,  x≥1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FB087B" w:rsidRPr="00310FB2" w:rsidRDefault="00FB087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Discontinuous at </w:t>
            </w:r>
            <m:oMath>
              <m:r>
                <w:rPr>
                  <w:rFonts w:ascii="Cambria Math" w:hAnsi="Cambria Math"/>
                </w:rPr>
                <m:t>x=1 ∴</m:t>
              </m:r>
            </m:oMath>
            <w:r w:rsidRPr="00310FB2">
              <w:rPr>
                <w:rFonts w:ascii="Cambria Math" w:hAnsi="Cambria Math"/>
              </w:rPr>
              <w:t xml:space="preserve"> number of points of discount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B92767" w:rsidRPr="00310FB2" w:rsidRDefault="0011546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  <w:p w:rsidR="0011546F" w:rsidRPr="00310FB2" w:rsidRDefault="0011546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-1=-1</m:t>
                </m:r>
              </m:oMath>
            </m:oMathPara>
          </w:p>
          <w:p w:rsidR="0011546F" w:rsidRPr="00310FB2" w:rsidRDefault="0011546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differentiable </w:t>
            </w:r>
            <w:r w:rsidR="00AC3BCF" w:rsidRPr="00310FB2">
              <w:rPr>
                <w:rFonts w:ascii="Cambria Math" w:hAnsi="Cambria Math"/>
              </w:rPr>
              <w:t xml:space="preserve">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F5370D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(π[x-π])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By definition, </w:t>
            </w:r>
            <m:oMath>
              <m:r>
                <m:rPr>
                  <m:lit/>
                </m:rP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x-π]</m:t>
              </m:r>
            </m:oMath>
            <w:r w:rsidRPr="00310FB2">
              <w:rPr>
                <w:rFonts w:ascii="Cambria Math" w:hAnsi="Cambria Math"/>
              </w:rPr>
              <w:t xml:space="preserve"> is an integer whatever be the value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and so </w:t>
            </w:r>
            <m:oMath>
              <m:r>
                <w:rPr>
                  <w:rFonts w:ascii="Cambria Math" w:hAnsi="Cambria Math"/>
                </w:rPr>
                <m:t>π[x-π]</m:t>
              </m:r>
            </m:oMath>
            <w:r w:rsidRPr="00310FB2">
              <w:rPr>
                <w:rFonts w:ascii="Cambria Math" w:hAnsi="Cambria Math"/>
              </w:rPr>
              <w:t xml:space="preserve"> is an integral multiple of 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Consequently,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x-π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=0, ∀x</m:t>
              </m:r>
            </m:oMath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And since </w:t>
            </w:r>
            <m:oMath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≠0</m:t>
              </m:r>
            </m:oMath>
            <w:r w:rsidRPr="00310FB2">
              <w:rPr>
                <w:rFonts w:ascii="Cambria Math" w:hAnsi="Cambria Math"/>
              </w:rPr>
              <w:t xml:space="preserve"> for any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, we conclude that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constant function and so it is continuous and differentiable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B92767" w:rsidRPr="00310FB2" w:rsidRDefault="009E49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:rsidR="009E4913" w:rsidRPr="00310FB2" w:rsidRDefault="009E49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=1,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=1-1=0</m:t>
                </m:r>
              </m:oMath>
            </m:oMathPara>
          </w:p>
          <w:p w:rsidR="009E4913" w:rsidRPr="00310FB2" w:rsidRDefault="009E49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=1,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=1-0=1</m:t>
                </m:r>
              </m:oMath>
            </m:oMathPara>
          </w:p>
          <w:p w:rsidR="009E4913" w:rsidRPr="00310FB2" w:rsidRDefault="009E49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=0-1=-1</m:t>
                </m:r>
              </m:oMath>
            </m:oMathPara>
          </w:p>
          <w:p w:rsidR="009E4913" w:rsidRPr="00310FB2" w:rsidRDefault="009E49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x=1, -1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</m:fun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, -1≤x&lt;0 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0≤x&lt;1</m:t>
                          </m:r>
                        </m:e>
                      </m:mr>
                    </m:m>
                  </m:e>
                </m:d>
              </m:oMath>
            </m:oMathPara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, -1≤x&lt;0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, 0≤x&lt;1</m:t>
                          </m:r>
                        </m:e>
                      </m:mr>
                    </m:m>
                  </m:e>
                </m:d>
              </m:oMath>
            </m:oMathPara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Obviously,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otherwise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and differentiable in </w:t>
            </w:r>
            <m:oMath>
              <m:r>
                <w:rPr>
                  <w:rFonts w:ascii="Cambria Math" w:hAnsi="Cambria Math"/>
                </w:rPr>
                <m:t>(-1, 0)</m:t>
              </m:r>
            </m:oMath>
            <w:r w:rsidRPr="00310FB2">
              <w:rPr>
                <w:rFonts w:ascii="Cambria Math" w:hAnsi="Cambria Math"/>
              </w:rPr>
              <w:t xml:space="preserve"> and (0, 1)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CD7658" w:rsidRPr="00310FB2" w:rsidRDefault="00AA29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|x|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, 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&lt;0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,  |x|≥0</m:t>
                              </m:r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  <w:p w:rsidR="00AA29CD" w:rsidRPr="00310FB2" w:rsidRDefault="00AA29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(x)</m:t>
                    </m:r>
                  </m:e>
                </m:func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, x∈R</m:t>
                </m:r>
              </m:oMath>
            </m:oMathPara>
          </w:p>
          <w:p w:rsidR="00AA29CD" w:rsidRPr="00310FB2" w:rsidRDefault="00AA29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[as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&lt;0</m:t>
              </m:r>
            </m:oMath>
            <w:r w:rsidRPr="00310FB2">
              <w:rPr>
                <w:rFonts w:ascii="Cambria Math" w:hAnsi="Cambria Math"/>
              </w:rPr>
              <w:t xml:space="preserve"> is not possible and </w:t>
            </w:r>
            <m:oMath>
              <m:r>
                <w:rPr>
                  <w:rFonts w:ascii="Cambria Math" w:hAnsi="Cambria Math"/>
                </w:rPr>
                <m:t>|x|≥0</m:t>
              </m:r>
            </m:oMath>
            <w:r w:rsidRPr="00310FB2">
              <w:rPr>
                <w:rFonts w:ascii="Cambria Math" w:hAnsi="Cambria Math"/>
              </w:rPr>
              <w:t xml:space="preserve"> is true </w:t>
            </w:r>
            <m:oMath>
              <m:r>
                <w:rPr>
                  <w:rFonts w:ascii="Cambria Math" w:hAnsi="Cambria Math"/>
                </w:rPr>
                <m:t>∀ x∈R</m:t>
              </m:r>
            </m:oMath>
            <w:r w:rsidRPr="00310FB2">
              <w:rPr>
                <w:rFonts w:ascii="Cambria Math" w:hAnsi="Cambria Math"/>
              </w:rPr>
              <w:t>]</w:t>
            </w:r>
          </w:p>
          <w:p w:rsidR="00AA29CD" w:rsidRPr="00310FB2" w:rsidRDefault="00AA29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and when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-1=0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x=±1</m:t>
              </m:r>
            </m:oMath>
          </w:p>
          <w:p w:rsidR="00AA29CD" w:rsidRPr="00310FB2" w:rsidRDefault="00AA29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|x|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Pr="00310FB2">
              <w:rPr>
                <w:rFonts w:ascii="Cambria Math" w:hAnsi="Cambria Math"/>
              </w:rPr>
              <w:t>has exactly thr</w:t>
            </w:r>
            <w:r w:rsidR="008749C3" w:rsidRPr="00310FB2">
              <w:rPr>
                <w:rFonts w:ascii="Cambria Math" w:hAnsi="Cambria Math"/>
              </w:rPr>
              <w:t>ee points of non-differentiabil</w:t>
            </w:r>
            <w:r w:rsidRPr="00310FB2">
              <w:rPr>
                <w:rFonts w:ascii="Cambria Math" w:hAnsi="Cambria Math"/>
              </w:rPr>
              <w:t>ity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CD7658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7D7A13" w:rsidRPr="00310FB2" w:rsidRDefault="000E20A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</w:rPr>
                    <m:t>-0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1/</m:t>
                  </m:r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</m:den>
              </m:f>
            </m:oMath>
          </w:p>
          <w:p w:rsidR="000E20AE" w:rsidRPr="00310FB2" w:rsidRDefault="000E20A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-1/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-2/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</m:den>
              </m:f>
            </m:oMath>
            <w:r w:rsidRPr="00310FB2">
              <w:rPr>
                <w:rFonts w:ascii="Cambria Math" w:hAnsi="Cambria Math"/>
              </w:rPr>
              <w:t xml:space="preserve">  (applying L’ Hopital’s rule)</w:t>
            </w:r>
          </w:p>
          <w:p w:rsidR="000E20AE" w:rsidRPr="00310FB2" w:rsidRDefault="000E20A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0E20AE" w:rsidRPr="00310FB2" w:rsidRDefault="000E20A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0E20AE" w:rsidRPr="00310FB2" w:rsidRDefault="000E20A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F5370D" w:rsidRPr="00310FB2" w:rsidRDefault="00AA3D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310FB2">
              <w:rPr>
                <w:rFonts w:ascii="Cambria Math" w:hAnsi="Cambria Math"/>
              </w:rPr>
              <w:t xml:space="preserve"> is integer</w:t>
            </w:r>
          </w:p>
          <w:p w:rsidR="00377DD6" w:rsidRPr="00310FB2" w:rsidRDefault="00AA3D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</w:rPr>
                  <m:t>=0,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k-0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=2-2k</m:t>
                </m:r>
              </m:oMath>
            </m:oMathPara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x=k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2-2k=0</m:t>
              </m:r>
            </m:oMath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⇒k=1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B92767" w:rsidRPr="00310FB2" w:rsidRDefault="009E56C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-1)</m:t>
              </m:r>
            </m:oMath>
            <w:r w:rsidRPr="00310FB2">
              <w:rPr>
                <w:rFonts w:ascii="Cambria Math" w:hAnsi="Cambria Math"/>
              </w:rPr>
              <w:t xml:space="preserve"> is discontinuous when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x-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e>
              </m:func>
              <m:r>
                <w:rPr>
                  <w:rFonts w:ascii="Cambria Math" w:hAnsi="Cambria Math"/>
                </w:rPr>
                <m:t>-1=0</m:t>
              </m:r>
            </m:oMath>
          </w:p>
          <w:p w:rsidR="009E56C8" w:rsidRPr="00310FB2" w:rsidRDefault="00FB60E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o</w:t>
            </w:r>
            <w:r w:rsidR="009E56C8" w:rsidRPr="00310FB2">
              <w:rPr>
                <w:rFonts w:ascii="Cambria Math" w:hAnsi="Cambria Math"/>
              </w:rPr>
              <w:t xml:space="preserve">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1±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="009E56C8" w:rsidRPr="00310FB2">
              <w:rPr>
                <w:rFonts w:ascii="Cambria Math" w:hAnsi="Cambria Math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9E56C8" w:rsidRPr="00310FB2" w:rsidRDefault="009E56C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exactly four point of discontinuity,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Pr="00310FB2">
              <w:rPr>
                <w:rFonts w:ascii="Cambria Math" w:hAnsi="Cambria Math"/>
              </w:rPr>
              <w:t xml:space="preserve"> can take value 4 or 5 as shown in the diagram</w:t>
            </w:r>
          </w:p>
          <w:p w:rsidR="009E56C8" w:rsidRPr="00310FB2" w:rsidRDefault="00995E7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6784" w:dyaOrig="1375">
                <v:shape id="_x0000_i1032" type="#_x0000_t75" style="width:201.7pt;height:42.9pt" o:ole="">
                  <v:imagedata r:id="IMM5S138S0" o:title=""/>
                </v:shape>
                <o:OLEObject Type="Embed" ProgID="ChemDraw.Document.6.0" ShapeID="_x0000_i1032" DrawAspect="Content" ObjectID="_1478861205" r:id="OMM5S138S0"/>
              </w:objec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B92767" w:rsidRPr="00310FB2" w:rsidRDefault="006569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2+x</m:t>
                    </m:r>
                  </m:e>
                </m:d>
                <m:r>
                  <w:rPr>
                    <w:rFonts w:ascii="Cambria Math" w:hAnsi="Cambria Math"/>
                  </w:rPr>
                  <m:t>=f(-x)</m:t>
                </m:r>
              </m:oMath>
            </m:oMathPara>
          </w:p>
          <w:p w:rsidR="006569A6" w:rsidRPr="00310FB2" w:rsidRDefault="006569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Replace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by </w:t>
            </w:r>
            <m:oMath>
              <m:r>
                <w:rPr>
                  <w:rFonts w:ascii="Cambria Math" w:hAnsi="Cambria Math"/>
                </w:rPr>
                <m:t>x-1</m:t>
              </m:r>
            </m:oMath>
            <w:r w:rsidRPr="00310FB2">
              <w:rPr>
                <w:rFonts w:ascii="Cambria Math" w:hAnsi="Cambria Math"/>
              </w:rPr>
              <w:t xml:space="preserve">, we have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2+x-1</m:t>
                  </m:r>
                </m:e>
              </m:d>
              <m:r>
                <w:rPr>
                  <w:rFonts w:ascii="Cambria Math" w:hAnsi="Cambria Math"/>
                </w:rPr>
                <m:t>=f(-x+1)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  <m:r>
                <w:rPr>
                  <w:rFonts w:ascii="Cambria Math" w:hAnsi="Cambria Math"/>
                </w:rPr>
                <m:t>=f(1-x)</m:t>
              </m:r>
            </m:oMath>
          </w:p>
          <w:p w:rsidR="006569A6" w:rsidRPr="00310FB2" w:rsidRDefault="006569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symmetrical about line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6569A6" w:rsidRPr="00310FB2" w:rsidRDefault="006569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put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Pr="00310FB2">
              <w:rPr>
                <w:rFonts w:ascii="Cambria Math" w:hAnsi="Cambria Math"/>
              </w:rPr>
              <w:t xml:space="preserve"> in (1), we get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r>
                <w:rPr>
                  <w:rFonts w:ascii="Cambria Math" w:hAnsi="Cambria Math"/>
                </w:rPr>
                <m:t>=f(-2)</m:t>
              </m:r>
            </m:oMath>
            <w:r w:rsidRPr="00310FB2">
              <w:rPr>
                <w:rFonts w:ascii="Cambria Math" w:hAnsi="Cambria Math"/>
              </w:rPr>
              <w:t xml:space="preserve">, hence differentiability at </w:t>
            </w:r>
            <m:oMath>
              <m:r>
                <w:rPr>
                  <w:rFonts w:ascii="Cambria Math" w:hAnsi="Cambria Math"/>
                </w:rPr>
                <m:t>x=4</m:t>
              </m:r>
            </m:oMath>
            <w:r w:rsidRPr="00310FB2">
              <w:rPr>
                <w:rFonts w:ascii="Cambria Math" w:hAnsi="Cambria Math"/>
              </w:rPr>
              <w:t xml:space="preserve"> implies differentiability at </w:t>
            </w:r>
            <m:oMath>
              <m:r>
                <w:rPr>
                  <w:rFonts w:ascii="Cambria Math" w:hAnsi="Cambria Math"/>
                </w:rPr>
                <m:t>x→2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F5370D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L.H.D. at </w:t>
            </w:r>
            <m:oMath>
              <m:r>
                <w:rPr>
                  <w:rFonts w:ascii="Cambria Math" w:hAnsi="Cambria Math"/>
                </w:rPr>
                <m:t>x=k</m:t>
              </m:r>
            </m:oMath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-f(k-h)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h</m:t>
                      </m:r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 xml:space="preserve">    (</w:t>
            </w:r>
            <m:oMath>
              <m:r>
                <w:rPr>
                  <w:rFonts w:ascii="Cambria Math" w:hAnsi="Cambria Math"/>
                </w:rPr>
                <m:t>k=</m:t>
              </m:r>
            </m:oMath>
            <w:r w:rsidRPr="00310FB2">
              <w:rPr>
                <w:rFonts w:ascii="Cambria Math" w:hAnsi="Cambria Math"/>
              </w:rPr>
              <w:t xml:space="preserve"> integer)</w:t>
            </w:r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kπ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k-h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(k-h)π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k-1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(kπ-hπ)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[∵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kπ=0</m:t>
                    </m:r>
                  </m:e>
                </m:func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k-1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k-1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hπ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hπ</m:t>
                    </m:r>
                  </m:den>
                </m:f>
                <m:r>
                  <w:rPr>
                    <w:rFonts w:ascii="Cambria Math" w:hAnsi="Cambria Math"/>
                  </w:rPr>
                  <m:t>×π=π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k-1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</m:e>
                </m:d>
              </m:oMath>
            </m:oMathPara>
          </w:p>
          <w:p w:rsidR="004D51D2" w:rsidRPr="00310FB2" w:rsidRDefault="004D51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  <w:p w:rsidR="004D51D2" w:rsidRPr="00310FB2" w:rsidRDefault="004D51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</m:e>
                </m:d>
              </m:oMath>
            </m:oMathPara>
          </w:p>
          <w:p w:rsidR="004D51D2" w:rsidRPr="00310FB2" w:rsidRDefault="004D51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(2-x)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  <w:p w:rsidR="004D51D2" w:rsidRPr="00310FB2" w:rsidRDefault="004D51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L.H.L. </w:t>
            </w:r>
            <m:oMath>
              <m:r>
                <w:rPr>
                  <w:rFonts w:ascii="Cambria Math" w:hAnsi="Cambria Math"/>
                </w:rPr>
                <m:t>≠</m:t>
              </m:r>
            </m:oMath>
            <w:r w:rsidRPr="00310FB2">
              <w:rPr>
                <w:rFonts w:ascii="Cambria Math" w:hAnsi="Cambria Math"/>
              </w:rPr>
              <w:t xml:space="preserve"> R.H.L.</w:t>
            </w:r>
          </w:p>
          <w:p w:rsidR="004D51D2" w:rsidRPr="00310FB2" w:rsidRDefault="004D51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the function has non-removable discontinuity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1E540A" w:rsidRPr="00310FB2" w:rsidRDefault="001E540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 π, 2π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 2π</m:t>
              </m:r>
            </m:oMath>
          </w:p>
          <w:p w:rsidR="001E540A" w:rsidRPr="00310FB2" w:rsidRDefault="001E540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definitely non-differentiable at  </w:t>
            </w:r>
            <m:oMath>
              <m:r>
                <w:rPr>
                  <w:rFonts w:ascii="Cambria Math" w:hAnsi="Cambria Math"/>
                </w:rPr>
                <m:t>x=π,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 0</m:t>
              </m:r>
            </m:oMath>
          </w:p>
          <w:p w:rsidR="001E540A" w:rsidRPr="00310FB2" w:rsidRDefault="001E540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=1,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1E540A" w:rsidRPr="00310FB2" w:rsidRDefault="001E540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</m:e>
                </m:d>
                <m:r>
                  <w:rPr>
                    <w:rFonts w:ascii="Cambria Math" w:hAnsi="Cambria Math"/>
                  </w:rPr>
                  <m:t>=1,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2π-0</m:t>
                    </m:r>
                  </m:e>
                </m:d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  <w:p w:rsidR="001E540A" w:rsidRPr="00310FB2" w:rsidRDefault="001E540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also non-differentiable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2π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C70BA7" w:rsidRDefault="00C70BA7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Using graphical transformation</w:t>
            </w:r>
          </w:p>
          <w:p w:rsidR="00C70BA7" w:rsidRDefault="00C70BA7" w:rsidP="002218EC">
            <w:pPr>
              <w:spacing w:line="276" w:lineRule="auto"/>
              <w:contextualSpacing/>
            </w:pPr>
            <w:r>
              <w:object w:dxaOrig="6588" w:dyaOrig="66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9.05pt;height:191.15pt" o:ole="">
                  <v:imagedata r:id="IMM5S66S0" o:title=""/>
                </v:shape>
                <o:OLEObject Type="Embed" ProgID="ChemDraw.Document.6.0" ShapeID="_x0000_i1025" DrawAspect="Content" ObjectID="_1433166412" r:id="OMM5S66S0"/>
              </w:object>
            </w:r>
          </w:p>
          <w:p w:rsidR="00C70BA7" w:rsidRPr="0012214D" w:rsidRDefault="00C70BA7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 xml:space="preserve">As, we know the function is not differentiable at6 sharp edges and in figure (iii) </w:t>
            </w:r>
            <m:oMath>
              <m:r>
                <w:rPr>
                  <w:rFonts w:ascii="Cambria Math" w:hAnsi="Cambria Math" w:cstheme="minorHAnsi"/>
                </w:rPr>
                <m:t>y=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-1</m:t>
                  </m:r>
                </m:e>
              </m:d>
            </m:oMath>
            <w:r>
              <w:rPr>
                <w:rFonts w:ascii="Cambria Math" w:hAnsi="Cambria Math" w:cstheme="minorHAnsi"/>
              </w:rPr>
              <w:t xml:space="preserve"> we have 3 sharp edges at </w:t>
            </w:r>
            <m:oMath>
              <m:r>
                <w:rPr>
                  <w:rFonts w:ascii="Cambria Math" w:hAnsi="Cambria Math" w:cstheme="minorHAnsi"/>
                </w:rPr>
                <m:t>x=-1, 0, 1</m:t>
              </m:r>
            </m:oMath>
          </w:p>
          <w:p w:rsidR="00C70BA7" w:rsidRPr="0012214D" w:rsidRDefault="00C70BA7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>
              <m:r>
                <w:rPr>
                  <w:rFonts w:ascii="Cambria Math" w:hAnsi="Cambria Math" w:cstheme="minorHAnsi"/>
                </w:rPr>
                <m:t>∴f(x)</m:t>
              </m:r>
            </m:oMath>
            <w:r>
              <w:rPr>
                <w:rFonts w:ascii="Cambria Math" w:hAnsi="Cambria Math" w:cstheme="minorHAnsi"/>
              </w:rPr>
              <w:t xml:space="preserve"> is not differentiable at </w:t>
            </w:r>
            <m:oMath>
              <m:r>
                <w:rPr>
                  <w:rFonts w:ascii="Cambria Math" w:hAnsi="Cambria Math" w:cstheme="minorHAnsi"/>
                </w:rPr>
                <m:t>{0, ±1}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oMath>
            <w:r w:rsidR="00564997" w:rsidRPr="00310FB2">
              <w:rPr>
                <w:rFonts w:ascii="Cambria Math" w:hAnsi="Cambria Math"/>
              </w:rPr>
              <w:t xml:space="preserve"> is continuous everywhere but not differentiable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 |x-1|</m:t>
              </m:r>
            </m:oMath>
            <w:r w:rsidR="00564997" w:rsidRPr="00310FB2">
              <w:rPr>
                <w:rFonts w:ascii="Cambria Math" w:hAnsi="Cambria Math"/>
              </w:rPr>
              <w:t xml:space="preserve"> is continuous everywhere but not differentiable at</w:t>
            </w:r>
            <m:oMath>
              <m:r>
                <w:rPr>
                  <w:rFonts w:ascii="Cambria Math" w:hAnsi="Cambria Math"/>
                </w:rPr>
                <m:t xml:space="preserve"> x=1</m:t>
              </m:r>
            </m:oMath>
            <w:r w:rsidR="00564997" w:rsidRPr="00310FB2">
              <w:rPr>
                <w:rFonts w:ascii="Cambria Math" w:hAnsi="Cambria Math"/>
              </w:rPr>
              <w:t>, and</w:t>
            </w:r>
            <w:r w:rsidR="008D7662" w:rsidRPr="00310FB2">
              <w:rPr>
                <w:rFonts w:ascii="Cambria Math" w:hAnsi="Cambria Math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="008D7662" w:rsidRPr="00310FB2">
              <w:rPr>
                <w:rFonts w:ascii="Cambria Math" w:hAnsi="Cambria Math"/>
              </w:rPr>
              <w:t xml:space="preserve"> is continuous in </w:t>
            </w:r>
            <m:oMath>
              <m:r>
                <w:rPr>
                  <w:rFonts w:ascii="Cambria Math" w:hAnsi="Cambria Math"/>
                </w:rPr>
                <m:t>[0, 2]</m:t>
              </m:r>
            </m:oMath>
            <w:r w:rsidR="008D7662" w:rsidRPr="00310FB2">
              <w:rPr>
                <w:rFonts w:ascii="Cambria Math" w:hAnsi="Cambria Math"/>
              </w:rPr>
              <w:t xml:space="preserve"> except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8D7662" w:rsidRPr="00310FB2" w:rsidRDefault="008D766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 1,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CD7658" w:rsidRPr="00310FB2" w:rsidRDefault="000E20A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-1, 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&lt;0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|x|≥0</m:t>
                          </m:r>
                        </m:e>
                      </m:mr>
                    </m:m>
                  </m:e>
                </m:d>
              </m:oMath>
            </m:oMathPara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Where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&lt;0</m:t>
              </m:r>
            </m:oMath>
            <w:r w:rsidRPr="00310FB2">
              <w:rPr>
                <w:rFonts w:ascii="Cambria Math" w:hAnsi="Cambria Math"/>
              </w:rPr>
              <w:t xml:space="preserve"> is not possible thus, neglecting we get,</w:t>
            </w:r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 |x|≥0</m:t>
                </m:r>
              </m:oMath>
            </m:oMathPara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+2x, x&lt;0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-2x, x≥0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   (1)</w:t>
            </w:r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2x+2, 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2x-2,  x&gt;0</m:t>
                          </m:r>
                        </m:e>
                      </m:mr>
                    </m:m>
                  </m:e>
                </m:d>
              </m:oMath>
            </m:oMathPara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 </w:t>
            </w:r>
            <m:oMath>
              <m:r>
                <w:rPr>
                  <w:rFonts w:ascii="Cambria Math" w:hAnsi="Cambria Math"/>
                </w:rPr>
                <m:t>f(|x|)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but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-1, 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&lt;0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|x|≥0</m:t>
                          </m:r>
                        </m:e>
                      </m:mr>
                    </m:m>
                  </m:e>
                </m:d>
              </m:oMath>
            </m:oMathPara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1-x,  x&lt;0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+2x,  0≤x&lt;2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-2x,  x≥2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  (2)</w:t>
            </w:r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 </w:t>
            </w:r>
            <m:oMath>
              <m:r>
                <w:rPr>
                  <w:rFonts w:ascii="Cambria Math" w:hAnsi="Cambria Math"/>
                </w:rPr>
                <m:t>|f(x)|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but 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-1,  x&lt;0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-2x+2,  0&lt;x&lt;2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2x-2,  x&gt;2</m:t>
                        </m:r>
                      </m:e>
                    </m:mr>
                  </m:m>
                </m:e>
              </m:d>
            </m:oMath>
          </w:p>
          <w:p w:rsidR="006A0C0D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="006A0C0D"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6A0C0D"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62929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sup>
              </m:sSup>
            </m:oMath>
            <w:r w:rsidRPr="00310FB2">
              <w:rPr>
                <w:rFonts w:ascii="Cambria Math" w:hAnsi="Cambria Math"/>
              </w:rPr>
              <w:t xml:space="preserve"> is discontinuous</w:t>
            </w:r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=n, n∈Z⇒x=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1/3</m:t>
                  </m:r>
                </m:sup>
              </m:sSup>
            </m:oMath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-1, 0</m:t>
                  </m:r>
                </m:e>
              </m:d>
              <m:r>
                <w:rPr>
                  <w:rFonts w:ascii="Cambria Math" w:hAnsi="Cambria Math"/>
                </w:rPr>
                <m:t>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=-1</m:t>
              </m:r>
            </m:oMath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0, 1</m:t>
                  </m:r>
                </m:e>
              </m:d>
              <m:r>
                <w:rPr>
                  <w:rFonts w:ascii="Cambria Math" w:hAnsi="Cambria Math"/>
                </w:rPr>
                <m:t>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°=1</m:t>
              </m:r>
            </m:oMath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CD7658" w:rsidRPr="00310FB2" w:rsidRDefault="00D962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x=0⇒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  <m:r>
                <w:rPr>
                  <w:rFonts w:ascii="Cambria Math" w:hAnsi="Cambria Math"/>
                </w:rPr>
                <m:t>=f(0)</m:t>
              </m:r>
            </m:oMath>
          </w:p>
          <w:p w:rsidR="00D9622B" w:rsidRPr="00310FB2" w:rsidRDefault="00D962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(h)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|h|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D9622B" w:rsidRPr="00310FB2" w:rsidRDefault="00D962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0+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-f(0)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oMath>
          </w:p>
          <w:p w:rsidR="00D9622B" w:rsidRPr="00310FB2" w:rsidRDefault="00D962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D9622B" w:rsidRPr="00310FB2" w:rsidRDefault="00D962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(0)</m:t>
              </m:r>
            </m:oMath>
            <w:r w:rsidRPr="00310FB2">
              <w:rPr>
                <w:rFonts w:ascii="Cambria Math" w:hAnsi="Cambria Math"/>
              </w:rPr>
              <w:t xml:space="preserve"> (as g(0) = 0) = 0</w:t>
            </w:r>
          </w:p>
          <w:p w:rsidR="00A2233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A22332" w:rsidRPr="00310FB2" w:rsidRDefault="00A2233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A22332" w:rsidRPr="00310FB2" w:rsidRDefault="00A2233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A22332" w:rsidRPr="00310FB2" w:rsidRDefault="00A2233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(0)</m:t>
              </m:r>
            </m:oMath>
            <w:r w:rsidRPr="00310FB2">
              <w:rPr>
                <w:rFonts w:ascii="Cambria Math" w:hAnsi="Cambria Math"/>
              </w:rPr>
              <w:t xml:space="preserve"> exists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995E74" w:rsidRPr="00310FB2" w:rsidRDefault="00995E7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6398" w:dyaOrig="5030">
                <v:shape id="_x0000_i1030" type="#_x0000_t75" style="width:201.7pt;height:158.3pt" o:ole="">
                  <v:imagedata r:id="IMM5S145S0" o:title=""/>
                </v:shape>
                <o:OLEObject Type="Embed" ProgID="ChemDraw.Document.6.0" ShapeID="_x0000_i1030" DrawAspect="Content" ObjectID="_1478861203" r:id="OMM5S145S0"/>
              </w:object>
            </w:r>
          </w:p>
          <w:p w:rsidR="00AA29CD" w:rsidRPr="00310FB2" w:rsidRDefault="00AA29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functions is not differentiable and continuous at two points between </w:t>
            </w:r>
            <m:oMath>
              <m:r>
                <w:rPr>
                  <w:rFonts w:ascii="Cambria Math" w:hAnsi="Cambria Math"/>
                </w:rPr>
                <m:t>x=-π/2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  <w:r w:rsidRPr="00310FB2">
              <w:rPr>
                <w:rFonts w:ascii="Cambria Math" w:hAnsi="Cambria Math"/>
              </w:rPr>
              <w:t xml:space="preserve">. Also the function is not continuous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310FB2">
              <w:rPr>
                <w:rFonts w:ascii="Cambria Math" w:hAnsi="Cambria Math"/>
              </w:rPr>
              <w:t>. Hence, at four points, the function is not differentiable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B92767" w:rsidRPr="00310FB2" w:rsidRDefault="00616A8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=2+2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(0)</m:t>
                    </m:r>
                  </m:e>
                </m:func>
                <m:r>
                  <w:rPr>
                    <w:rFonts w:ascii="Cambria Math" w:hAnsi="Cambria Math"/>
                  </w:rPr>
                  <m:t>=2</m:t>
                </m:r>
              </m:oMath>
            </m:oMathPara>
          </w:p>
          <w:p w:rsidR="00616A80" w:rsidRPr="00310FB2" w:rsidRDefault="00616A8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=3+2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</m:func>
              </m:oMath>
            </m:oMathPara>
          </w:p>
          <w:p w:rsidR="00616A80" w:rsidRPr="00310FB2" w:rsidRDefault="00616A8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  <w:p w:rsidR="00616A80" w:rsidRPr="00310FB2" w:rsidRDefault="00616A8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-0-0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(0-0)</m:t>
                  </m:r>
                </m:e>
              </m:func>
              <m:r>
                <w:rPr>
                  <w:rFonts w:ascii="Cambria Math" w:hAnsi="Cambria Math"/>
                </w:rPr>
                <m:t>=0</m:t>
              </m:r>
            </m:oMath>
          </w:p>
          <w:p w:rsidR="00616A80" w:rsidRPr="00310FB2" w:rsidRDefault="008749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616A80" w:rsidRPr="00310FB2">
              <w:rPr>
                <w:rFonts w:ascii="Cambria Math" w:hAnsi="Cambria Math"/>
              </w:rPr>
              <w:t xml:space="preserve">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-0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(0-(-1))</m:t>
                  </m:r>
                </m:e>
              </m:func>
              <m:r>
                <w:rPr>
                  <w:rFonts w:ascii="Cambria Math" w:hAnsi="Cambria Math"/>
                </w:rPr>
                <m:t>=1</m:t>
              </m:r>
            </m:oMath>
          </w:p>
          <w:p w:rsidR="00616A80" w:rsidRPr="00310FB2" w:rsidRDefault="00616A8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8749C3"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62929" w:rsidRPr="00310FB2" w:rsidRDefault="00FB087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when </w:t>
            </w:r>
            <m:oMath>
              <m:r>
                <w:rPr>
                  <w:rFonts w:ascii="Cambria Math" w:hAnsi="Cambria Math"/>
                </w:rPr>
                <m:t>5x=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+6⇒x=2, 3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+1-(1-</m:t>
                    </m:r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325D6" w:rsidRPr="00310FB2" w:rsidRDefault="009325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2x</m:t>
                                </m:r>
                              </m:e>
                            </m:func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:rsidR="009325D6" w:rsidRPr="00310FB2" w:rsidRDefault="009325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x+1-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  <w:r w:rsidR="001C3927" w:rsidRPr="00310FB2">
              <w:rPr>
                <w:rFonts w:ascii="Cambria Math" w:hAnsi="Cambria Math"/>
              </w:rPr>
              <w:t xml:space="preserve">  </w:t>
            </w:r>
            <w:r w:rsidRPr="00310FB2">
              <w:rPr>
                <w:rFonts w:ascii="Cambria Math" w:hAnsi="Cambria Math"/>
              </w:rPr>
              <w:t xml:space="preserve">(Using expansion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>)</w:t>
            </w:r>
          </w:p>
          <w:p w:rsidR="009325D6" w:rsidRPr="00310FB2" w:rsidRDefault="009325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  <w:p w:rsidR="009325D6" w:rsidRPr="00310FB2" w:rsidRDefault="009325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w:lastRenderedPageBreak/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="00AB6868" w:rsidRPr="00310FB2">
              <w:rPr>
                <w:rFonts w:ascii="Cambria Math" w:hAnsi="Cambria Math"/>
              </w:rPr>
              <w:t>;</w:t>
            </w:r>
            <w:r w:rsidRPr="00310FB2">
              <w:rPr>
                <w:rFonts w:ascii="Cambria Math" w:hAnsi="Cambria Math"/>
              </w:rPr>
              <w:t xml:space="preserve"> hence for continuous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9325D6" w:rsidRPr="00310FB2" w:rsidRDefault="009325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=-3;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9325D6" w:rsidRPr="00310FB2" w:rsidRDefault="009325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=-1.5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B9276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</w:rPr>
                      <m:t>-f(0)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1149F2" w:rsidRPr="00310FB2" w:rsidRDefault="001149F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1149F2" w:rsidRPr="00310FB2" w:rsidRDefault="001149F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=1-1=0</m:t>
                </m:r>
              </m:oMath>
            </m:oMathPara>
          </w:p>
          <w:p w:rsidR="001149F2" w:rsidRPr="00310FB2" w:rsidRDefault="001149F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|-f(0)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1149F2" w:rsidRPr="00310FB2" w:rsidRDefault="001149F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1149F2" w:rsidRPr="00310FB2" w:rsidRDefault="001149F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=-1+1=0</m:t>
                </m:r>
              </m:oMath>
            </m:oMathPara>
          </w:p>
          <w:p w:rsidR="001149F2" w:rsidRPr="00310FB2" w:rsidRDefault="001149F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differentiable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CD7658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B94801" w:rsidRPr="00310FB2" w:rsidRDefault="00B948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a-1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B94801" w:rsidRPr="00310FB2" w:rsidRDefault="00B948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This limit will not exist if </w:t>
            </w:r>
            <m:oMath>
              <m:r>
                <w:rPr>
                  <w:rFonts w:ascii="Cambria Math" w:hAnsi="Cambria Math"/>
                </w:rPr>
                <m:t>a-1≤0⇒a≤1</m:t>
              </m:r>
            </m:oMath>
          </w:p>
          <w:p w:rsidR="00B94801" w:rsidRPr="00310FB2" w:rsidRDefault="00B948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=0</m:t>
              </m:r>
            </m:oMath>
            <w:r w:rsidR="001E540A"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a&gt;0</m:t>
              </m:r>
            </m:oMath>
          </w:p>
          <w:p w:rsidR="001E540A" w:rsidRPr="00310FB2" w:rsidRDefault="001E540A" w:rsidP="009B5D77">
            <w:pPr>
              <w:spacing w:line="276" w:lineRule="auto"/>
              <w:contextualSpacing/>
              <w:rPr>
                <w:rFonts w:ascii="Cambria Math" w:hAnsi="Cambria Math"/>
                <w:i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a∈(0, 1]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except possibly at </w:t>
            </w:r>
            <m:oMath>
              <m:r>
                <w:rPr>
                  <w:rFonts w:ascii="Cambria Math" w:hAnsi="Cambria Math"/>
                </w:rPr>
                <m:t>x=π/6</m:t>
              </m:r>
            </m:oMath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AF523E" w:rsidRPr="00310FB2">
              <w:rPr>
                <w:rFonts w:ascii="Cambria Math" w:hAnsi="Cambria Math"/>
              </w:rPr>
              <w:t xml:space="preserve"> </w:t>
            </w:r>
            <w:r w:rsidRPr="00310FB2">
              <w:rPr>
                <w:rFonts w:ascii="Cambria Math" w:hAnsi="Cambria Math"/>
              </w:rPr>
              <w:t xml:space="preserve">to be continuous at </w:t>
            </w:r>
            <m:oMath>
              <m:r>
                <w:rPr>
                  <w:rFonts w:ascii="Cambria Math" w:hAnsi="Cambria Math"/>
                </w:rPr>
                <m:t>x=π/6</m:t>
              </m:r>
            </m:oMath>
            <w:r w:rsidRPr="00310FB2">
              <w:rPr>
                <w:rFonts w:ascii="Cambria Math" w:hAnsi="Cambria Math"/>
              </w:rPr>
              <w:t>, we must have</w:t>
            </w:r>
          </w:p>
          <w:p w:rsidR="00892718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x→π/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x→π/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</m:oMath>
            </m:oMathPara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x→π/6</m:t>
                    </m:r>
                  </m:lim>
                </m:limLow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2x=</m:t>
                    </m:r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x→π/6</m:t>
                        </m:r>
                      </m:lim>
                    </m:limLow>
                  </m:e>
                </m:func>
                <m:r>
                  <w:rPr>
                    <w:rFonts w:ascii="Cambria Math" w:hAnsi="Cambria Math"/>
                  </w:rPr>
                  <m:t>ax+b</m:t>
                </m:r>
              </m:oMath>
            </m:oMathPara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(π/3)</m:t>
                    </m:r>
                  </m:e>
                </m:func>
                <m:r>
                  <w:rPr>
                    <w:rFonts w:ascii="Cambria Math" w:hAnsi="Cambria Math"/>
                  </w:rPr>
                  <m:t>=(π/6)a+b</m:t>
                </m:r>
              </m:oMath>
            </m:oMathPara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</w:rPr>
                  <m:t>a+b       (1)</m:t>
                </m:r>
              </m:oMath>
            </m:oMathPara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to be differentiable at </w:t>
            </w:r>
            <m:oMath>
              <m:r>
                <w:rPr>
                  <w:rFonts w:ascii="Cambria Math" w:hAnsi="Cambria Math"/>
                </w:rPr>
                <m:t>x=π/6</m:t>
              </m:r>
            </m:oMath>
            <w:r w:rsidRPr="00310FB2">
              <w:rPr>
                <w:rFonts w:ascii="Cambria Math" w:hAnsi="Cambria Math"/>
              </w:rPr>
              <w:t xml:space="preserve">, we must have L.H.D. at </w:t>
            </w:r>
            <m:oMath>
              <m:r>
                <w:rPr>
                  <w:rFonts w:ascii="Cambria Math" w:hAnsi="Cambria Math"/>
                </w:rPr>
                <m:t>x=π/6=</m:t>
              </m:r>
            </m:oMath>
            <w:r w:rsidRPr="00310FB2">
              <w:rPr>
                <w:rFonts w:ascii="Cambria Math" w:hAnsi="Cambria Math"/>
              </w:rPr>
              <w:t xml:space="preserve"> R.H.D. at </w:t>
            </w:r>
            <m:oMath>
              <m:r>
                <w:rPr>
                  <w:rFonts w:ascii="Cambria Math" w:hAnsi="Cambria Math"/>
                </w:rPr>
                <m:t>x=π/6</m:t>
              </m:r>
            </m:oMath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x→π/6</m:t>
                    </m:r>
                  </m:lim>
                </m:limLow>
                <m:r>
                  <w:rPr>
                    <w:rFonts w:ascii="Cambria Math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2x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x→π/6</m:t>
                    </m:r>
                  </m:lim>
                </m:limLow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π/3</m:t>
                    </m:r>
                  </m:e>
                </m:func>
                <m:r>
                  <w:rPr>
                    <w:rFonts w:ascii="Cambria Math" w:hAnsi="Cambria Math"/>
                  </w:rPr>
                  <m:t>=a⇒a=1</m:t>
                </m:r>
              </m:oMath>
            </m:oMathPara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Putting </w:t>
            </w:r>
            <m:oMath>
              <m:r>
                <w:rPr>
                  <w:rFonts w:ascii="Cambria Math" w:hAnsi="Cambria Math"/>
                </w:rPr>
                <m:t>a=1</m:t>
              </m:r>
            </m:oMath>
            <w:r w:rsidRPr="00310FB2">
              <w:rPr>
                <w:rFonts w:ascii="Cambria Math" w:hAnsi="Cambria Math"/>
              </w:rPr>
              <w:t xml:space="preserve"> in equation (1), we get </w:t>
            </w:r>
            <m:oMath>
              <m:r>
                <w:rPr>
                  <w:rFonts w:ascii="Cambria Math" w:hAnsi="Cambria Math"/>
                </w:rPr>
                <m:t>b=(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/2)-π/6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6569A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x→0+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func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-∞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  <w:p w:rsidR="00FB0995" w:rsidRPr="00310FB2" w:rsidRDefault="00FB099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x→0-</m:t>
                    </m:r>
                  </m:lim>
                </m:limLow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1/x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x→0-</m:t>
                        </m:r>
                      </m:lim>
                    </m:limLow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x→0-</m:t>
                        </m:r>
                      </m:lim>
                    </m:limLow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1/x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e>
                </m:d>
              </m:oMath>
            </m:oMathPara>
          </w:p>
          <w:p w:rsidR="00FB0995" w:rsidRPr="00310FB2" w:rsidRDefault="00FB099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-∞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FB0995" w:rsidRPr="00310FB2" w:rsidRDefault="00FB099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has irremovable discontinuity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hence </w:t>
            </w:r>
            <m:oMath>
              <m:r>
                <w:rPr>
                  <w:rFonts w:ascii="Cambria Math" w:hAnsi="Cambria Math"/>
                </w:rPr>
                <m:t>f(0)</m:t>
              </m:r>
            </m:oMath>
            <w:r w:rsidRPr="00310FB2">
              <w:rPr>
                <w:rFonts w:ascii="Cambria Math" w:hAnsi="Cambria Math"/>
              </w:rPr>
              <w:t xml:space="preserve"> does not exist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CA7836" w:rsidRPr="00310FB2" w:rsidRDefault="00DF00B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6223" w:dyaOrig="3456">
                <v:shape id="_x0000_i1027" type="#_x0000_t75" style="width:195.25pt;height:108.45pt" o:ole="">
                  <v:imagedata r:id="IMM5S98S0" o:title=""/>
                </v:shape>
                <o:OLEObject Type="Embed" ProgID="ChemDraw.Document.6.0" ShapeID="_x0000_i1027" DrawAspect="Content" ObjectID="_1478861200" r:id="OMM5S98S0"/>
              </w:object>
            </w:r>
          </w:p>
          <w:p w:rsidR="00892718" w:rsidRPr="00310FB2" w:rsidRDefault="0089271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 from the graph,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five points, </w:t>
            </w:r>
            <m:oMath>
              <m:r>
                <w:rPr>
                  <w:rFonts w:ascii="Cambria Math" w:hAnsi="Cambria Math"/>
                </w:rPr>
                <m:t>x=-2, -1, 0, 1, 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B92767" w:rsidRPr="00310FB2" w:rsidRDefault="009E56C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-ax+3,  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is rational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2-x,  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is rational</m:t>
                          </m:r>
                        </m:e>
                      </m:mr>
                    </m:m>
                  </m:e>
                </m:d>
              </m:oMath>
            </m:oMathPara>
          </w:p>
          <w:p w:rsidR="009E56C8" w:rsidRPr="00310FB2" w:rsidRDefault="009E56C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Is continuous when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-ax+3=2-x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a-1</m:t>
                  </m:r>
                </m:e>
              </m:d>
              <m:r>
                <w:rPr>
                  <w:rFonts w:ascii="Cambria Math" w:hAnsi="Cambria Math"/>
                </w:rPr>
                <m:t>x+1=0</m:t>
              </m:r>
            </m:oMath>
          </w:p>
          <w:p w:rsidR="009E56C8" w:rsidRPr="00310FB2" w:rsidRDefault="009E56C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must have two distinct roots for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-4&gt;0</m:t>
              </m:r>
            </m:oMath>
          </w:p>
          <w:p w:rsidR="009E56C8" w:rsidRPr="00310FB2" w:rsidRDefault="009E56C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a-1-2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a-1+2</m:t>
                    </m:r>
                  </m:e>
                </m:d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:rsidR="009E56C8" w:rsidRPr="00310FB2" w:rsidRDefault="009E56C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⇒a∈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-∞, -1</m:t>
                    </m:r>
                  </m:e>
                </m:d>
                <m:r>
                  <w:rPr>
                    <w:rFonts w:ascii="Cambria Math" w:hAnsi="Cambria Math"/>
                  </w:rPr>
                  <m:t>∪(3, ∞)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6C25CA" w:rsidRPr="00310FB2" w:rsidRDefault="006C25C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5215" w:dyaOrig="4576">
                <v:shape id="_x0000_i1064" type="#_x0000_t75" style="width:158.3pt;height:2in" o:ole="">
                  <v:imagedata r:id="IMM5S269S0" o:title=""/>
                </v:shape>
                <o:OLEObject Type="Embed" ProgID="ChemDraw.Document.6.0" ShapeID="_x0000_i1064" DrawAspect="Content" ObjectID="_1478861237" r:id="OMM5S269S0"/>
              </w:object>
            </w:r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From the graph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{x,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}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x,          x&lt;-1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-1≤x≤0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     0&lt;x&lt;1</m:t>
                              </m:r>
                            </m:e>
                          </m:mr>
                          <m:m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,            x≥1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oMath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-1, 0</m:t>
              </m:r>
            </m:oMath>
            <w:r w:rsidRPr="00310FB2">
              <w:rPr>
                <w:rFonts w:ascii="Cambria Math" w:hAnsi="Cambria Math"/>
              </w:rPr>
              <w:t xml:space="preserve"> and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755E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0≤x&lt;1,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=0,    1≤x&lt;2,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755E73" w:rsidRPr="00310FB2" w:rsidRDefault="00755E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2≤x&lt;3,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=0,   3≤x&lt;4,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755E73" w:rsidRPr="00310FB2" w:rsidRDefault="00755E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4≤x&lt;5,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  <w:p w:rsidR="00755E73" w:rsidRPr="00310FB2" w:rsidRDefault="00755E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there is discontinuity at point </w:t>
            </w:r>
            <m:oMath>
              <m:r>
                <w:rPr>
                  <w:rFonts w:ascii="Cambria Math" w:hAnsi="Cambria Math"/>
                </w:rPr>
                <m:t>(4, -1)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F5370D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0≤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x&lt;1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when </w:t>
            </w:r>
            <m:oMath>
              <m:r>
                <w:rPr>
                  <w:rFonts w:ascii="Cambria Math" w:hAnsi="Cambria Math"/>
                </w:rPr>
                <m:t>–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&lt;x&lt;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=0-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&lt;x&lt;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and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also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B9276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oMath>
            <w:r w:rsidR="0000613E" w:rsidRPr="00310FB2">
              <w:rPr>
                <w:rFonts w:ascii="Cambria Math" w:hAnsi="Cambria Math"/>
              </w:rPr>
              <w:t xml:space="preserve"> must exist </w:t>
            </w:r>
            <m:oMath>
              <m:r>
                <w:rPr>
                  <w:rFonts w:ascii="Cambria Math" w:hAnsi="Cambria Math"/>
                </w:rPr>
                <m:t>⇒m&gt;1</m:t>
              </m:r>
            </m:oMath>
          </w:p>
          <w:p w:rsidR="0000613E" w:rsidRPr="00310FB2" w:rsidRDefault="0000613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 xml:space="preserve">m&gt;1,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m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m-1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m-2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if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x≠0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0,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x=0</m:t>
                        </m:r>
                      </m:e>
                    </m:mr>
                  </m:m>
                </m:e>
              </m:d>
            </m:oMath>
          </w:p>
          <w:p w:rsidR="0000613E" w:rsidRPr="00310FB2" w:rsidRDefault="0000613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 xml:space="preserve"> 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m-1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m-2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func>
                </m:e>
              </m:d>
            </m:oMath>
          </w:p>
          <w:p w:rsidR="0000613E" w:rsidRPr="00310FB2" w:rsidRDefault="0000613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Limit exists if </w:t>
            </w:r>
            <m:oMath>
              <m:r>
                <w:rPr>
                  <w:rFonts w:ascii="Cambria Math" w:hAnsi="Cambria Math"/>
                </w:rPr>
                <m:t>m&gt;2</m:t>
              </m:r>
            </m:oMath>
          </w:p>
          <w:p w:rsidR="0000613E" w:rsidRPr="00310FB2" w:rsidRDefault="0000613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∴m∈N⇒m=3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D966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D9669B" w:rsidRPr="00310FB2" w:rsidRDefault="00D966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⇒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=f(0)</m:t>
                    </m:r>
                  </m:e>
                </m:func>
              </m:oMath>
            </m:oMathPara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In</m:t>
                        </m:r>
                        <m:r>
                          <w:rPr>
                            <w:rFonts w:ascii="Cambria Math" w:hAnsi="Cambria Math"/>
                          </w:rPr>
                          <m:t>(1+x)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=f(0)</m:t>
                </m:r>
              </m:oMath>
            </m:oMathPara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1+x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In</m:t>
                        </m:r>
                        <m:r>
                          <w:rPr>
                            <w:rFonts w:ascii="Cambria Math" w:hAnsi="Cambria Math"/>
                          </w:rPr>
                          <m:t xml:space="preserve"> 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F5370D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-3x+2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x-2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377DD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  <m:r>
                <w:rPr>
                  <w:rFonts w:ascii="Cambria Math" w:hAnsi="Cambria Math"/>
                </w:rPr>
                <m:t>|x-1|</m:t>
              </m:r>
            </m:oMath>
            <w:r w:rsidR="00377DD6" w:rsidRPr="00310FB2">
              <w:rPr>
                <w:rFonts w:ascii="Cambria Math" w:hAnsi="Cambria Math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="00377DD6" w:rsidRPr="00310FB2">
              <w:rPr>
                <w:rFonts w:ascii="Cambria Math" w:hAnsi="Cambria Math"/>
              </w:rPr>
              <w:t xml:space="preserve"> are differentiable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</w:t>
            </w:r>
            <m:oMath>
              <m:r>
                <w:rPr>
                  <w:rFonts w:ascii="Cambria Math" w:hAnsi="Cambria Math"/>
                </w:rPr>
                <m:t>|x-2|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  <w:p w:rsidR="00377DD6" w:rsidRPr="00310FB2" w:rsidRDefault="00377D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62929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some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where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x=nπ+π/4, n∈I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3428A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0+0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f(h)</m:t>
                </m:r>
              </m:oMath>
            </m:oMathPara>
          </w:p>
          <w:p w:rsidR="003428A2" w:rsidRPr="00310FB2" w:rsidRDefault="003428A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 w:cs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h+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3428A2" w:rsidRPr="00310FB2" w:rsidRDefault="0005649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3428A2" w:rsidRPr="00310FB2">
              <w:rPr>
                <w:rFonts w:ascii="Cambria Math" w:hAnsi="Cambria Math"/>
              </w:rPr>
              <w:t xml:space="preserve">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0-0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-h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+|-</m:t>
                  </m:r>
                  <m:r>
                    <w:rPr>
                      <w:rFonts w:ascii="Cambria Math" w:hAnsi="Cambria Math" w:cs="Cambria Math"/>
                    </w:rPr>
                    <m:t>h</m:t>
                  </m:r>
                  <m:r>
                    <w:rPr>
                      <w:rFonts w:ascii="Cambria Math" w:hAnsi="Cambria Math"/>
                    </w:rPr>
                    <m:t>|</m:t>
                  </m:r>
                </m:den>
              </m:f>
            </m:oMath>
          </w:p>
          <w:p w:rsidR="003428A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 w:cs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h+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995E74" w:rsidRPr="00310FB2" w:rsidRDefault="00F818B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6578" w:dyaOrig="2925">
                <v:shape id="_x0000_i1037" type="#_x0000_t75" style="width:217.4pt;height:99.25pt" o:ole="">
                  <v:imagedata r:id="IMM5S123S0" o:title=""/>
                </v:shape>
                <o:OLEObject Type="Embed" ProgID="ChemDraw.Document.6.0" ShapeID="_x0000_i1037" DrawAspect="Content" ObjectID="_1478861210" r:id="OMM5S123S0"/>
              </w:object>
            </w:r>
          </w:p>
          <w:p w:rsidR="00FB0995" w:rsidRPr="00310FB2" w:rsidRDefault="00FB099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Consider the graph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oMath>
            <w:r w:rsidR="002F6DF4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which is non-differentiable at </w:t>
            </w:r>
            <m:oMath>
              <m:r>
                <w:rPr>
                  <w:rFonts w:ascii="Cambria Math" w:hAnsi="Cambria Math"/>
                </w:rPr>
                <m:t>x=π/4</m:t>
              </m:r>
            </m:oMath>
            <w:r w:rsidRPr="00310FB2">
              <w:rPr>
                <w:rFonts w:ascii="Cambria Math" w:hAnsi="Cambria Math"/>
              </w:rPr>
              <w:t>, hence statement (a) is false</w:t>
            </w:r>
          </w:p>
          <w:p w:rsidR="00FB0995" w:rsidRPr="00310FB2" w:rsidRDefault="00FB099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From the graph </w:t>
            </w:r>
            <m:oMath>
              <m:r>
                <w:rPr>
                  <w:rFonts w:ascii="Cambria Math" w:hAnsi="Cambria Math"/>
                </w:rPr>
                <m:t>y=f(x)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  <w:r w:rsidRPr="00310FB2">
              <w:rPr>
                <w:rFonts w:ascii="Cambria Math" w:hAnsi="Cambria Math"/>
              </w:rPr>
              <w:t>, hence statement (b) is false</w:t>
            </w:r>
          </w:p>
          <w:p w:rsidR="00FB0995" w:rsidRPr="00310FB2" w:rsidRDefault="00FB099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Statement (c) is always true</w:t>
            </w:r>
          </w:p>
          <w:p w:rsidR="00FB0995" w:rsidRPr="00310FB2" w:rsidRDefault="00FB099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Statement (d) is false as consider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(x,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for which </w:t>
            </w:r>
            <m:oMath>
              <m:r>
                <w:rPr>
                  <w:rFonts w:ascii="Cambria Math" w:hAnsi="Cambria Math"/>
                </w:rPr>
                <m:t>x=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but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B92767" w:rsidRPr="00310FB2" w:rsidRDefault="00BB709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=1-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BB7092" w:rsidRPr="00310FB2" w:rsidRDefault="006A50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(1-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6A509B" w:rsidRPr="00310FB2" w:rsidRDefault="006A50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→1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func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6A509B" w:rsidRPr="00310FB2" w:rsidRDefault="006A50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6A509B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func>
              </m:oMath>
            </m:oMathPara>
          </w:p>
          <w:p w:rsidR="006A509B" w:rsidRPr="00310FB2" w:rsidRDefault="006A50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6A509B" w:rsidRPr="00310FB2" w:rsidRDefault="006A50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(1+</m:t>
                        </m:r>
                        <m:r>
                          <w:rPr>
                            <w:rFonts w:ascii="Cambria Math" w:hAnsi="Cambria Math"/>
                          </w:rPr>
                          <m:t>h)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  <w:p w:rsidR="006A509B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6A509B" w:rsidRPr="00310FB2" w:rsidRDefault="006A50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=∞</m:t>
                </m:r>
              </m:oMath>
            </m:oMathPara>
          </w:p>
          <w:p w:rsidR="006A509B" w:rsidRPr="00310FB2" w:rsidRDefault="006A509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 both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are continuous function.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also a continuous function. Now</w:t>
            </w:r>
          </w:p>
          <w:p w:rsidR="0056499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|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|</m:t>
                    </m:r>
                  </m:den>
                </m:f>
              </m:oMath>
            </m:oMathPara>
          </w:p>
          <w:p w:rsidR="00564997" w:rsidRPr="00310FB2" w:rsidRDefault="0056499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x=nπ, n∈Z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+1, x≤1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+ax+b, x&gt;1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4263BB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4263BB" w:rsidRPr="00310FB2" w:rsidRDefault="001F422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⇒a+1=1+a+b⇒b=0</m:t>
                </m:r>
              </m:oMath>
            </m:oMathPara>
          </w:p>
          <w:p w:rsidR="001F4229" w:rsidRPr="00310FB2" w:rsidRDefault="001F422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2ax, x&lt;1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2x+a, x&gt;1</m:t>
                        </m:r>
                      </m:e>
                    </m:mr>
                  </m:m>
                </m:e>
              </m:d>
            </m:oMath>
          </w:p>
          <w:p w:rsidR="001F4229" w:rsidRPr="00310FB2" w:rsidRDefault="001F422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must have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⇒2a=2+a⇒a=2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62929" w:rsidRPr="00310FB2" w:rsidRDefault="008B511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x&gt;0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x=0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x&lt;0</m:t>
                        </m:r>
                      </m:e>
                    </m:mr>
                  </m:m>
                </m:e>
              </m:d>
            </m:oMath>
          </w:p>
          <w:p w:rsidR="008B511C" w:rsidRPr="00310FB2" w:rsidRDefault="008B511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8B511C" w:rsidRPr="00310FB2" w:rsidRDefault="008B511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(L.H.D. at </w:t>
            </w:r>
            <m:oMath>
              <m:r>
                <w:rPr>
                  <w:rFonts w:ascii="Cambria Math" w:hAnsi="Cambria Math"/>
                </w:rPr>
                <m:t>x=0)=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x=0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x=0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</w:p>
          <w:p w:rsidR="008B511C" w:rsidRPr="00310FB2" w:rsidRDefault="008B511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Similar (R.H.D.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D974A5" w:rsidRPr="00310FB2">
              <w:rPr>
                <w:rFonts w:ascii="Cambria Math" w:hAnsi="Cambria Math"/>
              </w:rPr>
              <w:t>)</w:t>
            </w:r>
            <w:r w:rsidRPr="00310FB2">
              <w:rPr>
                <w:rFonts w:ascii="Cambria Math" w:hAnsi="Cambria Math"/>
              </w:rPr>
              <w:t>=0</w:t>
            </w:r>
          </w:p>
          <w:p w:rsidR="008B511C" w:rsidRPr="00310FB2" w:rsidRDefault="008B511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B92767" w:rsidRPr="00310FB2" w:rsidRDefault="003B587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="00A53F22" w:rsidRPr="00310FB2">
              <w:rPr>
                <w:rFonts w:ascii="Cambria Math" w:hAnsi="Cambria Math"/>
              </w:rPr>
              <w:t xml:space="preserve"> is an even function, then g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(-x)</m:t>
              </m:r>
            </m:oMath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(0)⇒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0+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(1/</m:t>
                          </m:r>
                          <m:r>
                            <w:rPr>
                              <w:rFonts w:ascii="Cambria Math" w:hAnsi="Cambria Math"/>
                            </w:rPr>
                            <m:t>h)-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h</m:t>
                      </m:r>
                    </m:den>
                  </m:f>
                </m:e>
              </m:func>
            </m:oMath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h)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h→0</m:t>
                            </m:r>
                          </m:lim>
                        </m:limLow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func>
                  </m:e>
                </m:func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x(4-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den>
              </m:f>
            </m:oMath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there are three points of discontinuity, viz., </w:t>
            </w:r>
            <m:oMath>
              <m:r>
                <w:rPr>
                  <w:rFonts w:ascii="Cambria Math" w:hAnsi="Cambria Math"/>
                </w:rPr>
                <m:t>0, 2, -2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, (x≠π/4)</m:t>
              </m:r>
            </m:oMath>
            <w:r w:rsidR="00E4641F"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x=π/4</m:t>
              </m:r>
            </m:oMath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</m:oMath>
            </m:oMathPara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-x</m:t>
                            </m:r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cot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2x</m:t>
                        </m:r>
                      </m:e>
                    </m:func>
                  </m:den>
                </m:f>
              </m:oMath>
            </m:oMathPara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Now by applying L’ Hopital’s rule,</w:t>
            </w:r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sec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-x</m:t>
                            </m:r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 xml:space="preserve">-2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cosec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(2x)</m:t>
                        </m:r>
                      </m:e>
                    </m:func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F5370D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When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is not an integer, both the functions </w:t>
            </w:r>
            <m:oMath>
              <m:r>
                <w:rPr>
                  <w:rFonts w:ascii="Cambria Math" w:hAnsi="Cambria Math"/>
                </w:rPr>
                <m:t>[x]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π</m:t>
              </m:r>
            </m:oMath>
            <w:r w:rsidRPr="00310FB2">
              <w:rPr>
                <w:rFonts w:ascii="Cambria Math" w:hAnsi="Cambria Math"/>
              </w:rPr>
              <w:t xml:space="preserve"> are continuous</w:t>
            </w:r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∴f(x)</m:t>
              </m:r>
            </m:oMath>
            <w:r w:rsidRPr="00310FB2">
              <w:rPr>
                <w:rFonts w:ascii="Cambria Math" w:hAnsi="Cambria Math"/>
              </w:rPr>
              <w:t xml:space="preserve"> is continuous on all non-integral points</w:t>
            </w:r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x=n∈I</m:t>
              </m:r>
            </m:oMath>
          </w:p>
          <w:p w:rsidR="00721FE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x→n-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x→n-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[x]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2x-1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π</m:t>
                    </m:r>
                  </m:e>
                </m:func>
              </m:oMath>
            </m:oMathPara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2n-1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π=0</m:t>
                </m:r>
              </m:oMath>
            </m:oMathPara>
          </w:p>
          <w:p w:rsidR="00721FE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x→n+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x→n+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[x]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2x-1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π</m:t>
                    </m:r>
                  </m:e>
                </m:func>
              </m:oMath>
            </m:oMathPara>
          </w:p>
          <w:p w:rsidR="00721FE7" w:rsidRPr="00310FB2" w:rsidRDefault="00AA3D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2n-1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π=0</m:t>
                </m:r>
              </m:oMath>
            </m:oMathPara>
          </w:p>
          <w:p w:rsidR="00AA3DAB" w:rsidRPr="00310FB2" w:rsidRDefault="00AA3D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(2n-1)π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>=0</m:t>
              </m:r>
            </m:oMath>
          </w:p>
          <w:p w:rsidR="00AA3DAB" w:rsidRPr="00310FB2" w:rsidRDefault="00AA3D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</m:t>
              </m:r>
            </m:oMath>
            <w:r w:rsidRPr="00310FB2">
              <w:rPr>
                <w:rFonts w:ascii="Cambria Math" w:hAnsi="Cambria Math"/>
              </w:rPr>
              <w:t xml:space="preserve"> is continuous at all integral points as well. Thus,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continuous everywhere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FB087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0,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if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&lt;1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1,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if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e>
                        </m:mr>
                      </m:m>
                    </m:e>
                  </m:d>
                </m:e>
              </m:func>
            </m:oMath>
          </w:p>
          <w:p w:rsidR="00FB087B" w:rsidRPr="00310FB2" w:rsidRDefault="00FB087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x→∞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2n</m:t>
                        </m:r>
                      </m:sup>
                    </m:sSup>
                  </m:e>
                </m:fun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if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if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e>
                      </m:mr>
                    </m:m>
                  </m:e>
                </m:d>
              </m:oMath>
            </m:oMathPara>
          </w:p>
          <w:p w:rsidR="00FB087B" w:rsidRPr="00310FB2" w:rsidRDefault="00FB087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, except for those values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for which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, i.e., </w:t>
            </w:r>
            <m:oMath>
              <m:r>
                <w:rPr>
                  <w:rFonts w:ascii="Cambria Math" w:hAnsi="Cambria Math"/>
                </w:rPr>
                <m:t>x=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2k+1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 k∈Z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05649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We have</w:t>
            </w:r>
          </w:p>
          <w:p w:rsidR="00056490" w:rsidRPr="00310FB2" w:rsidRDefault="00782CA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x-|x-1|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x+x-1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x&lt;1, x≠0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x-(x-1)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x≥1</m:t>
                          </m:r>
                        </m:e>
                      </m:mr>
                    </m:m>
                  </m:e>
                </m:d>
              </m:oMath>
            </m:oMathPara>
          </w:p>
          <w:p w:rsidR="000B24E1" w:rsidRPr="00310FB2" w:rsidRDefault="000B24E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2x-1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x&lt;1, x≠0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 x≥1</m:t>
                          </m:r>
                        </m:e>
                      </m:mr>
                    </m:m>
                  </m:e>
                </m:d>
              </m:oMath>
            </m:oMathPara>
          </w:p>
          <w:p w:rsidR="000B24E1" w:rsidRPr="00310FB2" w:rsidRDefault="000B24E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as it is not defined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Since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defined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therefore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cannot be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Clearly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, but it is not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, because </w:t>
            </w:r>
            <m:oMath>
              <m:r>
                <w:rPr>
                  <w:rFonts w:ascii="Cambria Math" w:hAnsi="Cambria Math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R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|-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h</m:t>
                          </m:r>
                          <m:r>
                            <w:rPr>
                              <w:rFonts w:ascii="Cambria Math" w:hAnsi="Cambria Math"/>
                            </w:rPr>
                            <m:t>|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 w:cs="Cambria Math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</m:func>
            </m:oMath>
            <w:r w:rsidRPr="00310FB2">
              <w:rPr>
                <w:rFonts w:ascii="Cambria Math" w:hAnsi="Cambria Math"/>
              </w:rPr>
              <w:t xml:space="preserve"> which does not exist and oscillates between </w:t>
            </w:r>
            <m:oMath>
              <m:r>
                <w:rPr>
                  <w:rFonts w:ascii="Cambria Math" w:hAnsi="Cambria Math"/>
                </w:rPr>
                <m:t>-1</m:t>
              </m:r>
            </m:oMath>
            <w:r w:rsidRPr="00310FB2">
              <w:rPr>
                <w:rFonts w:ascii="Cambria Math" w:hAnsi="Cambria Math"/>
              </w:rPr>
              <w:t xml:space="preserve"> and 1. Similarly,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lies between </w:t>
            </w:r>
            <m:oMath>
              <m:r>
                <w:rPr>
                  <w:rFonts w:ascii="Cambria Math" w:hAnsi="Cambria Math"/>
                </w:rPr>
                <m:t>-1</m:t>
              </m:r>
            </m:oMath>
            <w:r w:rsidRPr="00310FB2">
              <w:rPr>
                <w:rFonts w:ascii="Cambria Math" w:hAnsi="Cambria Math"/>
              </w:rPr>
              <w:t xml:space="preserve"> and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FB0995" w:rsidRPr="00310FB2" w:rsidRDefault="00FB0995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1&lt;x≤2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 0≤x&lt;1</m:t>
                        </m:r>
                      </m:e>
                    </m:mr>
                    <m:m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πx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-1≤x&lt;0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1-1,  1&lt;x≤2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1-x,  0≤x&lt;1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πx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-1≤x&lt;0</m:t>
                        </m:r>
                      </m:e>
                    </m:mr>
                  </m:m>
                </m:e>
              </m:d>
            </m:oMath>
          </w:p>
          <w:p w:rsidR="00FB0995" w:rsidRPr="00310FB2" w:rsidRDefault="00FB0995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but not differentiable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CD7658" w:rsidRPr="00310FB2" w:rsidRDefault="00C96C2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that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=|1-x|</m:t>
              </m:r>
            </m:oMath>
          </w:p>
          <w:p w:rsidR="00C96C21" w:rsidRPr="00310FB2" w:rsidRDefault="00C96C2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x-1,  x&gt;1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1-x,  0&lt;x≤1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1+x,  -1≤x≤0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-x-1,  x&lt;-1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D9622B" w:rsidRPr="00310FB2" w:rsidRDefault="00D962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the domain of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(f|x|)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</w:t>
            </w:r>
            <m:oMath>
              <m:r>
                <w:rPr>
                  <w:rFonts w:ascii="Cambria Math" w:hAnsi="Cambria Math"/>
                </w:rPr>
                <m:t>[-2, 2]</m:t>
              </m:r>
            </m:oMath>
          </w:p>
          <w:p w:rsidR="00D9622B" w:rsidRPr="00310FB2" w:rsidRDefault="00D962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</m:t>
              </m:r>
            </m:oMath>
            <w:r w:rsidRPr="00310FB2">
              <w:rPr>
                <w:rFonts w:ascii="Cambria Math" w:hAnsi="Cambria Math"/>
              </w:rPr>
              <w:t xml:space="preserve"> It is non-differentiable at the points </w:t>
            </w:r>
            <m:oMath>
              <m:r>
                <w:rPr>
                  <w:rFonts w:ascii="Cambria Math" w:hAnsi="Cambria Math"/>
                </w:rPr>
                <m:t>{-1, 0, 1}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7628A5" w:rsidRPr="00310FB2" w:rsidRDefault="007628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AC3BCF" w:rsidRPr="00310FB2">
              <w:rPr>
                <w:rFonts w:ascii="Cambria Math" w:hAnsi="Cambria Math"/>
              </w:rPr>
              <w:t>,</w:t>
            </w:r>
          </w:p>
          <w:p w:rsidR="007628A5" w:rsidRPr="00310FB2" w:rsidRDefault="007628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L.H.L. </w:t>
            </w:r>
            <m:oMath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x→0-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0-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func>
            </m:oMath>
          </w:p>
          <w:p w:rsidR="007628A5" w:rsidRPr="00310FB2" w:rsidRDefault="007628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:rsidR="007628A5" w:rsidRPr="00310FB2" w:rsidRDefault="007628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</m:e>
                </m:d>
              </m:oMath>
            </m:oMathPara>
          </w:p>
          <w:p w:rsidR="007628A5" w:rsidRPr="00310FB2" w:rsidRDefault="007628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=0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0+1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7628A5" w:rsidRPr="00310FB2" w:rsidRDefault="007628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R.H.L. </w:t>
            </w:r>
            <m:oMath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x→0+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0+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oMath>
          </w:p>
          <w:p w:rsidR="007628A5" w:rsidRPr="00310FB2" w:rsidRDefault="007628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=0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1-0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1+0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</m:t>
              </m:r>
            </m:oMath>
            <w:r w:rsidRPr="00310FB2">
              <w:rPr>
                <w:rFonts w:ascii="Cambria Math" w:hAnsi="Cambria Math"/>
              </w:rPr>
              <w:t xml:space="preserve"> L.H.L = R.H.L. </w:t>
            </w:r>
            <m:oMath>
              <m:r>
                <w:rPr>
                  <w:rFonts w:ascii="Cambria Math" w:hAnsi="Cambria Math"/>
                </w:rPr>
                <m:t>=f(0)</m:t>
              </m:r>
            </m:oMath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L.H.D. </w:t>
            </w:r>
            <m:oMath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0-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-f(0)</m:t>
                  </m:r>
                </m:num>
                <m:den>
                  <m:r>
                    <w:rPr>
                      <w:rFonts w:ascii="Cambria Math" w:hAnsi="Cambria Math"/>
                    </w:rPr>
                    <m:t>-h</m:t>
                  </m:r>
                </m:den>
              </m:f>
            </m:oMath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h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E35633" w:rsidRPr="00310FB2" w:rsidRDefault="00AC3BC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E35633" w:rsidRPr="00310FB2">
              <w:rPr>
                <w:rFonts w:ascii="Cambria Math" w:hAnsi="Cambria Math"/>
              </w:rPr>
              <w:t xml:space="preserve">nd R.H.D. </w:t>
            </w:r>
            <m:oMath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0+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-f(0)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oMath>
          </w:p>
          <w:p w:rsidR="00E35633" w:rsidRPr="00310FB2" w:rsidRDefault="00E3563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722BA9" w:rsidRPr="00310FB2" w:rsidRDefault="00722BA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h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AC3BCF" w:rsidRPr="00310FB2" w:rsidRDefault="00AC3BC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a=0</m:t>
              </m:r>
            </m:oMath>
          </w:p>
          <w:p w:rsidR="004263BB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0+0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den>
                          </m:f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-0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oMath>
          </w:p>
          <w:p w:rsidR="004263BB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4263BB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f 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0-0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4263BB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no values of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Pr="00310FB2">
              <w:rPr>
                <w:rFonts w:ascii="Cambria Math" w:hAnsi="Cambria Math"/>
              </w:rPr>
              <w:t xml:space="preserve"> exists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B92767" w:rsidRPr="00310FB2" w:rsidRDefault="006569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Obviously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x→0+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x→0-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oMath>
            <w:r w:rsidRPr="00310FB2">
              <w:rPr>
                <w:rFonts w:ascii="Cambria Math" w:hAnsi="Cambria Math"/>
              </w:rPr>
              <w:t>,</w:t>
            </w:r>
          </w:p>
          <w:p w:rsidR="006569A6" w:rsidRPr="00310FB2" w:rsidRDefault="006569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6569A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-1/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1/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den>
                </m:f>
              </m:oMath>
            </m:oMathPara>
          </w:p>
          <w:p w:rsidR="006569A6" w:rsidRPr="00310FB2" w:rsidRDefault="006569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6569A6" w:rsidRPr="00310FB2" w:rsidRDefault="006569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Also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x→±∞</m:t>
                  </m:r>
                </m:lim>
              </m:limLow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hAnsi="Cambria Math"/>
                </w:rPr>
                <m:t>→1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CD7658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 </w:t>
            </w:r>
            <m:oMath>
              <m:r>
                <w:rPr>
                  <w:rFonts w:ascii="Cambria Math" w:hAnsi="Cambria Math"/>
                </w:rPr>
                <m:t>1≤x&lt;2⇒0≤x-1&lt;1</m:t>
              </m:r>
            </m:oMath>
          </w:p>
          <w:p w:rsidR="006A0C0D" w:rsidRPr="00310FB2" w:rsidRDefault="006A0C0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-2x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-1=0-1=-1</m:t>
                </m:r>
              </m:oMath>
            </m:oMathPara>
          </w:p>
          <w:p w:rsidR="00D45658" w:rsidRPr="00310FB2" w:rsidRDefault="00D456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1-4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 0≤x&lt;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-1, 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≤x&lt;1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-1,  1≤x&lt;2</m:t>
                          </m:r>
                        </m:e>
                      </m:mr>
                    </m:m>
                  </m:e>
                </m:d>
              </m:oMath>
            </m:oMathPara>
          </w:p>
          <w:p w:rsidR="00D45658" w:rsidRPr="00310FB2" w:rsidRDefault="00D456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</m:t>
              </m:r>
            </m:oMath>
            <w:r w:rsidRPr="00310FB2">
              <w:rPr>
                <w:rFonts w:ascii="Cambria Math" w:hAnsi="Cambria Math"/>
              </w:rPr>
              <w:t xml:space="preserve"> graph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:</m:t>
              </m:r>
            </m:oMath>
          </w:p>
          <w:p w:rsidR="00CA7836" w:rsidRPr="00310FB2" w:rsidRDefault="00CA783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3639" w:dyaOrig="3987">
                <v:shape id="_x0000_i1029" type="#_x0000_t75" style="width:2in;height:158.3pt" o:ole="">
                  <v:imagedata r:id="IMM5S105S0" o:title=""/>
                </v:shape>
                <o:OLEObject Type="Embed" ProgID="ChemDraw.Document.6.0" ShapeID="_x0000_i1029" DrawAspect="Content" ObjectID="_1478861202" r:id="OMM5S105S0"/>
              </w:object>
            </w:r>
          </w:p>
          <w:p w:rsidR="00D45658" w:rsidRPr="00310FB2" w:rsidRDefault="00D456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It is clear from graph that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differentiable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1+|x|</m:t>
                  </m:r>
                </m:den>
              </m:f>
            </m:oMath>
            <w:r w:rsidR="00394E7D" w:rsidRPr="00310FB2">
              <w:rPr>
                <w:rFonts w:ascii="Cambria Math" w:hAnsi="Cambria Math"/>
              </w:rPr>
              <w:t xml:space="preserve"> is always differentiable (also </w:t>
            </w:r>
            <w:r w:rsidR="007D7A13" w:rsidRPr="00310FB2">
              <w:rPr>
                <w:rFonts w:ascii="Cambria Math" w:hAnsi="Cambria Math"/>
              </w:rPr>
              <w:t xml:space="preserve">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394E7D" w:rsidRPr="00310FB2">
              <w:rPr>
                <w:rFonts w:ascii="Cambria Math" w:hAnsi="Cambria Math"/>
              </w:rPr>
              <w:t>)</w:t>
            </w:r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x+2</m:t>
                  </m:r>
                </m:e>
              </m:d>
              <m:r>
                <w:rPr>
                  <w:rFonts w:ascii="Cambria Math" w:hAnsi="Cambria Math"/>
                </w:rPr>
                <m:t>|(x-1)(x-2)(x-3)|</m:t>
              </m:r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x=1, 3</m:t>
              </m:r>
            </m:oMath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x=1, 3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B92767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check continuity at </w:t>
            </w:r>
            <m:oMath>
              <m:r>
                <w:rPr>
                  <w:rFonts w:ascii="Cambria Math" w:hAnsi="Cambria Math"/>
                </w:rPr>
                <m:t>x=k, k∈Z</m:t>
              </m:r>
            </m:oMath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For positive integers</w:t>
            </w:r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=0-0</m:t>
                </m:r>
              </m:oMath>
            </m:oMathPara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=1-1=0</m:t>
                </m:r>
              </m:oMath>
            </m:oMathPara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For negative integers</w:t>
            </w:r>
            <w:r w:rsidR="005A64A2" w:rsidRPr="00310FB2">
              <w:rPr>
                <w:rFonts w:ascii="Cambria Math" w:hAnsi="Cambria Math"/>
              </w:rPr>
              <w:t>,</w:t>
            </w:r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=0-1=-1</m:t>
                </m:r>
              </m:oMath>
            </m:oMathPara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=1-0=1</m:t>
                </m:r>
              </m:oMath>
            </m:oMathPara>
          </w:p>
          <w:p w:rsidR="00A53F22" w:rsidRPr="00310FB2" w:rsidRDefault="00A53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positive integers and discontinuous at negative intergers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CD7658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to be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, we have</w:t>
            </w:r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⇒a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+b=1⇒b=1</m:t>
                </m:r>
              </m:oMath>
            </m:oMathPara>
          </w:p>
          <w:p w:rsidR="007D7A13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-f(0)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func>
              </m:oMath>
            </m:oMathPara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h+1</m:t>
                            </m:r>
                          </m:e>
                        </m:d>
                      </m:den>
                    </m:f>
                  </m:e>
                </m:fun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h+1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=a</m:t>
                </m:r>
              </m:oMath>
            </m:oMathPara>
          </w:p>
          <w:p w:rsidR="007D7A13" w:rsidRPr="00310FB2" w:rsidRDefault="007D7A1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a=1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CD7658" w:rsidRPr="00310FB2" w:rsidRDefault="003C4D4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x→0+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</w:rPr>
                                  <m:t>x→0</m:t>
                                </m:r>
                              </m:lim>
                            </m:limLow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func>
                      </m:sup>
                    </m:sSup>
                  </m:e>
                </m:func>
              </m:oMath>
            </m:oMathPara>
          </w:p>
          <w:p w:rsidR="003C4D4C" w:rsidRPr="00310FB2" w:rsidRDefault="003C4D4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x→0</m:t>
                          </m:r>
                        </m:lim>
                      </m:limLow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func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cosec 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</m:e>
                  </m:func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     (Using L’ Hopital rule)</w:t>
            </w:r>
          </w:p>
          <w:p w:rsidR="003C4D4C" w:rsidRPr="00310FB2" w:rsidRDefault="003C4D4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3C4D4C" w:rsidRPr="00310FB2" w:rsidRDefault="003C4D4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=ax+b</m:t>
              </m:r>
            </m:oMath>
          </w:p>
          <w:p w:rsidR="003C4D4C" w:rsidRPr="00310FB2" w:rsidRDefault="003C4D4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⇒b=1 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=ax+1</m:t>
                </m:r>
              </m:oMath>
            </m:oMathPara>
          </w:p>
          <w:p w:rsidR="003C4D4C" w:rsidRPr="00310FB2" w:rsidRDefault="003C4D4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 xml:space="preserve">x&gt;0,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 xml:space="preserve">x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oMath>
          </w:p>
          <w:p w:rsidR="003C4D4C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func>
              </m:oMath>
            </m:oMathPara>
          </w:p>
          <w:p w:rsidR="003C4D4C" w:rsidRPr="00310FB2" w:rsidRDefault="003C4D4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=-a+1⇒a=1-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func>
              </m:oMath>
            </m:oMathPara>
          </w:p>
          <w:p w:rsidR="003C4D4C" w:rsidRPr="00310FB2" w:rsidRDefault="003C4D4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x+1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62929" w:rsidRPr="00310FB2" w:rsidRDefault="0034705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-bx+25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-7x+10</m:t>
                    </m:r>
                  </m:den>
                </m:f>
                <m:r>
                  <w:rPr>
                    <w:rFonts w:ascii="Cambria Math" w:hAnsi="Cambria Math"/>
                  </w:rPr>
                  <m:t>, x≠5</m:t>
                </m:r>
              </m:oMath>
            </m:oMathPara>
          </w:p>
          <w:p w:rsidR="00347054" w:rsidRPr="00310FB2" w:rsidRDefault="0034705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x=5</m:t>
              </m:r>
            </m:oMath>
            <w:r w:rsidRPr="00310FB2">
              <w:rPr>
                <w:rFonts w:ascii="Cambria Math" w:hAnsi="Cambria Math"/>
              </w:rPr>
              <w:t xml:space="preserve">, only if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x→5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-bx+25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-7x+10</m:t>
                      </m:r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 xml:space="preserve"> is finite</w:t>
            </w:r>
          </w:p>
          <w:p w:rsidR="00347054" w:rsidRPr="00310FB2" w:rsidRDefault="0034705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-7x+10→0</m:t>
              </m:r>
            </m:oMath>
            <w:r w:rsidRPr="00310FB2">
              <w:rPr>
                <w:rFonts w:ascii="Cambria Math" w:hAnsi="Cambria Math"/>
              </w:rPr>
              <w:t xml:space="preserve"> when </w:t>
            </w:r>
            <m:oMath>
              <m:r>
                <w:rPr>
                  <w:rFonts w:ascii="Cambria Math" w:hAnsi="Cambria Math"/>
                </w:rPr>
                <m:t>x→5</m:t>
              </m:r>
            </m:oMath>
          </w:p>
          <w:p w:rsidR="00347054" w:rsidRPr="00310FB2" w:rsidRDefault="0034705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Then we must have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-bx+25→0</m:t>
              </m:r>
            </m:oMath>
            <w:r w:rsidRPr="00310FB2">
              <w:rPr>
                <w:rFonts w:ascii="Cambria Math" w:hAnsi="Cambria Math"/>
              </w:rPr>
              <w:t xml:space="preserve"> for which </w:t>
            </w:r>
            <m:oMath>
              <m:r>
                <w:rPr>
                  <w:rFonts w:ascii="Cambria Math" w:hAnsi="Cambria Math"/>
                </w:rPr>
                <m:t>b=10</m:t>
              </m:r>
            </m:oMath>
          </w:p>
          <w:p w:rsidR="00347054" w:rsidRPr="00310FB2" w:rsidRDefault="0034705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x→5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-10x+25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-7x+10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x→5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x-5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x-2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Since,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DD0DC2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not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but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x→1</m:t>
                  </m:r>
                </m:lim>
              </m:limLow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exists</w:t>
            </w:r>
          </w:p>
          <w:p w:rsidR="00DD0DC2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DD0DC2" w:rsidRPr="00310FB2" w:rsidRDefault="00D2085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DD0DC2" w:rsidRPr="00310FB2">
              <w:rPr>
                <w:rFonts w:ascii="Cambria Math" w:hAnsi="Cambria Math"/>
              </w:rPr>
              <w:t xml:space="preserve">nd,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</w:p>
          <w:p w:rsidR="00DD0DC2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x→1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does not exist and so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DD0DC2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of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=0, ∀x∈R</m:t>
              </m:r>
            </m:oMath>
          </w:p>
          <w:p w:rsidR="00DD0DC2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w:rPr>
                  <w:rFonts w:ascii="Cambria Math" w:hAnsi="Cambria Math"/>
                </w:rPr>
                <m:t>fo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</w:p>
          <w:p w:rsidR="00DD0DC2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x∈Z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x∈R-Z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x∈z</m:t>
                          </m:r>
                        </m:e>
                      </m:mr>
                      <m:m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x∈R-Z</m:t>
                          </m:r>
                        </m:e>
                      </m:mr>
                    </m:m>
                  </m:e>
                </m:d>
              </m:oMath>
            </m:oMathPara>
          </w:p>
          <w:p w:rsidR="00DD0DC2" w:rsidRPr="00310FB2" w:rsidRDefault="00DD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Which is clearly not continuous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282DC3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 xml:space="preserve">Given, </w:t>
            </w:r>
            <m:oMath>
              <m:r>
                <w:rPr>
                  <w:rFonts w:ascii="Cambria Math" w:hAnsi="Cambria Math" w:cstheme="minorHAnsi"/>
                </w:rPr>
                <m:t>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sup>
                  </m:sSup>
                </m:num>
                <m:den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log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 w:cstheme="minorHAnsi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m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(x-1)</m:t>
                          </m:r>
                        </m:e>
                      </m:func>
                    </m:e>
                  </m:func>
                </m:den>
              </m:f>
              <m:r>
                <w:rPr>
                  <w:rFonts w:ascii="Cambria Math" w:hAnsi="Cambria Math" w:cstheme="minorHAnsi"/>
                </w:rPr>
                <m:t>;  0&lt;x&lt;2,    m≠0,   n</m:t>
              </m:r>
            </m:oMath>
            <w:r>
              <w:rPr>
                <w:rFonts w:ascii="Cambria Math" w:hAnsi="Cambria Math" w:cstheme="minorHAnsi"/>
              </w:rPr>
              <w:t xml:space="preserve"> are integers and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x-1</m:t>
                  </m:r>
                </m:e>
              </m:d>
              <m:r>
                <w:rPr>
                  <w:rFonts w:ascii="Cambria Math" w:hAnsi="Cambria Math" w:cstheme="minorHAnsi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cstheme="minorHAnsi"/>
                        </w:rPr>
                        <m:t>x-1;  x≥1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</w:rPr>
                        <m:t>1-x;   x&lt;1</m:t>
                      </m:r>
                    </m:e>
                  </m:eqArr>
                </m:e>
              </m:d>
            </m:oMath>
          </w:p>
          <w:p w:rsidR="00282DC3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 xml:space="preserve">The left hand derivative of </w:t>
            </w:r>
            <m:oMath>
              <m:r>
                <w:rPr>
                  <w:rFonts w:ascii="Cambria Math" w:hAnsi="Cambria Math" w:cstheme="minorHAnsi"/>
                </w:rPr>
                <m:t>|x-1|</m:t>
              </m:r>
            </m:oMath>
            <w:r>
              <w:rPr>
                <w:rFonts w:ascii="Cambria Math" w:hAnsi="Cambria Math" w:cstheme="minorHAnsi"/>
              </w:rPr>
              <w:t xml:space="preserve"> at </w:t>
            </w:r>
            <m:oMath>
              <m:r>
                <w:rPr>
                  <w:rFonts w:ascii="Cambria Math" w:hAnsi="Cambria Math" w:cstheme="minorHAnsi"/>
                </w:rPr>
                <m:t>x=1</m:t>
              </m:r>
            </m:oMath>
            <w:r>
              <w:rPr>
                <w:rFonts w:ascii="Cambria Math" w:hAnsi="Cambria Math" w:cstheme="minorHAnsi"/>
              </w:rPr>
              <w:t xml:space="preserve"> is </w:t>
            </w:r>
            <m:oMath>
              <m:r>
                <w:rPr>
                  <w:rFonts w:ascii="Cambria Math" w:hAnsi="Cambria Math" w:cstheme="minorHAnsi"/>
                </w:rPr>
                <m:t>p=-1</m:t>
              </m:r>
            </m:oMath>
          </w:p>
          <w:p w:rsidR="00282DC3" w:rsidRPr="00997B07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 xml:space="preserve">Also,  </w:t>
            </w:r>
            <m:oMath>
              <m:limLow>
                <m:limLowPr>
                  <m:ctrlPr>
                    <w:rPr>
                      <w:rFonts w:ascii="Cambria Math" w:hAnsi="Cambria Math" w:cstheme="minorHAns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inorHAnsi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hAnsi="Cambria Math" w:cstheme="minorHAnsi"/>
                </w:rPr>
                <m:t xml:space="preserve">  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=p=-1</m:t>
              </m:r>
            </m:oMath>
          </w:p>
          <w:p w:rsidR="00282DC3" w:rsidRPr="00997B07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 xml:space="preserve">⇒    </m:t>
                </m:r>
                <m:limLow>
                  <m:limLow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theme="minorHAnsi"/>
                      </w:rPr>
                      <m:t>h→0</m:t>
                    </m:r>
                  </m:lim>
                </m:limLow>
                <m:r>
                  <w:rPr>
                    <w:rFonts w:ascii="Cambria Math" w:hAnsi="Cambria Math" w:cstheme="minorHAnsi"/>
                  </w:rPr>
                  <m:t xml:space="preserve">  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 w:cstheme="minorHAnsi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 w:cstheme="minorHAnsi"/>
                              </w:rPr>
                              <m:t>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p>
                    </m:sSup>
                  </m:num>
                  <m:den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log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 w:cstheme="minorHAnsi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m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(1+</m:t>
                            </m:r>
                            <m:r>
                              <w:rPr>
                                <w:rFonts w:ascii="Cambria Math" w:hAnsi="Cambria Math" w:cstheme="minorHAnsi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 w:cstheme="minorHAnsi"/>
                              </w:rPr>
                              <m:t>1)</m:t>
                            </m:r>
                          </m:e>
                        </m:func>
                      </m:e>
                    </m:func>
                  </m:den>
                </m:f>
                <m:r>
                  <w:rPr>
                    <w:rFonts w:ascii="Cambria Math" w:hAnsi="Cambria Math" w:cstheme="minorHAnsi"/>
                  </w:rPr>
                  <m:t>=-1</m:t>
                </m:r>
              </m:oMath>
            </m:oMathPara>
          </w:p>
          <w:p w:rsidR="00282DC3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 xml:space="preserve">⇒ </m:t>
                </m:r>
                <m:limLow>
                  <m:limLow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theme="minorHAnsi"/>
                      </w:rPr>
                      <m:t>h→0</m:t>
                    </m:r>
                  </m:lim>
                </m:limLow>
                <m:r>
                  <w:rPr>
                    <w:rFonts w:ascii="Cambria Math" w:hAnsi="Cambria Math" w:cstheme="minorHAnsi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log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h</m:t>
                            </m:r>
                          </m:e>
                        </m:func>
                      </m:e>
                    </m:func>
                  </m:den>
                </m:f>
                <m:r>
                  <w:rPr>
                    <w:rFonts w:ascii="Cambria Math" w:hAnsi="Cambria Math" w:cstheme="minorHAnsi"/>
                  </w:rPr>
                  <m:t>=-1</m:t>
                </m:r>
              </m:oMath>
            </m:oMathPara>
          </w:p>
          <w:p w:rsidR="00282DC3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 xml:space="preserve">⇒ </m:t>
                </m:r>
                <m:limLow>
                  <m:limLow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theme="minorHAnsi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n.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n-1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h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 w:cstheme="minorHAnsi"/>
                      </w:rPr>
                      <m:t>(-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</w:rPr>
                          <m:t>h</m:t>
                        </m:r>
                      </m:e>
                    </m:func>
                    <m:r>
                      <w:rPr>
                        <w:rFonts w:ascii="Cambria Math" w:hAnsi="Cambria Math" w:cstheme="minorHAnsi"/>
                      </w:rPr>
                      <m:t>)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>=-1</m:t>
                </m:r>
              </m:oMath>
            </m:oMathPara>
          </w:p>
          <w:p w:rsidR="00282DC3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[using L ‘Hospital’s rule]</w:t>
            </w:r>
          </w:p>
          <w:p w:rsidR="00282DC3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 xml:space="preserve">⇒    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m</m:t>
                        </m:r>
                      </m:den>
                    </m:f>
                  </m:e>
                </m:d>
                <m:limLow>
                  <m:limLow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theme="minorHAnsi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n-2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tan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h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h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theme="minorHAnsi"/>
                  </w:rPr>
                  <m:t>=1</m:t>
                </m:r>
              </m:oMath>
            </m:oMathPara>
          </w:p>
          <w:p w:rsidR="00282DC3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>
              <m:r>
                <w:rPr>
                  <w:rFonts w:ascii="Cambria Math" w:hAnsi="Cambria Math" w:cstheme="minorHAnsi"/>
                </w:rPr>
                <m:t>⇒  n=2</m:t>
              </m:r>
            </m:oMath>
            <w:r>
              <w:rPr>
                <w:rFonts w:ascii="Cambria Math" w:hAnsi="Cambria Math" w:cstheme="minorHAnsi"/>
              </w:rPr>
              <w:t xml:space="preserve">  and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m</m:t>
                  </m:r>
                </m:den>
              </m:f>
              <m:r>
                <w:rPr>
                  <w:rFonts w:ascii="Cambria Math" w:hAnsi="Cambria Math" w:cstheme="minorHAnsi"/>
                </w:rPr>
                <m:t>=1</m:t>
              </m:r>
            </m:oMath>
          </w:p>
          <w:p w:rsidR="00282DC3" w:rsidRPr="00997B07" w:rsidRDefault="00282DC3" w:rsidP="002218EC">
            <w:pPr>
              <w:spacing w:line="276" w:lineRule="auto"/>
              <w:contextualSpacing/>
              <w:rPr>
                <w:rFonts w:ascii="Cambria Math" w:hAnsi="Cambria Math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⇒  m=n=2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CA7836" w:rsidRPr="00310FB2" w:rsidRDefault="00CA783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6338" w:dyaOrig="3449">
                <v:shape id="_x0000_i1026" type="#_x0000_t75" style="width:209.1pt;height:114.9pt" o:ole="">
                  <v:imagedata r:id="IMM5S150S0" o:title=""/>
                </v:shape>
                <o:OLEObject Type="Embed" ProgID="ChemDraw.Document.6.0" ShapeID="_x0000_i1026" DrawAspect="Content" ObjectID="_1478861199" r:id="OMM5S150S0"/>
              </w:object>
            </w:r>
          </w:p>
          <w:p w:rsidR="008B511C" w:rsidRPr="00310FB2" w:rsidRDefault="008B511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From the graph it is clear that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everywhere continuous but not differentiable at </w:t>
            </w:r>
            <m:oMath>
              <m:r>
                <w:rPr>
                  <w:rFonts w:ascii="Cambria Math" w:hAnsi="Cambria Math"/>
                </w:rPr>
                <m:t>x=1-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, 0, 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62929" w:rsidRPr="00310FB2" w:rsidRDefault="0034705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As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continuous 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</m:oMath>
          </w:p>
          <w:p w:rsidR="00347054" w:rsidRPr="00310FB2" w:rsidRDefault="0034705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f(1/4n)</m:t>
                    </m:r>
                  </m:e>
                </m:func>
              </m:oMath>
            </m:oMathPara>
          </w:p>
          <w:p w:rsidR="00347054" w:rsidRPr="00310FB2" w:rsidRDefault="0034705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e>
                            </m:func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1+1/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=0+1=1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B92767" w:rsidRPr="00310FB2" w:rsidRDefault="00616A8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d>
                      </m:e>
                    </m:d>
                  </m:e>
                </m:func>
              </m:oMath>
            </m:oMathPara>
          </w:p>
          <w:p w:rsidR="00995E74" w:rsidRPr="00310FB2" w:rsidRDefault="00995E7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5452" w:dyaOrig="2388">
                <v:shape id="_x0000_i1031" type="#_x0000_t75" style="width:187.4pt;height:78.9pt" o:ole="">
                  <v:imagedata r:id="IMM5S137S0" o:title=""/>
                </v:shape>
                <o:OLEObject Type="Embed" ProgID="ChemDraw.Document.6.0" ShapeID="_x0000_i1031" DrawAspect="Content" ObjectID="_1478861204" r:id="OMM5S137S0"/>
              </w:object>
            </w:r>
          </w:p>
          <w:p w:rsidR="00616A80" w:rsidRPr="00310FB2" w:rsidRDefault="00616A8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for the maximum points of non-differentiability, graphs of </w:t>
            </w:r>
            <m:oMath>
              <m:r>
                <w:rPr>
                  <w:rFonts w:ascii="Cambria Math" w:hAnsi="Cambria Math"/>
                </w:rPr>
                <m:t>y=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y=|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πx</m:t>
                  </m:r>
                </m:e>
              </m:func>
              <m:r>
                <w:rPr>
                  <w:rFonts w:ascii="Cambria Math" w:hAnsi="Cambria Math"/>
                </w:rPr>
                <m:t>|</m:t>
              </m:r>
            </m:oMath>
            <w:r w:rsidRPr="00310FB2">
              <w:rPr>
                <w:rFonts w:ascii="Cambria Math" w:hAnsi="Cambria Math"/>
              </w:rPr>
              <w:t xml:space="preserve"> must intersect at maximum number of points which occurs when </w:t>
            </w:r>
            <m:oMath>
              <m:r>
                <w:rPr>
                  <w:rFonts w:ascii="Cambria Math" w:hAnsi="Cambria Math"/>
                </w:rPr>
                <m:t>n&gt;3.5</m:t>
              </m:r>
            </m:oMath>
          </w:p>
          <w:p w:rsidR="00616A80" w:rsidRPr="00310FB2" w:rsidRDefault="00616A8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the least value of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Pr="00310FB2">
              <w:rPr>
                <w:rFonts w:ascii="Cambria Math" w:hAnsi="Cambria Math"/>
              </w:rPr>
              <w:t xml:space="preserve"> is 4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265B8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 xml:space="preserve">=0+0+λ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In</m:t>
              </m:r>
              <m:r>
                <w:rPr>
                  <w:rFonts w:ascii="Cambria Math" w:hAnsi="Cambria Math"/>
                </w:rPr>
                <m:t xml:space="preserve">  4=λ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In</m:t>
              </m:r>
              <m:r>
                <w:rPr>
                  <w:rFonts w:ascii="Cambria Math" w:hAnsi="Cambria Math"/>
                </w:rPr>
                <m:t xml:space="preserve"> 4</m:t>
              </m:r>
            </m:oMath>
            <w:r w:rsidR="00184A1D" w:rsidRPr="00310FB2">
              <w:rPr>
                <w:rFonts w:ascii="Cambria Math" w:hAnsi="Cambria Math"/>
              </w:rPr>
              <w:t xml:space="preserve">    (1)</w:t>
            </w:r>
          </w:p>
          <w:p w:rsidR="00265B86" w:rsidRPr="00310FB2" w:rsidRDefault="00265B8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lastRenderedPageBreak/>
              <w:t xml:space="preserve">R.H.L. </w:t>
            </w:r>
            <m:oMath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e>
              </m:func>
              <m:r>
                <w:rPr>
                  <w:rFonts w:ascii="Cambria Math" w:hAnsi="Cambria Math"/>
                </w:rPr>
                <m:t>f(0+</m:t>
              </m:r>
              <m:r>
                <w:rPr>
                  <w:rFonts w:ascii="Cambria Math" w:hAnsi="Cambria Math"/>
                </w:rPr>
                <m:t>h)</m:t>
              </m:r>
            </m:oMath>
          </w:p>
          <w:p w:rsidR="00265B86" w:rsidRPr="00310FB2" w:rsidRDefault="00265B8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265B86" w:rsidRPr="00310FB2" w:rsidRDefault="00265B8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h.h</m:t>
                    </m:r>
                  </m:den>
                </m:f>
              </m:oMath>
            </m:oMathPara>
          </w:p>
          <w:p w:rsidR="00265B86" w:rsidRPr="00310FB2" w:rsidRDefault="00265B8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d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d>
              </m:oMath>
            </m:oMathPara>
          </w:p>
          <w:p w:rsidR="00265B86" w:rsidRPr="00310FB2" w:rsidRDefault="00265B8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</m:t>
              </m:r>
            </m:oMath>
            <w:r w:rsidRPr="00310FB2">
              <w:rPr>
                <w:rFonts w:ascii="Cambria Math" w:hAnsi="Cambria Math"/>
              </w:rPr>
              <w:t xml:space="preserve"> In 4 In 2</w:t>
            </w:r>
            <w:r w:rsidR="00184A1D" w:rsidRPr="00310FB2">
              <w:rPr>
                <w:rFonts w:ascii="Cambria Math" w:hAnsi="Cambria Math"/>
              </w:rPr>
              <w:t xml:space="preserve">    (2)</w:t>
            </w:r>
          </w:p>
          <w:p w:rsidR="00265B86" w:rsidRPr="00310FB2" w:rsidRDefault="00265B8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</m:oMath>
            <w:r w:rsidR="00184A1D" w:rsidRPr="00310FB2">
              <w:rPr>
                <w:rFonts w:ascii="Cambria Math" w:hAnsi="Cambria Math"/>
              </w:rPr>
              <w:t xml:space="preserve"> R.H.L.</w:t>
            </w:r>
          </w:p>
          <w:p w:rsidR="00265B86" w:rsidRPr="00310FB2" w:rsidRDefault="00265B8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 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 In 2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B1263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</m:e>
                </m:func>
              </m:oMath>
            </m:oMathPara>
          </w:p>
          <w:p w:rsidR="00B12635" w:rsidRPr="00310FB2" w:rsidRDefault="00B1263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</m:den>
                </m:f>
              </m:oMath>
            </m:oMathPara>
          </w:p>
          <w:p w:rsidR="00B12635" w:rsidRPr="00310FB2" w:rsidRDefault="00B1263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-1, 0≤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&gt;1</m:t>
                          </m:r>
                        </m:e>
                      </m:mr>
                    </m:m>
                  </m:e>
                </m:d>
              </m:oMath>
            </m:oMathPara>
          </w:p>
          <w:p w:rsidR="00B12635" w:rsidRPr="00310FB2" w:rsidRDefault="00B1263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x=0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-1, 0&lt;x&lt;2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  x=2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1,  x&gt;2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3272CE" w:rsidRPr="00310FB2" w:rsidRDefault="003272C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x=0, 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FB099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+2x+3+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πx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+2+</m:t>
                </m:r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πx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&gt;1</m:t>
                </m:r>
              </m:oMath>
            </m:oMathPara>
          </w:p>
          <w:p w:rsidR="000C0C5A" w:rsidRPr="00310FB2" w:rsidRDefault="000C0C5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 ∀ x∈R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D17D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|(x-1)(x-2)|</m:t>
                </m:r>
              </m:oMath>
            </m:oMathPara>
          </w:p>
          <w:p w:rsidR="00D17DAF" w:rsidRPr="00310FB2" w:rsidRDefault="00D17D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|(x-1)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x-2</m:t>
                    </m:r>
                  </m:e>
                </m:d>
                <m:r>
                  <w:rPr>
                    <w:rFonts w:ascii="Cambria Math" w:hAnsi="Cambria Math"/>
                  </w:rPr>
                  <m:t>|</m:t>
                </m:r>
              </m:oMath>
            </m:oMathPara>
          </w:p>
          <w:p w:rsidR="00D17DAF" w:rsidRPr="00310FB2" w:rsidRDefault="00D17D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x+1</m:t>
                    </m:r>
                  </m:e>
                </m:d>
                <m:r>
                  <w:rPr>
                    <w:rFonts w:ascii="Cambria Math" w:hAnsi="Cambria Math"/>
                  </w:rPr>
                  <m:t>[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|x-2|</m:t>
                </m:r>
              </m:oMath>
            </m:oMathPara>
          </w:p>
          <w:p w:rsidR="00D17DAF" w:rsidRPr="00310FB2" w:rsidRDefault="00D17D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is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D17DAF" w:rsidRPr="00310FB2" w:rsidRDefault="00D17D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(|x-1|)</m:t>
                  </m:r>
                </m:e>
              </m:func>
              <m:r>
                <w:rPr>
                  <w:rFonts w:ascii="Cambria Math" w:hAnsi="Cambria Math"/>
                </w:rPr>
                <m:t>-|x-1|</m:t>
              </m:r>
            </m:oMath>
          </w:p>
          <w:p w:rsidR="002B77BF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h-h-0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D17DAF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|-h|-|-h|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h-h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4263BB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4263BB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</w:rPr>
                    <m:t>(|x-1|)</m:t>
                  </m:r>
                </m:e>
              </m:func>
              <m:r>
                <w:rPr>
                  <w:rFonts w:ascii="Cambria Math" w:hAnsi="Cambria Math"/>
                </w:rPr>
                <m:t>+|x-1|</m:t>
              </m:r>
            </m:oMath>
          </w:p>
          <w:p w:rsidR="004263BB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h+h-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=2</m:t>
                </m:r>
              </m:oMath>
            </m:oMathPara>
          </w:p>
          <w:p w:rsidR="004263BB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fNam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+|-h|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h+h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  <w:p w:rsidR="004263BB" w:rsidRPr="00310FB2" w:rsidRDefault="004263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CD7658" w:rsidRPr="00310FB2" w:rsidRDefault="001E540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w:rPr>
                  <w:rFonts w:ascii="Cambria Math" w:hAnsi="Cambria Math"/>
                </w:rPr>
                <m:t>x+4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=6y</m:t>
              </m:r>
            </m:oMath>
          </w:p>
          <w:p w:rsidR="001E540A" w:rsidRPr="00310FB2" w:rsidRDefault="001E540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x-4y=6y,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if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y&lt;0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x+4y=6y,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if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y≥0</m:t>
                          </m:r>
                        </m:e>
                      </m:mr>
                    </m:m>
                  </m:e>
                </m:d>
              </m:oMath>
            </m:oMathPara>
          </w:p>
          <w:p w:rsidR="001E540A" w:rsidRPr="00310FB2" w:rsidRDefault="001E540A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⇒y=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x,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x≥0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x,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x&lt;0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⇒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 x&gt;0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 x&lt;0</m:t>
                        </m:r>
                      </m:e>
                    </m:mr>
                  </m:m>
                </m:e>
              </m:d>
            </m:oMath>
          </w:p>
          <w:p w:rsidR="001E540A" w:rsidRPr="00310FB2" w:rsidRDefault="001E540A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but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discontinuous when </w:t>
            </w:r>
            <m:oMath>
              <m:r>
                <w:rPr>
                  <w:rFonts w:ascii="Cambria Math" w:hAnsi="Cambria Math"/>
                </w:rPr>
                <m:t>x=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π/2, n∈Z</m:t>
              </m:r>
            </m:oMath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=x[x]</m:t>
              </m:r>
            </m:oMath>
            <w:r w:rsidRPr="00310FB2">
              <w:rPr>
                <w:rFonts w:ascii="Cambria Math" w:hAnsi="Cambria Math"/>
              </w:rPr>
              <w:t xml:space="preserve"> is discontinuous when </w:t>
            </w:r>
            <m:oMath>
              <m:r>
                <w:rPr>
                  <w:rFonts w:ascii="Cambria Math" w:hAnsi="Cambria Math"/>
                </w:rPr>
                <m:t>x=k, k∈Z</m:t>
              </m:r>
            </m:oMath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[nπx]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discontinuous when </w:t>
            </w:r>
            <m:oMath>
              <m:r>
                <w:rPr>
                  <w:rFonts w:ascii="Cambria Math" w:hAnsi="Cambria Math"/>
                </w:rPr>
                <m:t>nπx=k, k∈Z</m:t>
              </m:r>
            </m:oMath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Thus, all the above functions have infinite number of points of discontinuity</w:t>
            </w:r>
          </w:p>
          <w:p w:rsidR="00E272C3" w:rsidRPr="00310FB2" w:rsidRDefault="00E272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is discontinuous when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only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(π[x])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sin (integral multiple of </w:t>
            </w:r>
            <m:oMath>
              <m:r>
                <w:rPr>
                  <w:rFonts w:ascii="Cambria Math" w:hAnsi="Cambria Math"/>
                </w:rPr>
                <m:t>π</m:t>
              </m:r>
            </m:oMath>
            <w:r w:rsidRPr="00310FB2">
              <w:rPr>
                <w:rFonts w:ascii="Cambria Math" w:hAnsi="Cambria Math"/>
              </w:rPr>
              <w:t>)</w:t>
            </w:r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5143DB" w:rsidRPr="00310FB2" w:rsidRDefault="005143D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F2552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clearly continuous at each point in its domain except possibly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Given that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F25528" w:rsidRPr="00310FB2" w:rsidRDefault="00F2552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Therefore,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</m:oMath>
          </w:p>
          <w:p w:rsidR="00F25528" w:rsidRPr="00310FB2" w:rsidRDefault="00F2552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2x-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2x+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  <w:p w:rsidR="00F25528" w:rsidRPr="00310FB2" w:rsidRDefault="00F2552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2-(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)/x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2+(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)x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A76B68" w:rsidRPr="00310FB2" w:rsidRDefault="00A76B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(|x|)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+|x|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FF7852" w:rsidRPr="00310FB2">
              <w:rPr>
                <w:rFonts w:ascii="Cambria Math" w:hAnsi="Cambria Math"/>
              </w:rPr>
              <w:t xml:space="preserve"> </w:t>
            </w:r>
            <w:r w:rsidRPr="00310FB2">
              <w:rPr>
                <w:rFonts w:ascii="Cambria Math" w:hAnsi="Cambria Math"/>
              </w:rPr>
              <w:t xml:space="preserve">as </w:t>
            </w:r>
            <m:oMath>
              <m:r>
                <w:rPr>
                  <w:rFonts w:ascii="Cambria Math" w:hAnsi="Cambria Math"/>
                </w:rPr>
                <m:t>|x|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Similarly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(|x|)</m:t>
                  </m:r>
                </m:e>
              </m:func>
              <m:r>
                <w:rPr>
                  <w:rFonts w:ascii="Cambria Math" w:hAnsi="Cambria Math"/>
                </w:rPr>
                <m:t>-|x|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A76B68" w:rsidRPr="00310FB2" w:rsidRDefault="00A76B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|x|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x-x,  x&lt;0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x+x,  x≥0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  <w:p w:rsidR="00A76B68" w:rsidRPr="00310FB2" w:rsidRDefault="00A76B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x-1,  x&lt;0</m:t>
                              </m: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,  x≥0</m:t>
                          </m:r>
                        </m:e>
                      </m:mr>
                    </m:m>
                  </m:e>
                </m:d>
              </m:oMath>
            </m:oMathPara>
          </w:p>
          <w:p w:rsidR="00F5370D" w:rsidRPr="00310FB2" w:rsidRDefault="00A76B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is not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A76B68" w:rsidRPr="00310FB2" w:rsidRDefault="00A76B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|x|</m:t>
                    </m:r>
                  </m:e>
                </m:func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x+x,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x&lt;0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x-x, x≥0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  <w:p w:rsidR="00A76B68" w:rsidRPr="00310FB2" w:rsidRDefault="00A76B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x+1,  x&lt;0</m:t>
                              </m: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,  x≥0</m:t>
                          </m:r>
                        </m:e>
                      </m:mr>
                    </m:m>
                  </m:e>
                </m:d>
              </m:oMath>
            </m:oMathPara>
          </w:p>
          <w:p w:rsidR="00BC1CCF" w:rsidRPr="00310FB2" w:rsidRDefault="00BC1CC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Consider </w:t>
            </w:r>
            <m:oMath>
              <m:r>
                <w:rPr>
                  <w:rFonts w:ascii="Cambria Math" w:hAnsi="Cambria Math"/>
                </w:rPr>
                <m:t>x∈[0, 1]</m:t>
              </m:r>
            </m:oMath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From the graph given in </w:t>
            </w:r>
            <w:r w:rsidR="00964D46" w:rsidRPr="00310FB2">
              <w:rPr>
                <w:rFonts w:ascii="Cambria Math" w:hAnsi="Cambria Math"/>
              </w:rPr>
              <w:t>f</w:t>
            </w:r>
            <w:r w:rsidRPr="00310FB2">
              <w:rPr>
                <w:rFonts w:ascii="Cambria Math" w:hAnsi="Cambria Math"/>
              </w:rPr>
              <w:t>ig</w:t>
            </w:r>
            <w:r w:rsidR="00964D46" w:rsidRPr="00310FB2">
              <w:rPr>
                <w:rFonts w:ascii="Cambria Math" w:hAnsi="Cambria Math"/>
              </w:rPr>
              <w:t>ure</w:t>
            </w:r>
            <w:r w:rsidRPr="00310FB2">
              <w:rPr>
                <w:rFonts w:ascii="Cambria Math" w:hAnsi="Cambria Math"/>
              </w:rPr>
              <w:t xml:space="preserve">, it is clear that </w:t>
            </w:r>
            <m:oMath>
              <m:r>
                <w:rPr>
                  <w:rFonts w:ascii="Cambria Math" w:hAnsi="Cambria Math"/>
                </w:rPr>
                <m:t>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πx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is discontinuous at</w:t>
            </w:r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x=0, 1/2</m:t>
              </m:r>
            </m:oMath>
            <w:r w:rsidR="00964D46" w:rsidRPr="00310FB2">
              <w:rPr>
                <w:rFonts w:ascii="Cambria Math" w:hAnsi="Cambria Math"/>
              </w:rPr>
              <w:t xml:space="preserve">      (1)</w:t>
            </w:r>
          </w:p>
          <w:p w:rsidR="00CA7836" w:rsidRPr="00310FB2" w:rsidRDefault="00CA783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4702" w:dyaOrig="39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5.7pt;height:137.1pt" o:ole="">
                  <v:imagedata r:id="IMM5S165S0" o:title=""/>
                </v:shape>
                <o:OLEObject Type="Embed" ProgID="ChemDraw.Document.6.0" ShapeID="_x0000_i1025" DrawAspect="Content" ObjectID="_1478861198" r:id="OMM5S165S0"/>
              </w:object>
            </w:r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consider </w:t>
            </w:r>
            <m:oMath>
              <m:r>
                <w:rPr>
                  <w:rFonts w:ascii="Cambria Math" w:hAnsi="Cambria Math"/>
                </w:rPr>
                <m:t>x∈(1, 2]</m:t>
              </m:r>
            </m:oMath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x-2</m:t>
                    </m:r>
                  </m:e>
                </m:d>
                <m:r>
                  <w:rPr>
                    <w:rFonts w:ascii="Cambria Math" w:hAnsi="Cambria Math"/>
                  </w:rPr>
                  <m:t>|2x-3|</m:t>
                </m:r>
              </m:oMath>
            </m:oMathPara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1, 2</m:t>
                  </m:r>
                </m:e>
              </m:d>
              <m:r>
                <w:rPr>
                  <w:rFonts w:ascii="Cambria Math" w:hAnsi="Cambria Math"/>
                </w:rPr>
                <m:t>;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x-2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oMath>
            <w:r w:rsidRPr="00310FB2">
              <w:rPr>
                <w:rFonts w:ascii="Cambria Math" w:hAnsi="Cambria Math"/>
              </w:rPr>
              <w:t xml:space="preserve"> and for </w:t>
            </w:r>
            <m:oMath>
              <m:r>
                <w:rPr>
                  <w:rFonts w:ascii="Cambria Math" w:hAnsi="Cambria Math"/>
                </w:rPr>
                <m:t>x=2;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x-2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2x-3</m:t>
                  </m:r>
                </m:e>
              </m:d>
              <m:r>
                <w:rPr>
                  <w:rFonts w:ascii="Cambria Math" w:hAnsi="Cambria Math"/>
                </w:rPr>
                <m:t>=0⇒x=3/2</m:t>
              </m:r>
            </m:oMath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⇒x=3/2</m:t>
              </m:r>
            </m:oMath>
            <w:r w:rsidRPr="00310FB2">
              <w:rPr>
                <w:rFonts w:ascii="Cambria Math" w:hAnsi="Cambria Math"/>
              </w:rPr>
              <w:t xml:space="preserve"> and 2 may be the points at which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  (2)</w:t>
            </w:r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x=0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0&lt;x≤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-1,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&lt;x≤1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3-2x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, 1&lt;x≤3/2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2x-3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 3/2&lt;x≤2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  x=2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7C11D6" w:rsidRPr="00310FB2" w:rsidRDefault="007C11D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when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0, 2</m:t>
                  </m:r>
                </m:e>
              </m:d>
              <m:r>
                <w:rPr>
                  <w:rFonts w:ascii="Cambria Math" w:hAnsi="Cambria Math"/>
                </w:rPr>
                <m:t>-{0, 1/2,2}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B92767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rad>
            </m:oMath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domain of definition of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</w:t>
            </w:r>
            <m:oMath>
              <m:r>
                <w:rPr>
                  <w:rFonts w:ascii="Cambria Math" w:hAnsi="Cambria Math"/>
                </w:rPr>
                <m:t>[-1, 1]</m:t>
              </m:r>
            </m:oMath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x≠0, x≠±1</m:t>
              </m:r>
            </m:oMath>
            <w:r w:rsidR="00AC3BCF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we have</w:t>
            </w:r>
          </w:p>
          <w:p w:rsidR="000D66CD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defined on the right side of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on the left side of </w:t>
            </w:r>
            <m:oMath>
              <m:r>
                <w:rPr>
                  <w:rFonts w:ascii="Cambria Math" w:hAnsi="Cambria Math"/>
                </w:rPr>
                <m:t>x=-1</m:t>
              </m:r>
            </m:oMath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(x)→∞</m:t>
              </m:r>
            </m:oMath>
            <w:r w:rsidRPr="00310FB2">
              <w:rPr>
                <w:rFonts w:ascii="Cambria Math" w:hAnsi="Cambria Math"/>
              </w:rPr>
              <w:t xml:space="preserve"> when </w:t>
            </w:r>
            <m:oMath>
              <m:r>
                <w:rPr>
                  <w:rFonts w:ascii="Cambria Math" w:hAnsi="Cambria Math"/>
                </w:rPr>
                <m:t>x→-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x→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oMath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we check the differentiability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Now, L.H.D.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-f(0)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den>
                    </m:f>
                  </m:e>
                </m:func>
              </m:oMath>
            </m:oMathPara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den>
                    </m:f>
                  </m:e>
                </m:func>
              </m:oMath>
            </m:oMathPara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rad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0D66CD" w:rsidRPr="00310FB2" w:rsidRDefault="000D66C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1/2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3/8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+…</m:t>
                            </m:r>
                          </m:e>
                        </m:d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401B06" w:rsidRPr="00310FB2" w:rsidRDefault="00401B0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</m:t>
                    </m:r>
                  </m:e>
                </m:ra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  <w:p w:rsidR="00401B06" w:rsidRPr="00310FB2" w:rsidRDefault="00401B0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Similarly, R.H.D.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is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</m:oMath>
          </w:p>
          <w:p w:rsidR="00401B06" w:rsidRPr="00310FB2" w:rsidRDefault="00401B0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1+x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x≠-1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1,      x=-1</m:t>
                        </m:r>
                      </m:e>
                    </m:mr>
                  </m:m>
                </m:e>
              </m:d>
            </m:oMath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1,    x&lt;0, 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1-x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1+x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x≥0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 </w:t>
            </w:r>
            <w:r w:rsidR="00AB6868" w:rsidRPr="00310FB2">
              <w:rPr>
                <w:rFonts w:ascii="Cambria Math" w:hAnsi="Cambria Math"/>
              </w:rPr>
              <w:t>(</w:t>
            </w:r>
            <m:oMath>
              <m:r>
                <w:rPr>
                  <w:rFonts w:ascii="Cambria Math" w:hAnsi="Cambria Math"/>
                </w:rPr>
                <m:t>∵f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is given)</w:t>
            </w:r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1,  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&lt;0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2x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1+[2x]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[2x]≥0</m:t>
                          </m:r>
                        </m:e>
                      </m:mr>
                    </m:m>
                  </m:e>
                </m:d>
              </m:oMath>
            </m:oMathPara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0≤x&lt;1/2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  1/2≤x&lt;1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-1/3, 1≤x&lt;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mr>
                          </m:m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mr>
                    </m:m>
                  </m:e>
                </m:d>
              </m:oMath>
            </m:oMathPara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x&lt;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and discontinuous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310FB2">
              <w:rPr>
                <w:rFonts w:ascii="Cambria Math" w:hAnsi="Cambria Math"/>
              </w:rPr>
              <w:t>,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AB6868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  <w:p w:rsidR="00AB6868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may be discontinuous when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or 2</w:t>
            </w:r>
          </w:p>
          <w:p w:rsidR="00AB6868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r>
                <w:rPr>
                  <w:rFonts w:ascii="Cambria Math" w:hAnsi="Cambria Math"/>
                </w:rPr>
                <m:t>1-x=1 ⇒x=0</m:t>
              </m:r>
            </m:oMath>
            <w:r w:rsidRPr="00310FB2">
              <w:rPr>
                <w:rFonts w:ascii="Cambria Math" w:hAnsi="Cambria Math"/>
              </w:rPr>
              <w:t xml:space="preserve">, where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</w:t>
            </w:r>
          </w:p>
          <w:p w:rsidR="00AB6868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x+2=1 ⇒x=-1∉(1, 2)</m:t>
                </m:r>
              </m:oMath>
            </m:oMathPara>
          </w:p>
          <w:p w:rsidR="00AB6868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4-x=1 ⇒x=3∈[2, 4]</m:t>
                </m:r>
              </m:oMath>
            </m:oMathPara>
          </w:p>
          <w:p w:rsidR="00AB6868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r>
                <w:rPr>
                  <w:rFonts w:ascii="Cambria Math" w:hAnsi="Cambria Math"/>
                </w:rPr>
                <m:t>1-x=2 ⇒x=-1∉[0, 1]</m:t>
              </m:r>
            </m:oMath>
          </w:p>
          <w:p w:rsidR="00AB6868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x+2=2 ⇒x=0∉(0, 2]</m:t>
                </m:r>
              </m:oMath>
            </m:oMathPara>
          </w:p>
          <w:p w:rsidR="00AB6868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4-x=2⇒x=2∈[2, 4]</m:t>
                </m:r>
              </m:oMath>
            </m:oMathPara>
          </w:p>
          <w:p w:rsidR="00062929" w:rsidRPr="00310FB2" w:rsidRDefault="00AB686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x=2, 3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8F53C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must  have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bx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  <m:r>
                <w:rPr>
                  <w:rFonts w:ascii="Cambria Math" w:hAnsi="Cambria Math"/>
                </w:rPr>
                <m:t>=4</m:t>
              </m:r>
            </m:oMath>
          </w:p>
          <w:p w:rsidR="008F53CC" w:rsidRPr="00310FB2" w:rsidRDefault="008F53C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2!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2!</m:t>
                            </m:r>
                          </m:den>
                        </m:f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=4</m:t>
                </m:r>
              </m:oMath>
            </m:oMathPara>
          </w:p>
          <w:p w:rsidR="008F53CC" w:rsidRPr="00310FB2" w:rsidRDefault="008F53C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a-1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=4</m:t>
                </m:r>
              </m:oMath>
            </m:oMathPara>
          </w:p>
          <w:p w:rsidR="008F53CC" w:rsidRPr="00310FB2" w:rsidRDefault="008F53C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⇒a=1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=-4</m:t>
              </m:r>
            </m:oMath>
          </w:p>
          <w:p w:rsidR="008F53CC" w:rsidRPr="00310FB2" w:rsidRDefault="008F53C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⇒a=1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=9</m:t>
              </m:r>
            </m:oMath>
          </w:p>
          <w:p w:rsidR="008F53CC" w:rsidRPr="00310FB2" w:rsidRDefault="008F53C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⇒a=1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b=±3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CD7658" w:rsidRPr="00310FB2" w:rsidRDefault="00D456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&lt;1,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→0</m:t>
              </m:r>
            </m:oMath>
            <w:r w:rsidRPr="00310FB2">
              <w:rPr>
                <w:rFonts w:ascii="Cambria Math" w:hAnsi="Cambria Math"/>
              </w:rPr>
              <w:t xml:space="preserve"> as </w:t>
            </w:r>
            <m:oMath>
              <m:r>
                <w:rPr>
                  <w:rFonts w:ascii="Cambria Math" w:hAnsi="Cambria Math"/>
                </w:rPr>
                <m:t>n→∞</m:t>
              </m:r>
            </m:oMath>
            <w:r w:rsidRPr="00310FB2">
              <w:rPr>
                <w:rFonts w:ascii="Cambria Math" w:hAnsi="Cambria Math"/>
              </w:rPr>
              <w:t xml:space="preserve"> and for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&gt;1, 1/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→0</m:t>
              </m:r>
            </m:oMath>
            <w:r w:rsidRPr="00310FB2">
              <w:rPr>
                <w:rFonts w:ascii="Cambria Math" w:hAnsi="Cambria Math"/>
              </w:rPr>
              <w:t xml:space="preserve"> as </w:t>
            </w:r>
            <m:oMath>
              <m:r>
                <w:rPr>
                  <w:rFonts w:ascii="Cambria Math" w:hAnsi="Cambria Math"/>
                </w:rPr>
                <m:t>n→∞</m:t>
              </m:r>
            </m:oMath>
            <w:r w:rsidRPr="00310FB2">
              <w:rPr>
                <w:rFonts w:ascii="Cambria Math" w:hAnsi="Cambria Math"/>
              </w:rPr>
              <w:t>. So</w:t>
            </w:r>
          </w:p>
          <w:p w:rsidR="00D45658" w:rsidRPr="00310FB2" w:rsidRDefault="00D456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2+x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,  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x&lt;1</m:t>
                                  </m:r>
                                </m:e>
                              </m:d>
                            </m:e>
                          </m:func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</w:rPr>
                                    <m:t>n→∞</m:t>
                                  </m:r>
                                </m:lim>
                              </m:limLow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-2n</m:t>
                                      </m:r>
                                    </m:sup>
                                  </m:sSup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log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2+x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 w:cs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e>
                                      </m:func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,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if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&gt;1</m:t>
                              </m:r>
                            </m:e>
                          </m:func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2+x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, 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e>
                      </m:mr>
                    </m:m>
                  </m:e>
                </m:d>
              </m:oMath>
            </m:oMathPara>
          </w:p>
          <w:p w:rsidR="00D45658" w:rsidRPr="00310FB2" w:rsidRDefault="00D456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x→1+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x→1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/>
                    </w:rPr>
                    <m:t>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func>
                </m:e>
              </m:func>
            </m:oMath>
          </w:p>
          <w:p w:rsidR="00D45658" w:rsidRPr="00310FB2" w:rsidRDefault="000502B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D45658" w:rsidRPr="00310FB2">
              <w:rPr>
                <w:rFonts w:ascii="Cambria Math" w:hAnsi="Cambria Math"/>
              </w:rPr>
              <w:t xml:space="preserve">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x→1-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x→1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(2+x)</m:t>
                      </m:r>
                    </m:e>
                  </m:func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62929" w:rsidRPr="00310FB2" w:rsidRDefault="008D766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|x|</m:t>
              </m:r>
            </m:oMath>
            <w:r w:rsidR="00FE51FF" w:rsidRPr="00310FB2">
              <w:rPr>
                <w:rFonts w:ascii="Cambria Math" w:hAnsi="Cambria Math"/>
              </w:rPr>
              <w:t xml:space="preserve"> which could be expressed as</w:t>
            </w:r>
          </w:p>
          <w:p w:rsidR="00FE51FF" w:rsidRPr="00310FB2" w:rsidRDefault="00FE51F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  ,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      x=0⇒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(x)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 x&gt;0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x=0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x&gt;0</m:t>
                          </m:r>
                        </m:e>
                      </m:mr>
                    </m:m>
                  </m:e>
                </m:d>
              </m:oMath>
            </m:oMathPara>
          </w:p>
          <w:p w:rsidR="00FE51FF" w:rsidRPr="00310FB2" w:rsidRDefault="00FE51F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exists for all real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  <w:p w:rsidR="00FE51FF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-6x,  x&lt;0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  x=0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6x,  x&gt;0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2B77BF" w:rsidRPr="00310FB2" w:rsidRDefault="002B77B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exists for all real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  <w:p w:rsidR="00FE51FF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-6,  x&lt;0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  x=0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6,  x&gt;0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FE51FF" w:rsidRPr="00310FB2" w:rsidRDefault="00FE51F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However,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'''</m:t>
                  </m:r>
                </m:sup>
              </m:sSup>
              <m:r>
                <w:rPr>
                  <w:rFonts w:ascii="Cambria Math" w:hAnsi="Cambria Math"/>
                </w:rPr>
                <m:t>(0)</m:t>
              </m:r>
            </m:oMath>
            <w:r w:rsidRPr="00310FB2">
              <w:rPr>
                <w:rFonts w:ascii="Cambria Math" w:hAnsi="Cambria Math"/>
              </w:rPr>
              <w:t xml:space="preserve"> does not exist since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=-6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=6</m:t>
              </m:r>
            </m:oMath>
            <w:r w:rsidRPr="00310FB2">
              <w:rPr>
                <w:rFonts w:ascii="Cambria Math" w:hAnsi="Cambria Math"/>
              </w:rPr>
              <w:t xml:space="preserve"> which are not equal. Thus, the set of points where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thrice differentiable is </w:t>
            </w:r>
            <m:oMath>
              <m:r>
                <w:rPr>
                  <w:rFonts w:ascii="Cambria Math" w:hAnsi="Cambria Math"/>
                </w:rPr>
                <m:t>R-{0}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62929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We have,</w:t>
            </w:r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L.H.L. </w:t>
            </w:r>
            <m:oMath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</m:oMath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f(4-</m:t>
                    </m:r>
                    <m:r>
                      <w:rPr>
                        <w:rFonts w:ascii="Cambria Math" w:hAnsi="Cambria Math"/>
                      </w:rPr>
                      <m:t>h)</m:t>
                    </m:r>
                  </m:e>
                </m:func>
              </m:oMath>
            </m:oMathPara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4-</m:t>
                        </m:r>
                        <m:r>
                          <w:rPr>
                            <w:rFonts w:ascii="Cambria Math" w:hAnsi="Cambria Math"/>
                          </w:rPr>
                          <m:t>h-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|4-</m:t>
                        </m:r>
                        <m:r>
                          <w:rPr>
                            <w:rFonts w:ascii="Cambria Math" w:hAnsi="Cambria Math"/>
                          </w:rPr>
                          <m:t>h-</m:t>
                        </m:r>
                        <m:r>
                          <w:rPr>
                            <w:rFonts w:ascii="Cambria Math" w:hAnsi="Cambria Math"/>
                          </w:rPr>
                          <m:t>4|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+a</m:t>
                    </m:r>
                  </m:e>
                </m:func>
              </m:oMath>
            </m:oMathPara>
          </w:p>
          <w:p w:rsidR="00420373" w:rsidRPr="00310FB2" w:rsidRDefault="0042037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=a-1</m:t>
                </m:r>
              </m:oMath>
            </m:oMathPara>
          </w:p>
          <w:p w:rsidR="00003CC4" w:rsidRPr="00310FB2" w:rsidRDefault="00003C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R.H.L. </w:t>
            </w:r>
            <m:oMath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</m:oMath>
          </w:p>
          <w:p w:rsidR="00003CC4" w:rsidRPr="00310FB2" w:rsidRDefault="00003C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f(4+</m:t>
                    </m:r>
                    <m:r>
                      <w:rPr>
                        <w:rFonts w:ascii="Cambria Math" w:hAnsi="Cambria Math"/>
                      </w:rPr>
                      <m:t>h)</m:t>
                    </m:r>
                  </m:e>
                </m:func>
              </m:oMath>
            </m:oMathPara>
          </w:p>
          <w:p w:rsidR="00003CC4" w:rsidRPr="00310FB2" w:rsidRDefault="00003C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4+</m:t>
                        </m:r>
                        <m:r>
                          <w:rPr>
                            <w:rFonts w:ascii="Cambria Math" w:hAnsi="Cambria Math"/>
                          </w:rPr>
                          <m:t>h-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e>
                        </m:d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+b=b+1</m:t>
                </m:r>
              </m:oMath>
            </m:oMathPara>
          </w:p>
          <w:p w:rsidR="00003CC4" w:rsidRPr="00310FB2" w:rsidRDefault="00003C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d>
                <m:r>
                  <w:rPr>
                    <w:rFonts w:ascii="Cambria Math" w:hAnsi="Cambria Math"/>
                  </w:rPr>
                  <m:t>=a+b</m:t>
                </m:r>
              </m:oMath>
            </m:oMathPara>
          </w:p>
          <w:p w:rsidR="00003CC4" w:rsidRPr="00310FB2" w:rsidRDefault="00003C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x=4</m:t>
              </m:r>
            </m:oMath>
            <w:r w:rsidRPr="00310FB2">
              <w:rPr>
                <w:rFonts w:ascii="Cambria Math" w:hAnsi="Cambria Math"/>
              </w:rPr>
              <w:t>, therefore</w:t>
            </w:r>
          </w:p>
          <w:p w:rsidR="00003CC4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</m:e>
                </m:func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</m:oMath>
            </m:oMathPara>
          </w:p>
          <w:p w:rsidR="00003CC4" w:rsidRPr="00310FB2" w:rsidRDefault="00003C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⇒a-1=a+b=b+1⇒b=-1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a=1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062929" w:rsidRPr="00310FB2" w:rsidRDefault="00772A68" w:rsidP="009B5D77">
            <w:pPr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is clearly continuous for 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R</m:t>
              </m:r>
            </m:oMath>
          </w:p>
          <w:p w:rsidR="00CA7836" w:rsidRPr="00310FB2" w:rsidRDefault="00772A68" w:rsidP="009B5D77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object w:dxaOrig="5246" w:dyaOrig="45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5pt;height:2in" o:ole="">
                  <v:imagedata r:id="IMM5S143S0" o:title=""/>
                </v:shape>
                <o:OLEObject Type="Embed" ProgID="ChemDraw.Document.6.0" ShapeID="_x0000_i1025" DrawAspect="Content" ObjectID="_1541656202" r:id="OMM5S143S0"/>
              </w:object>
            </w:r>
          </w:p>
          <w:p w:rsidR="00394E7D" w:rsidRPr="00310FB2" w:rsidRDefault="00772A68" w:rsidP="009B5D77">
            <w:pPr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&gt;1</m:t>
                          </m:r>
                        </m:e>
                      </m:mr>
                    </m:m>
                  </m:e>
                </m:d>
              </m:oMath>
            </m:oMathPara>
          </w:p>
          <w:p w:rsidR="00394E7D" w:rsidRPr="00310FB2" w:rsidRDefault="00772A68" w:rsidP="009B5D77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=1, -1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B92767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{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}</m:t>
                    </m:r>
                  </m:e>
                </m:ra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{1}</m:t>
                    </m:r>
                  </m:e>
                </m:rad>
                <m:r>
                  <w:rPr>
                    <w:rFonts w:ascii="Cambria Math" w:hAnsi="Cambria Math"/>
                  </w:rPr>
                  <m:t>=1+0=1</m:t>
                </m:r>
              </m:oMath>
            </m:oMathPara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{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func>
                    <m:r>
                      <w:rPr>
                        <w:rFonts w:ascii="Cambria Math" w:hAnsi="Cambria Math"/>
                      </w:rPr>
                      <m:t>}</m:t>
                    </m:r>
                  </m:e>
                </m:rad>
              </m:oMath>
            </m:oMathPara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[1+</m:t>
                    </m:r>
                    <m:r>
                      <w:rPr>
                        <w:rFonts w:ascii="Cambria Math" w:hAnsi="Cambria Math"/>
                      </w:rPr>
                      <m:t>h]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{1+</m:t>
                    </m:r>
                    <m:r>
                      <w:rPr>
                        <w:rFonts w:ascii="Cambria Math" w:hAnsi="Cambria Math"/>
                      </w:rPr>
                      <m:t>h}</m:t>
                    </m:r>
                  </m:e>
                </m:rad>
                <m:r>
                  <w:rPr>
                    <w:rFonts w:ascii="Cambria Math" w:hAnsi="Cambria Math"/>
                  </w:rPr>
                  <m:t>=1+0=1</m:t>
                </m:r>
              </m:oMath>
            </m:oMathPara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{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e>
                    </m:func>
                    <m:r>
                      <w:rPr>
                        <w:rFonts w:ascii="Cambria Math" w:hAnsi="Cambria Math"/>
                      </w:rPr>
                      <m:t>}</m:t>
                    </m:r>
                  </m:e>
                </m:rad>
              </m:oMath>
            </m:oMathPara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{1-</m:t>
                        </m:r>
                        <m:r>
                          <w:rPr>
                            <w:rFonts w:ascii="Cambria Math" w:hAnsi="Cambria Math"/>
                          </w:rPr>
                          <m:t>h}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=0+1=1</m:t>
                    </m:r>
                  </m:e>
                </m:func>
              </m:oMath>
            </m:oMathPara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x=e</m:t>
              </m:r>
            </m:oMath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e+h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h</m:t>
                      </m:r>
                    </m:den>
                  </m:f>
                </m:e>
              </m:func>
            </m:oMath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{1+</m:t>
                        </m:r>
                        <m:r>
                          <w:rPr>
                            <w:rFonts w:ascii="Cambria Math" w:hAnsi="Cambria Math"/>
                          </w:rPr>
                          <m:t>h}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→∞</m:t>
                </m:r>
              </m:oMath>
            </m:oMathPara>
          </w:p>
          <w:p w:rsidR="004D12A5" w:rsidRPr="00310FB2" w:rsidRDefault="004D12A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, x≠0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                               x=0</m:t>
                          </m:r>
                        </m:e>
                      </m:mr>
                    </m:m>
                  </m:e>
                </m:d>
              </m:oMath>
            </m:oMathPara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=0×</m:t>
              </m:r>
            </m:oMath>
            <w:r w:rsidRPr="00310FB2">
              <w:rPr>
                <w:rFonts w:ascii="Cambria Math" w:hAnsi="Cambria Math"/>
              </w:rPr>
              <w:t xml:space="preserve"> (any value between </w:t>
            </w:r>
            <m:oMath>
              <m:r>
                <w:rPr>
                  <w:rFonts w:ascii="Cambria Math" w:hAnsi="Cambria Math"/>
                </w:rPr>
                <m:t>-1</m:t>
              </m:r>
            </m:oMath>
            <w:r w:rsidRPr="00310FB2">
              <w:rPr>
                <w:rFonts w:ascii="Cambria Math" w:hAnsi="Cambria Math"/>
              </w:rPr>
              <w:t xml:space="preserve"> to 1) = 0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h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</m:func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e>
                </m:d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=1×(0)×</m:t>
              </m:r>
            </m:oMath>
            <w:r w:rsidRPr="00310FB2">
              <w:rPr>
                <w:rFonts w:ascii="Cambria Math" w:hAnsi="Cambria Math"/>
              </w:rPr>
              <w:t xml:space="preserve"> (any value between </w:t>
            </w:r>
            <m:oMath>
              <m:r>
                <w:rPr>
                  <w:rFonts w:ascii="Cambria Math" w:hAnsi="Cambria Math"/>
                </w:rPr>
                <m:t>-1</m:t>
              </m:r>
            </m:oMath>
            <w:r w:rsidRPr="00310FB2">
              <w:rPr>
                <w:rFonts w:ascii="Cambria Math" w:hAnsi="Cambria Math"/>
              </w:rPr>
              <w:t xml:space="preserve"> to 1) = 0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Similarly,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and differentiable in </w:t>
            </w:r>
            <m:oMath>
              <m:r>
                <w:rPr>
                  <w:rFonts w:ascii="Cambria Math" w:hAnsi="Cambria Math"/>
                </w:rPr>
                <m:t>[-1, 1]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(-1, 1)</m:t>
              </m:r>
            </m:oMath>
            <w:r w:rsidRPr="00310FB2">
              <w:rPr>
                <w:rFonts w:ascii="Cambria Math" w:hAnsi="Cambria Math"/>
              </w:rPr>
              <w:t>, respectively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(b,c,d)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x&lt;0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x≥0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'''</m:t>
                    </m:r>
                  </m:sup>
                </m:sSup>
                <m:r>
                  <w:rPr>
                    <w:rFonts w:ascii="Cambria Math" w:hAnsi="Cambria Math"/>
                  </w:rPr>
                  <m:t>(x)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-6,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6, x&gt;0</m:t>
                          </m:r>
                        </m:e>
                      </m:mr>
                    </m:m>
                  </m:e>
                </m:d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'''</m:t>
                  </m:r>
                </m:sup>
              </m:sSup>
              <m:r>
                <w:rPr>
                  <w:rFonts w:ascii="Cambria Math" w:hAnsi="Cambria Math"/>
                </w:rPr>
                <m:t>(0)</m:t>
              </m:r>
            </m:oMath>
            <w:r w:rsidRPr="00310FB2">
              <w:rPr>
                <w:rFonts w:ascii="Cambria Math" w:hAnsi="Cambria Math"/>
              </w:rPr>
              <w:t xml:space="preserve"> does not exist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x&lt;0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x≥0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-24x,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24x, x&gt;0</m:t>
                          </m:r>
                        </m:e>
                      </m:mr>
                    </m:m>
                  </m:e>
                </m:d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and exist</w:t>
            </w:r>
            <w:r w:rsidR="00E91CD1" w:rsidRPr="00310FB2">
              <w:rPr>
                <w:rFonts w:ascii="Cambria Math" w:hAnsi="Cambria Math"/>
              </w:rPr>
              <w:t>s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Similarly for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</m:oMath>
            <w:r w:rsidR="00E91CD1" w:rsidRPr="00310FB2">
              <w:rPr>
                <w:rFonts w:ascii="Cambria Math" w:hAnsi="Cambria Math"/>
              </w:rPr>
              <w:t xml:space="preserve">, </w:t>
            </w:r>
            <w:r w:rsidRPr="00310FB2">
              <w:rPr>
                <w:rFonts w:ascii="Cambria Math" w:hAnsi="Cambria Math"/>
              </w:rPr>
              <w:t xml:space="preserve">also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and exists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(a,c,d)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Differentiating w.r.t.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, keeping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Pr="00310FB2">
              <w:rPr>
                <w:rFonts w:ascii="Cambria Math" w:hAnsi="Cambria Math"/>
              </w:rPr>
              <w:t xml:space="preserve"> as constant, we get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x+y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+2xy+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put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-x+c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0+0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+0 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-x, f(x)</m:t>
              </m:r>
            </m:oMath>
            <w:r w:rsidRPr="00310FB2">
              <w:rPr>
                <w:rFonts w:ascii="Cambria Math" w:hAnsi="Cambria Math"/>
              </w:rPr>
              <w:t xml:space="preserve"> is twice differentiable for all </w:t>
            </w:r>
            <m:oMath>
              <m:r>
                <w:rPr>
                  <w:rFonts w:ascii="Cambria Math" w:hAnsi="Cambria Math"/>
                </w:rPr>
                <m:t>x∈R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-1=8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(a,b,c)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Since,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not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but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x→1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exists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and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x→1</m:t>
                  </m:r>
                </m:lim>
              </m:limLow>
              <m:r>
                <w:rPr>
                  <w:rFonts w:ascii="Cambria Math" w:hAnsi="Cambria Math"/>
                </w:rPr>
                <m:t xml:space="preserve"> f(x)</m:t>
              </m:r>
            </m:oMath>
            <w:r w:rsidRPr="00310FB2">
              <w:rPr>
                <w:rFonts w:ascii="Cambria Math" w:hAnsi="Cambria Math"/>
              </w:rPr>
              <w:t xml:space="preserve"> does not exist and 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of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=0, ∀ x, ∈R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of</m:t>
              </m:r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w:rPr>
                  <w:rFonts w:ascii="Cambria Math" w:hAnsi="Cambria Math"/>
                </w:rPr>
                <m:t>fo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 x∈Z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 x∈R-Z</m:t>
                        </m:r>
                      </m:e>
                    </m:mr>
                  </m:m>
                </m:e>
              </m:d>
            </m:oMath>
          </w:p>
          <w:p w:rsidR="000743F5" w:rsidRPr="00310FB2" w:rsidRDefault="000743F5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x∈Z</m:t>
                          </m:r>
                        </m:e>
                      </m:mr>
                      <m:m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x∈R-Z</m:t>
                          </m:r>
                        </m:e>
                      </m:mr>
                    </m:m>
                  </m:e>
                </m:d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Which is clearly not continuous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(a,c,d)</w:t>
            </w:r>
          </w:p>
          <w:p w:rsidR="00090F83" w:rsidRPr="00310FB2" w:rsidRDefault="0011684D" w:rsidP="009B5D77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From the figure, it is clear that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 xml:space="preserve">,      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≤0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if</m:t>
                        </m:r>
                        <m:r>
                          <w:rPr>
                            <w:rFonts w:ascii="Cambria Math" w:hAnsi="Cambria Math"/>
                          </w:rPr>
                          <m:t xml:space="preserve"> 0&lt;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&lt;1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 xml:space="preserve">,         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≥1</m:t>
                        </m:r>
                      </m:e>
                    </m:mr>
                  </m:m>
                </m:e>
              </m:d>
            </m:oMath>
          </w:p>
          <w:p w:rsidR="004A6C40" w:rsidRPr="00310FB2" w:rsidRDefault="0011684D" w:rsidP="009B5D77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object w:dxaOrig="5770" w:dyaOrig="4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25pt;height:129.75pt" o:ole="">
                  <v:imagedata r:id="IMM5S273S0" o:title=""/>
                </v:shape>
                <o:OLEObject Type="Embed" ProgID="ChemDraw.Document.6.0" ShapeID="_x0000_i1025" DrawAspect="Content" ObjectID="_1541656397" r:id="OMM5S273S0"/>
              </w:object>
            </w:r>
          </w:p>
          <w:p w:rsidR="00274000" w:rsidRPr="00310FB2" w:rsidRDefault="0011684D" w:rsidP="009B5D77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From the graph, it is clear that </w:t>
            </w:r>
            <m:oMath>
              <m:r>
                <w:rPr>
                  <w:rFonts w:ascii="Cambria Math" w:hAnsi="Cambria Math"/>
                </w:rPr>
                <m:t>h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for all 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&gt;1</m:t>
              </m:r>
            </m:oMath>
            <w:r w:rsidRPr="00310FB2">
              <w:rPr>
                <w:rFonts w:ascii="Cambria Math" w:hAnsi="Cambria Math"/>
              </w:rPr>
              <w:t xml:space="preserve">, and </w:t>
            </w:r>
            <m:oMath>
              <m:r>
                <w:rPr>
                  <w:rFonts w:ascii="Cambria Math" w:hAnsi="Cambria Math"/>
                </w:rPr>
                <m:t>h</m:t>
              </m:r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and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(a,c,d)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 is not correct as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</m:oMath>
            <w:r w:rsidRPr="00310FB2">
              <w:rPr>
                <w:rFonts w:ascii="Cambria Math" w:hAnsi="Cambria Math"/>
              </w:rPr>
              <w:t xml:space="preserve"> from </w:t>
            </w:r>
            <m:oMath>
              <m:r>
                <w:rPr>
                  <w:rFonts w:ascii="Cambria Math" w:hAnsi="Cambria Math"/>
                </w:rPr>
                <m:t>R</m:t>
              </m:r>
            </m:oMath>
            <w:r w:rsidRPr="00310FB2">
              <w:rPr>
                <w:rFonts w:ascii="Cambria Math" w:hAnsi="Cambria Math"/>
              </w:rPr>
              <w:t xml:space="preserve"> to </w:t>
            </w:r>
            <m:oMath>
              <m:r>
                <w:rPr>
                  <w:rFonts w:ascii="Cambria Math" w:hAnsi="Cambria Math"/>
                </w:rPr>
                <m:t>R</m:t>
              </m:r>
            </m:oMath>
            <w:r w:rsidRPr="00310FB2">
              <w:rPr>
                <w:rFonts w:ascii="Cambria Math" w:hAnsi="Cambria Math"/>
              </w:rPr>
              <w:t xml:space="preserve"> is onto but its reciprocal function g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is not onto on </w:t>
            </w:r>
            <m:oMath>
              <m:r>
                <w:rPr>
                  <w:rFonts w:ascii="Cambria Math" w:hAnsi="Cambria Math"/>
                </w:rPr>
                <m:t>R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 is obviously true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not continuous, hence not differentiable though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and differentiable in the above case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(a,c)</w:t>
            </w:r>
          </w:p>
          <w:p w:rsidR="006C25CA" w:rsidRPr="00310FB2" w:rsidRDefault="006C25C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5322" w:dyaOrig="3727">
                <v:shape id="_x0000_i1070" type="#_x0000_t75" style="width:158.75pt;height:114.9pt" o:ole="">
                  <v:imagedata r:id="IMM5S274S0" o:title=""/>
                </v:shape>
                <o:OLEObject Type="Embed" ProgID="ChemDraw.Document.6.0" ShapeID="_x0000_i1070" DrawAspect="Content" ObjectID="_1478861243" r:id="OMM5S274S0"/>
              </w:object>
            </w:r>
          </w:p>
          <w:p w:rsidR="00B40DC2" w:rsidRPr="00310FB2" w:rsidRDefault="00B40DC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From the graph, it is clear that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everywhere and also differentiable everywhere except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-1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|x|≥1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&lt;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n=2, 3,…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x=0</m:t>
                          </m:r>
                        </m:e>
                      </m:mr>
                    </m:m>
                  </m:e>
                </m:d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                       x≤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or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x≥1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 x∈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-1,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∪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, 1</m:t>
                              </m:r>
                            </m:e>
                          </m:d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9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  x∈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∪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⋮                                                       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870A58" w:rsidRPr="00310FB2" w:rsidRDefault="00870A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6507" w:dyaOrig="2750">
                <v:shape id="_x0000_i1042" type="#_x0000_t75" style="width:194.75pt;height:79.4pt" o:ole="">
                  <v:imagedata r:id="IMM5S185S0" o:title=""/>
                </v:shape>
                <o:OLEObject Type="Embed" ProgID="ChemDraw.Document.6.0" ShapeID="_x0000_i1042" DrawAspect="Content" ObjectID="_1478861215" r:id="OMM5S185S0"/>
              </w:objec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function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clearly continuous for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&gt;1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We observe that</w:t>
            </w:r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=1, 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Also,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1+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310FB2">
              <w:rPr>
                <w:rFonts w:ascii="Cambria Math" w:hAnsi="Cambria Math"/>
              </w:rPr>
              <w:t xml:space="preserve">  and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discontinuous for </w:t>
            </w:r>
            <m:oMath>
              <m:r>
                <w:rPr>
                  <w:rFonts w:ascii="Cambria Math" w:hAnsi="Cambria Math"/>
                </w:rPr>
                <m:t>x=±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, n=1, 2, 3,…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 and </w:t>
            </w: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 are the correct answers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(a,b,c,d)</w:t>
            </w:r>
          </w:p>
          <w:p w:rsidR="00B92767" w:rsidRPr="00310FB2" w:rsidRDefault="009818B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, </w:t>
            </w: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, and </w:t>
            </w: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 are false. Refer to definitions for </w:t>
            </w: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must be continuous </w:t>
            </w:r>
            <m:oMath>
              <m:r>
                <w:rPr>
                  <w:rFonts w:ascii="Cambria Math" w:hAnsi="Cambria Math" w:cs="Calibri"/>
                </w:rPr>
                <m:t>⇒</m:t>
              </m:r>
            </m:oMath>
            <w:r w:rsidRPr="00310FB2">
              <w:rPr>
                <w:rFonts w:ascii="Cambria Math" w:hAnsi="Cambria Math"/>
              </w:rPr>
              <w:t xml:space="preserve"> False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(a,b)</w:t>
            </w:r>
          </w:p>
          <w:p w:rsidR="00090F83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have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       x=0</m:t>
                        </m:r>
                      </m:e>
                    </m:mr>
                  </m:m>
                </m:e>
              </m:d>
            </m:oMath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 xml:space="preserve">x≠0,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+2x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+2x</m:t>
                </m:r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exists for </w:t>
            </w:r>
            <m:oMath>
              <m:r>
                <w:rPr>
                  <w:rFonts w:ascii="Cambria Math" w:hAnsi="Cambria Math"/>
                </w:rPr>
                <m:t>∀x≠0</m:t>
              </m:r>
            </m:oMath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F06D67" w:rsidRPr="00310FB2">
              <w:rPr>
                <w:rFonts w:ascii="Cambria Math" w:hAnsi="Cambria Math"/>
              </w:rPr>
              <w:t>,</w:t>
            </w:r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Then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r>
                        <w:rPr>
                          <w:rFonts w:ascii="Cambria Math" w:hAnsi="Cambria Math"/>
                        </w:rPr>
                        <m:t>(0)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x-0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(1/x)-0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x-0</m:t>
                      </m:r>
                    </m:den>
                  </m:f>
                </m:e>
              </m:func>
            </m:oMath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=0</m:t>
                    </m:r>
                  </m:e>
                </m:func>
              </m:oMath>
            </m:oMathPara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+2x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den>
                              </m:f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, x≠0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                                   x=0</m:t>
                          </m:r>
                        </m:e>
                      </m:mr>
                    </m:m>
                  </m:e>
                </m:d>
              </m:oMath>
            </m:oMathPara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At </w:t>
            </w:r>
            <m:oMath>
              <m:r>
                <w:rPr>
                  <w:rFonts w:ascii="Cambria Math" w:hAnsi="Cambria Math"/>
                </w:rPr>
                <m:t>x=0,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</m:e>
                  </m:d>
                </m:e>
              </m:func>
            </m:oMath>
            <w:r w:rsidRPr="00310FB2">
              <w:rPr>
                <w:rFonts w:ascii="Cambria Math" w:hAnsi="Cambria Math"/>
              </w:rPr>
              <w:t xml:space="preserve"> is not continuous, therefore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not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.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-x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  <w:p w:rsidR="00274000" w:rsidRPr="00310FB2" w:rsidRDefault="0027400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Which does not exist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(a,b)</w:t>
            </w:r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x∈(0, 1)</m:t>
                  </m:r>
                </m:e>
              </m:func>
            </m:oMath>
            <w:r w:rsidR="000743F5" w:rsidRPr="00310FB2">
              <w:rPr>
                <w:rFonts w:ascii="Cambria Math" w:hAnsi="Cambria Math"/>
              </w:rPr>
              <w:t xml:space="preserve"> for </w:t>
            </w:r>
            <m:oMath>
              <m:r>
                <w:rPr>
                  <w:rFonts w:ascii="Cambria Math" w:hAnsi="Cambria Math"/>
                </w:rPr>
                <m:t>x∈(-π/2, π/2)</m:t>
              </m:r>
            </m:oMath>
            <w:r w:rsidR="000743F5" w:rsidRPr="00310FB2">
              <w:rPr>
                <w:rFonts w:ascii="Cambria Math" w:hAnsi="Cambria Math"/>
              </w:rPr>
              <w:t>,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for </w:t>
            </w:r>
            <m:oMath>
              <m:r>
                <w:rPr>
                  <w:rFonts w:ascii="Cambria Math" w:hAnsi="Cambria Math"/>
                </w:rPr>
                <m:t>x∈(-π/2,π/2)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and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(a,c,d)</w:t>
            </w:r>
          </w:p>
          <w:p w:rsidR="00B92767" w:rsidRPr="00310FB2" w:rsidRDefault="000E1A0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-2x-8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x+2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(x-4)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x+2</m:t>
                    </m:r>
                  </m:den>
                </m:f>
                <m:r>
                  <w:rPr>
                    <w:rFonts w:ascii="Cambria Math" w:hAnsi="Cambria Math"/>
                  </w:rPr>
                  <m:t>=x-4, x≠-2</m:t>
                </m:r>
              </m:oMath>
            </m:oMathPara>
          </w:p>
          <w:p w:rsidR="00AE21CE" w:rsidRPr="00310FB2" w:rsidRDefault="00AE21C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has removable discontinuity at </w:t>
            </w:r>
            <m:oMath>
              <m:r>
                <w:rPr>
                  <w:rFonts w:ascii="Cambria Math" w:hAnsi="Cambria Math"/>
                </w:rPr>
                <m:t>x=-2</m:t>
              </m:r>
            </m:oMath>
          </w:p>
          <w:p w:rsidR="00AE21CE" w:rsidRPr="00310FB2" w:rsidRDefault="00AE21C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Similarly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in options (c) and (d) has also removable discontinuity</w:t>
            </w:r>
          </w:p>
          <w:p w:rsidR="00AE21CE" w:rsidRPr="00310FB2" w:rsidRDefault="00AE21C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|x-7|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-1, x&lt;7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x&gt;7</m:t>
                          </m:r>
                        </m:e>
                      </m:mr>
                    </m:m>
                  </m:e>
                </m:d>
              </m:oMath>
            </m:oMathPara>
          </w:p>
          <w:p w:rsidR="00AE21CE" w:rsidRPr="00310FB2" w:rsidRDefault="00AE21C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has non-removable discontinuity at </w:t>
            </w:r>
            <m:oMath>
              <m:r>
                <w:rPr>
                  <w:rFonts w:ascii="Cambria Math" w:hAnsi="Cambria Math"/>
                </w:rPr>
                <m:t>x=7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(b,c)</w:t>
            </w:r>
          </w:p>
          <w:p w:rsidR="00B92767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Option (a) is wrong as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=|x|</m:t>
              </m:r>
            </m:oMath>
            <w:r w:rsidRPr="00310FB2">
              <w:rPr>
                <w:rFonts w:ascii="Cambria Math" w:hAnsi="Cambria Math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but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</w:t>
            </w:r>
            <w:r w:rsidR="003A3492" w:rsidRPr="00310FB2">
              <w:rPr>
                <w:rFonts w:ascii="Cambria Math" w:hAnsi="Cambria Math"/>
              </w:rPr>
              <w:t>s</w:t>
            </w:r>
            <w:r w:rsidRPr="00310FB2">
              <w:rPr>
                <w:rFonts w:ascii="Cambria Math" w:hAnsi="Cambria Math"/>
              </w:rPr>
              <w:t xml:space="preserve">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(a,b,d)</w:t>
            </w:r>
          </w:p>
          <w:p w:rsidR="00870A58" w:rsidRPr="00310FB2" w:rsidRDefault="00870A5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4814" w:dyaOrig="3804">
                <v:shape id="_x0000_i1041" type="#_x0000_t75" style="width:173.1pt;height:136.6pt" o:ole="">
                  <v:imagedata r:id="IMM5S198S0" o:title=""/>
                </v:shape>
                <o:OLEObject Type="Embed" ProgID="ChemDraw.Document.6.0" ShapeID="_x0000_i1041" DrawAspect="Content" ObjectID="_1478861214" r:id="OMM5S198S0"/>
              </w:object>
            </w:r>
          </w:p>
          <w:p w:rsidR="00394E2F" w:rsidRPr="00310FB2" w:rsidRDefault="00394E2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f(x)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0≤x&lt;1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1≤x&lt;2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x-1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2≤x&lt;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  <w:p w:rsidR="00394E2F" w:rsidRPr="00310FB2" w:rsidRDefault="00394E2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and bijective function</w:t>
            </w:r>
          </w:p>
          <w:p w:rsidR="00394E2F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 xml:space="preserve">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 xml:space="preserve">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=2</m:t>
                </m:r>
              </m:oMath>
            </m:oMathPara>
          </w:p>
          <w:p w:rsidR="00394E2F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  <m:r>
                          <w:rPr>
                            <w:rFonts w:ascii="Cambria Math" w:hAnsi="Cambria Math"/>
                          </w:rPr>
                          <m:t xml:space="preserve"> 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  <m:r>
                          <w:rPr>
                            <w:rFonts w:ascii="Cambria Math" w:hAnsi="Cambria Math"/>
                          </w:rPr>
                          <m:t xml:space="preserve"> 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≠f(1)</m:t>
                    </m:r>
                  </m:e>
                </m:func>
              </m:oMath>
            </m:oMathPara>
          </w:p>
          <w:p w:rsidR="00394E2F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(1, 2)</m:t>
                    </m:r>
                  </m:e>
                </m:func>
                <m:r>
                  <w:rPr>
                    <w:rFonts w:ascii="Cambria Math" w:hAnsi="Cambria Math"/>
                  </w:rPr>
                  <m:t>=2=f(1)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(b,c,d)</w:t>
            </w:r>
          </w:p>
          <w:p w:rsidR="00D932F9" w:rsidRPr="00310FB2" w:rsidRDefault="00D932F9" w:rsidP="00D932F9">
            <w:pPr>
              <w:contextualSpacing/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x&lt;0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     x≥0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2x,  x&gt;0</m:t>
                          </m:r>
                        </m:e>
                      </m:mr>
                    </m:m>
                  </m:e>
                </m:d>
              </m:oMath>
            </m:oMathPara>
          </w:p>
          <w:p w:rsidR="00D932F9" w:rsidRPr="00310FB2" w:rsidRDefault="00D932F9" w:rsidP="00D932F9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exists </w:t>
            </w:r>
            <m:oMath>
              <m:r>
                <w:rPr>
                  <w:rFonts w:ascii="Cambria Math" w:hAnsi="Cambria Math"/>
                </w:rPr>
                <m:t>∀x</m:t>
              </m:r>
            </m:oMath>
            <w:r w:rsidRPr="00310FB2">
              <w:rPr>
                <w:rFonts w:ascii="Cambria Math" w:hAnsi="Cambria Math"/>
              </w:rPr>
              <w:t xml:space="preserve"> except possibly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D932F9" w:rsidRPr="00310FB2" w:rsidRDefault="00D932F9" w:rsidP="00D932F9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At </w:t>
            </w:r>
            <m:oMath>
              <m:r>
                <w:rPr>
                  <w:rFonts w:ascii="Cambria Math" w:hAnsi="Cambria Math"/>
                </w:rPr>
                <m:t>x=0, 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=0=Rf'</m:t>
              </m:r>
            </m:oMath>
          </w:p>
          <w:p w:rsidR="00D932F9" w:rsidRPr="00310FB2" w:rsidRDefault="00D932F9" w:rsidP="00D932F9">
            <w:pPr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</m:t>
              </m:r>
            </m:oMath>
            <w:r w:rsidRPr="00310FB2">
              <w:rPr>
                <w:rFonts w:ascii="Cambria Math" w:hAnsi="Cambria Math"/>
              </w:rPr>
              <w:t xml:space="preserve"> is differentiable</w:t>
            </w:r>
          </w:p>
          <w:p w:rsidR="00D932F9" w:rsidRPr="00310FB2" w:rsidRDefault="00D932F9" w:rsidP="00D932F9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f'</m:t>
              </m:r>
            </m:oMath>
            <w:r w:rsidRPr="00310FB2">
              <w:rPr>
                <w:rFonts w:ascii="Cambria Math" w:hAnsi="Cambria Math"/>
              </w:rPr>
              <w:t xml:space="preserve"> is non-differentiable</w:t>
            </w:r>
          </w:p>
          <w:p w:rsidR="00274000" w:rsidRPr="00310FB2" w:rsidRDefault="00D932F9" w:rsidP="00D932F9">
            <w:pPr>
              <w:contextualSpacing/>
              <w:rPr>
                <w:rFonts w:ascii="Cambria Math" w:hAnsi="Cambria Math"/>
                <w:color w:val="FF0000"/>
              </w:rPr>
            </w:pPr>
            <w:r w:rsidRPr="00310FB2">
              <w:rPr>
                <w:rFonts w:ascii="Cambria Math" w:hAnsi="Cambria Math"/>
              </w:rPr>
              <w:object w:dxaOrig="4720" w:dyaOrig="27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pt;height:93.75pt" o:ole="">
                  <v:imagedata r:id="IMM5S279S0" o:title=""/>
                </v:shape>
                <o:OLEObject Type="Embed" ProgID="ChemDraw.Document.6.0" ShapeID="_x0000_i1025" DrawAspect="Content" ObjectID="_1541656605" r:id="OMM5S279S0"/>
              </w:objec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(a,b)</w:t>
            </w:r>
          </w:p>
          <w:p w:rsidR="00B92767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=1×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everywhere</w:t>
            </w:r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Both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(x)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are odd functions</w:t>
            </w:r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an even function</w:t>
            </w:r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Obviously,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non-periodic</w:t>
            </w:r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-f(0)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h</m:t>
                      </m:r>
                    </m:den>
                  </m:f>
                </m:e>
              </m:func>
            </m:oMath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sgn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h-0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CF4972" w:rsidRPr="00310FB2" w:rsidRDefault="00EE60A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CF4972" w:rsidRPr="00310FB2">
              <w:rPr>
                <w:rFonts w:ascii="Cambria Math" w:hAnsi="Cambria Math"/>
              </w:rPr>
              <w:t xml:space="preserve">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sgn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-h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-h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-h</m:t>
                  </m:r>
                </m:den>
              </m:f>
            </m:oMath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-1×(-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b=1</m:t>
              </m:r>
            </m:oMath>
            <w:r w:rsidRPr="00310FB2">
              <w:rPr>
                <w:rFonts w:ascii="Cambria Math" w:hAnsi="Cambria Math"/>
              </w:rPr>
              <w:t xml:space="preserve">, we have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=1+a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x+1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=1+a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=1+a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for </w:t>
            </w:r>
            <m:oMath>
              <m:r>
                <w:rPr>
                  <w:rFonts w:ascii="Cambria Math" w:hAnsi="Cambria Math"/>
                </w:rPr>
                <m:t>b=1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b&lt;0</m:t>
              </m:r>
            </m:oMath>
            <w:r w:rsidR="00CF29B2" w:rsidRPr="00310FB2">
              <w:rPr>
                <w:rFonts w:ascii="Cambria Math" w:hAnsi="Cambria Math"/>
              </w:rPr>
              <w:t>,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+b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=2-b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+b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=2-b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=1+a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continuity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we must have </w:t>
            </w:r>
            <m:oMath>
              <m:r>
                <w:rPr>
                  <w:rFonts w:ascii="Cambria Math" w:hAnsi="Cambria Math"/>
                </w:rPr>
                <m:t>2-b=1+a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a+b=1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(b,d)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r>
                  <w:rPr>
                    <w:rFonts w:ascii="Cambria Math" w:hAnsi="Cambria Math"/>
                  </w:rPr>
                  <m:t xml:space="preserve"> (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2x-2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x+3</m:t>
                    </m: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x+3</m:t>
                        </m:r>
                      </m:e>
                    </m:func>
                  </m:e>
                </m:d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x+4</m:t>
                        </m:r>
                      </m:e>
                    </m:func>
                  </m:e>
                </m:d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when </w:t>
            </w:r>
            <m:oMath>
              <m:r>
                <w:rPr>
                  <w:rFonts w:ascii="Cambria Math" w:hAnsi="Cambria Math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x-2</m:t>
                  </m:r>
                </m:e>
              </m:func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x+4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x+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x-2=0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e>
              </m:func>
            </m:oMath>
          </w:p>
          <w:p w:rsidR="000743F5" w:rsidRPr="00310FB2" w:rsidRDefault="00E91CD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o</w:t>
            </w:r>
            <w:r w:rsidR="000743F5" w:rsidRPr="00310FB2">
              <w:rPr>
                <w:rFonts w:ascii="Cambria Math" w:hAnsi="Cambria Math"/>
              </w:rPr>
              <w:t xml:space="preserve">r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func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x+2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="000743F5" w:rsidRPr="00310FB2">
              <w:rPr>
                <w:rFonts w:ascii="Cambria Math" w:hAnsi="Cambria Math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</m:func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(a,b,c)</w:t>
            </w:r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x-3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                  x≥1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 x&lt;1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 x&lt;1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3-x,                   1≤x&lt;3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x-3,                         x≥3</m:t>
                          </m:r>
                        </m:e>
                      </m:mr>
                    </m:m>
                  </m:e>
                </m:d>
              </m:oMath>
            </m:oMathPara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 x&lt;1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-1,  1&lt;x&lt;3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                x&gt;3</m:t>
                          </m:r>
                        </m:e>
                      </m:mr>
                    </m:m>
                  </m:e>
                </m:d>
              </m:oMath>
            </m:oMathPara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object w:dxaOrig="8452" w:dyaOrig="51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2.75pt;height:136.5pt" o:ole="">
                  <v:imagedata r:id="IMM5S275S0" o:title=""/>
                </v:shape>
                <o:OLEObject Type="Embed" ProgID="ChemDraw.Document.6.0" ShapeID="_x0000_i1025" DrawAspect="Content" ObjectID="_1541656493" r:id="OMM5S275S0"/>
              </w:object>
            </w:r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x=3</m:t>
              </m:r>
            </m:oMath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>, where function changes its definition</w:t>
            </w:r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x→1</m:t>
                        </m:r>
                      </m:lim>
                    </m:limLow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=2</m:t>
                </m:r>
              </m:oMath>
            </m:oMathPara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x→1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=2</m:t>
                    </m:r>
                  </m:e>
                </m:func>
              </m:oMath>
            </m:oMathPara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=-1, 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  <w:p w:rsidR="00CC4C1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F37272" w:rsidRPr="00310FB2" w:rsidRDefault="00CC4C12" w:rsidP="00CC4C12">
            <w:pPr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but non-differentiable at </w:t>
            </w:r>
            <m:oMath>
              <m:r>
                <w:rPr>
                  <w:rFonts w:ascii="Cambria Math" w:hAnsi="Cambria Math"/>
                </w:rPr>
                <m:t>x=3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(a,b,d)</w:t>
            </w:r>
          </w:p>
          <w:p w:rsidR="00B92767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that </w:t>
            </w:r>
            <m:oMath>
              <m:r>
                <w:rPr>
                  <w:rFonts w:ascii="Cambria Math" w:hAnsi="Cambria Math"/>
                </w:rPr>
                <m:t>x+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=2y</m:t>
              </m:r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y&lt;0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x-y=2y⇒y=x/3⇒x&lt;0</m:t>
              </m:r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y=0,</m:t>
              </m:r>
            </m:oMath>
            <w:r w:rsidRPr="00310FB2">
              <w:rPr>
                <w:rFonts w:ascii="Cambria Math" w:hAnsi="Cambria Math"/>
              </w:rPr>
              <w:t xml:space="preserve"> then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y&gt;0</m:t>
              </m:r>
            </m:oMath>
            <w:r w:rsidR="00FF7852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then </w:t>
            </w:r>
            <m:oMath>
              <m:r>
                <w:rPr>
                  <w:rFonts w:ascii="Cambria Math" w:hAnsi="Cambria Math"/>
                </w:rPr>
                <m:t>x+y=2y⇒y=x⇒x&gt;0</m:t>
              </m:r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we can define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=y=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x/3, x&lt;0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x,  x≥0</m:t>
                        </m:r>
                      </m:e>
                    </m:mr>
                  </m:m>
                </m:e>
              </m:d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1/3,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x&gt;0</m:t>
                          </m:r>
                        </m:e>
                      </m:mr>
                    </m:m>
                  </m:e>
                </m:d>
              </m:oMath>
            </m:oMathPara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Pr="00310FB2">
              <w:rPr>
                <w:rFonts w:ascii="Cambria Math" w:hAnsi="Cambria Math"/>
              </w:rPr>
              <w:t xml:space="preserve"> is continuous but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if it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for which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-3=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1-2</m:t>
                  </m:r>
                </m:e>
              </m:d>
              <m:r>
                <w:rPr>
                  <w:rFonts w:ascii="Cambria Math" w:hAnsi="Cambria Math"/>
                </w:rPr>
                <m:t>+a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a=-3</m:t>
              </m:r>
            </m:oMath>
          </w:p>
          <w:p w:rsidR="000743F5" w:rsidRPr="00310FB2" w:rsidRDefault="00CF29B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g(</m:t>
              </m:r>
              <m:r>
                <w:rPr>
                  <w:rFonts w:ascii="Cambria Math" w:hAnsi="Cambria Math"/>
                </w:rPr>
                <m:t>x)</m:t>
              </m:r>
            </m:oMath>
            <w:r w:rsidR="000743F5"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="000743F5" w:rsidRPr="00310FB2">
              <w:rPr>
                <w:rFonts w:ascii="Cambria Math" w:hAnsi="Cambria Math"/>
              </w:rPr>
              <w:t xml:space="preserve"> if it is 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="000743F5" w:rsidRPr="00310FB2">
              <w:rPr>
                <w:rFonts w:ascii="Cambria Math" w:hAnsi="Cambria Math"/>
              </w:rPr>
              <w:t xml:space="preserve"> for which </w:t>
            </w:r>
            <m:oMath>
              <m:r>
                <w:rPr>
                  <w:rFonts w:ascii="Cambria Math" w:hAnsi="Cambria Math"/>
                </w:rPr>
                <m:t>2-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r>
                <w:rPr>
                  <w:rFonts w:ascii="Cambria Math" w:hAnsi="Cambria Math"/>
                </w:rPr>
                <m:t>-b=1-b</m:t>
              </m:r>
            </m:oMath>
            <w:r w:rsidR="000743F5"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b=1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continuous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a=-3, b=1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exactly one point for options </w:t>
            </w: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 and </w:t>
            </w:r>
            <w:r w:rsidRPr="00310FB2">
              <w:rPr>
                <w:rFonts w:ascii="Cambria Math" w:hAnsi="Cambria Math"/>
                <w:b/>
              </w:rPr>
              <w:t>b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(a,c,d)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continuity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 xml:space="preserve">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sgn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+{x}</m:t>
                    </m:r>
                  </m:e>
                </m:d>
                <m:r>
                  <w:rPr>
                    <w:rFonts w:ascii="Cambria Math" w:hAnsi="Cambria Math"/>
                  </w:rPr>
                  <m:t>=1+0=1</m:t>
                </m:r>
              </m:oMath>
            </m:oMathPara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 xml:space="preserve">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sgn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=1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sgn</m:t>
                </m:r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+1=1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</m:t>
              </m:r>
            </m:oMath>
            <w:r w:rsidRPr="00310FB2">
              <w:rPr>
                <w:rFonts w:ascii="Cambria Math" w:hAnsi="Cambria Math"/>
              </w:rPr>
              <w:t xml:space="preserve"> L.H.L. = R.H.L. </w:t>
            </w:r>
            <m:oMath>
              <m:r>
                <w:rPr>
                  <w:rFonts w:ascii="Cambria Math" w:hAnsi="Cambria Math"/>
                </w:rPr>
                <m:t>=f(1)</m:t>
              </m:r>
            </m:oMath>
            <w:r w:rsidRPr="00310FB2">
              <w:rPr>
                <w:rFonts w:ascii="Cambria Math" w:hAnsi="Cambria Math"/>
              </w:rPr>
              <w:t xml:space="preserve">. 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Now for differentiability</w:t>
            </w:r>
            <w:r w:rsidR="00302FA0" w:rsidRPr="00310FB2">
              <w:rPr>
                <w:rFonts w:ascii="Cambria Math" w:hAnsi="Cambria Math"/>
              </w:rPr>
              <w:t>,</w:t>
            </w:r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sgn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+h-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=3</m:t>
                </m:r>
              </m:oMath>
            </m:oMathPara>
          </w:p>
          <w:p w:rsidR="000743F5" w:rsidRPr="00310FB2" w:rsidRDefault="00302FA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0743F5" w:rsidRPr="00310FB2">
              <w:rPr>
                <w:rFonts w:ascii="Cambria Math" w:hAnsi="Cambria Math"/>
              </w:rPr>
              <w:t xml:space="preserve">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-f(1)</m:t>
                  </m:r>
                </m:num>
                <m:den>
                  <m:r>
                    <w:rPr>
                      <w:rFonts w:ascii="Cambria Math" w:hAnsi="Cambria Math"/>
                    </w:rPr>
                    <m:t>-h</m:t>
                  </m:r>
                </m:den>
              </m:f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sgn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+1-</m:t>
                    </m:r>
                    <m:r>
                      <w:rPr>
                        <w:rFonts w:ascii="Cambria Math" w:hAnsi="Cambria Math"/>
                      </w:rPr>
                      <m:t>h-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-3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=3</m:t>
                </m:r>
              </m:oMath>
            </m:oMathPara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="00302FA0" w:rsidRPr="00310FB2">
              <w:rPr>
                <w:rFonts w:ascii="Cambria Math" w:hAnsi="Cambria Math"/>
              </w:rPr>
              <w:t>,</w:t>
            </w:r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</m:sup>
                    </m:sSup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sgn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=4×0+1</m:t>
                </m:r>
              </m:oMath>
            </m:oMathPara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 xml:space="preserve">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x-3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=1+</m:t>
                </m:r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L.H.L </w:t>
            </w:r>
            <m:oMath>
              <m:r>
                <w:rPr>
                  <w:rFonts w:ascii="Cambria Math" w:hAnsi="Cambria Math"/>
                </w:rPr>
                <m:t>≠</m:t>
              </m:r>
            </m:oMath>
            <w:r w:rsidRPr="00310FB2">
              <w:rPr>
                <w:rFonts w:ascii="Cambria Math" w:hAnsi="Cambria Math"/>
              </w:rPr>
              <w:t xml:space="preserve"> R.H.L.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Pr="00310FB2">
              <w:rPr>
                <w:rFonts w:ascii="Cambria Math" w:hAnsi="Cambria Math"/>
              </w:rPr>
              <w:t xml:space="preserve"> and 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also non-differentiable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(a,b,c,d)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+a</m:t>
                  </m:r>
                </m:num>
                <m:den>
                  <m:r>
                    <w:rPr>
                      <w:rFonts w:ascii="Cambria Math" w:hAnsi="Cambria Math"/>
                    </w:rPr>
                    <m:t>2x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⇒a=-1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a=-1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, 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 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if </w:t>
            </w:r>
            <m:oMath>
              <m:r>
                <w:rPr>
                  <w:rFonts w:ascii="Cambria Math" w:hAnsi="Cambria Math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. If </w:t>
            </w:r>
            <m:oMath>
              <m:r>
                <w:rPr>
                  <w:rFonts w:ascii="Cambria Math" w:hAnsi="Cambria Math"/>
                </w:rPr>
                <m:t>a≠-1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+a</m:t>
                  </m:r>
                </m:num>
                <m:den>
                  <m:r>
                    <w:rPr>
                      <w:rFonts w:ascii="Cambria Math" w:hAnsi="Cambria Math"/>
                    </w:rPr>
                    <m:t>2x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does not exist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∴x=0</m:t>
              </m:r>
            </m:oMath>
            <w:r w:rsidRPr="00310FB2">
              <w:rPr>
                <w:rFonts w:ascii="Cambria Math" w:hAnsi="Cambria Math"/>
              </w:rPr>
              <w:t xml:space="preserve"> is a point of irremovable type of discontinuity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. if </w:t>
            </w:r>
            <m:oMath>
              <m:r>
                <w:rPr>
                  <w:rFonts w:ascii="Cambria Math" w:hAnsi="Cambria Math"/>
                </w:rPr>
                <m:t>a=-1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∴b≠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⇒</m:t>
              </m:r>
            </m:oMath>
            <w:r w:rsidRPr="00310FB2">
              <w:rPr>
                <w:rFonts w:ascii="Cambria Math" w:hAnsi="Cambria Math"/>
              </w:rPr>
              <w:t xml:space="preserve"> removable type of discontinuity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(a,b)</w:t>
            </w:r>
          </w:p>
          <w:p w:rsidR="00B92767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maximum  points of discontinuity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-ax+1</m:t>
                  </m:r>
                </m:e>
              </m:d>
            </m:oMath>
            <w:r w:rsidR="003A3492" w:rsidRPr="00310FB2">
              <w:rPr>
                <w:rFonts w:ascii="Cambria Math" w:hAnsi="Cambria Math"/>
              </w:rPr>
              <w:t>,</w:t>
            </w:r>
          </w:p>
          <w:p w:rsidR="00B00C8C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-ax+1=0</m:t>
              </m:r>
            </m:oMath>
            <w:r w:rsidR="00B00C8C" w:rsidRPr="00310FB2">
              <w:rPr>
                <w:rFonts w:ascii="Cambria Math" w:hAnsi="Cambria Math"/>
              </w:rPr>
              <w:t xml:space="preserve"> must have two distinct roots, for which </w:t>
            </w:r>
            <m:oMath>
              <m:r>
                <w:rPr>
                  <w:rFonts w:ascii="Cambria Math" w:hAnsi="Cambria Math"/>
                </w:rPr>
                <m:t>D=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-4&gt;0</m:t>
              </m:r>
            </m:oMath>
          </w:p>
          <w:p w:rsidR="00B00C8C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⇒a∈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</w:rPr>
                      <m:t>-∞, -2</m:t>
                    </m:r>
                  </m:e>
                </m:d>
                <m:r>
                  <w:rPr>
                    <w:rFonts w:ascii="Cambria Math" w:hAnsi="Cambria Math" w:cs="Calibri"/>
                  </w:rPr>
                  <m:t>∪(2, ∞)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(a,b)</w:t>
            </w:r>
          </w:p>
          <w:p w:rsidR="00B92767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=1;f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=1;f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CF497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=5;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=5</m:t>
                </m:r>
              </m:oMath>
            </m:oMathPara>
          </w:p>
          <w:p w:rsidR="00CF4972" w:rsidRPr="00310FB2" w:rsidRDefault="00CF49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=10,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=10</m:t>
                </m:r>
              </m:oMath>
            </m:oMathPara>
          </w:p>
          <w:p w:rsidR="00CF497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=3;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=13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(b,d)</w:t>
            </w:r>
          </w:p>
          <w:p w:rsidR="00B92767" w:rsidRPr="00310FB2" w:rsidRDefault="00A3358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In</m:t>
                      </m:r>
                      <m:r>
                        <w:rPr>
                          <w:rFonts w:ascii="Cambria Math" w:hAnsi="Cambria Math"/>
                        </w:rPr>
                        <m:t>|x|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>=∞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  <m:r>
                    <w:rPr>
                      <w:rFonts w:ascii="Cambria Math" w:hAnsi="Cambria Math"/>
                    </w:rPr>
                    <m:t xml:space="preserve"> |x|</m:t>
                  </m:r>
                </m:den>
              </m:f>
              <m:r>
                <w:rPr>
                  <w:rFonts w:ascii="Cambria Math" w:hAnsi="Cambria Math"/>
                </w:rPr>
                <m:t>=-∞</m:t>
              </m:r>
            </m:oMath>
            <w:r w:rsidR="003A3492" w:rsidRPr="00310FB2">
              <w:rPr>
                <w:rFonts w:ascii="Cambria Math" w:hAnsi="Cambria Math"/>
              </w:rPr>
              <w:t>,</w:t>
            </w:r>
          </w:p>
          <w:p w:rsidR="00A33583" w:rsidRPr="00310FB2" w:rsidRDefault="00A3358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has non-removable discontinuity</w:t>
            </w:r>
          </w:p>
          <w:p w:rsidR="00394E2F" w:rsidRPr="00310FB2" w:rsidRDefault="00394E2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x→1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oMath>
          </w:p>
          <w:p w:rsidR="00394E2F" w:rsidRPr="00310FB2" w:rsidRDefault="00394E2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∴f(x)</m:t>
              </m:r>
            </m:oMath>
            <w:r w:rsidRPr="00310FB2">
              <w:rPr>
                <w:rFonts w:ascii="Cambria Math" w:hAnsi="Cambria Math"/>
              </w:rPr>
              <w:t xml:space="preserve"> has removable discontinuity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394E2F" w:rsidRPr="00310FB2" w:rsidRDefault="00394E2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1-x</m:t>
                              </m:r>
                            </m:den>
                          </m:f>
                        </m:sup>
                      </m:sSup>
                    </m:sup>
                  </m:sSup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1-x</m:t>
                              </m:r>
                            </m:den>
                          </m:f>
                        </m:sup>
                      </m:sSup>
                    </m:sup>
                  </m:sSup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394E2F" w:rsidRPr="00310FB2" w:rsidRDefault="00394E2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Hence, the limit does not exist</w:t>
            </w:r>
          </w:p>
          <w:p w:rsidR="00394E2F" w:rsidRPr="00310FB2" w:rsidRDefault="00394E2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x→1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x+1</m:t>
                      </m:r>
                    </m:e>
                  </m:rad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2x</m:t>
                      </m:r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-x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</m:oMath>
            <w:r w:rsidRPr="00310FB2">
              <w:rPr>
                <w:rFonts w:ascii="Cambria Math" w:hAnsi="Cambria Math"/>
              </w:rPr>
              <w:t xml:space="preserve">   (Rationalizing)</w:t>
            </w:r>
          </w:p>
          <w:p w:rsidR="00394E2F" w:rsidRPr="00310FB2" w:rsidRDefault="00394E2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∴f(x)</m:t>
              </m:r>
            </m:oMath>
            <w:r w:rsidRPr="00310FB2">
              <w:rPr>
                <w:rFonts w:ascii="Cambria Math" w:hAnsi="Cambria Math"/>
              </w:rPr>
              <w:t xml:space="preserve"> has removable discontinuity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cot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Cambria Math"/>
                                  </w:rPr>
                                  <m:t>h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/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-h</m:t>
                                    </m:r>
                                  </m:e>
                                </m:d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</m:func>
                  </m:sup>
                </m:sSup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den>
                    </m:f>
                  </m:sup>
                </m:sSup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cot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+h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e>
                    </m:d>
                  </m:e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+h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/b</m:t>
                    </m:r>
                  </m:sup>
                </m:sSup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h</m:t>
                            </m:r>
                          </m:e>
                        </m:func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cot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sup>
                </m:sSup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  <m:r>
                      <w:rPr>
                        <w:rFonts w:ascii="Cambria Math" w:hAnsi="Cambria Math"/>
                      </w:rPr>
                      <m:t>(1+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h-1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)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a/b</m:t>
                    </m:r>
                  </m:sup>
                </m:sSup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=b+3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⇒1=b+3=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a/b</m:t>
                  </m:r>
                </m:sup>
              </m:sSup>
              <m:r>
                <w:rPr>
                  <w:rFonts w:ascii="Cambria Math" w:hAnsi="Cambria Math"/>
                </w:rPr>
                <m:t>⇒b=-2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a=0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(b,d,e)</w:t>
            </w:r>
          </w:p>
          <w:p w:rsidR="00B92767" w:rsidRPr="00310FB2" w:rsidRDefault="004A6C40" w:rsidP="009B5D77">
            <w:pPr>
              <w:spacing w:line="276" w:lineRule="auto"/>
              <w:contextualSpacing/>
              <w:rPr>
                <w:rFonts w:ascii="Cambria Math" w:hAnsi="Cambria Math"/>
                <w:color w:val="FF0000"/>
              </w:rPr>
            </w:pPr>
            <w:r w:rsidRPr="00310FB2">
              <w:rPr>
                <w:rFonts w:ascii="Cambria Math" w:eastAsiaTheme="minorHAnsi" w:hAnsi="Cambria Math"/>
              </w:rPr>
              <w:object w:dxaOrig="6896" w:dyaOrig="3485">
                <v:shape id="_x0000_i1065" type="#_x0000_t75" style="width:230.75pt;height:114.9pt" o:ole="">
                  <v:imagedata r:id="IMM5S278S0" o:title=""/>
                </v:shape>
                <o:OLEObject Type="Embed" ProgID="ChemDraw.Document.6.0" ShapeID="_x0000_i1065" DrawAspect="Content" ObjectID="_1478861238" r:id="OMM5S278S0"/>
              </w:object>
            </w:r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|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|</m:t>
              </m:r>
            </m:oMath>
            <w:r w:rsidRPr="00310FB2">
              <w:rPr>
                <w:rFonts w:ascii="Cambria Math" w:hAnsi="Cambria Math"/>
              </w:rPr>
              <w:t xml:space="preserve"> is continuous for all but not differentiable when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x=0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(where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crosses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-axis) or </w:t>
            </w:r>
            <m:oMath>
              <m:r>
                <w:rPr>
                  <w:rFonts w:ascii="Cambria Math" w:hAnsi="Cambria Math"/>
                </w:rPr>
                <m:t>x=nπ, n∈Z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(a,b,d)</w:t>
            </w:r>
          </w:p>
          <w:p w:rsidR="006C25CA" w:rsidRPr="00310FB2" w:rsidRDefault="00735E1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5632" w:dyaOrig="4276">
                <v:shape id="_x0000_i1066" type="#_x0000_t75" style="width:179.55pt;height:137.1pt" o:ole="">
                  <v:imagedata r:id="IMM5S281S0" o:title=""/>
                </v:shape>
                <o:OLEObject Type="Embed" ProgID="ChemDraw.Document.6.0" ShapeID="_x0000_i1066" DrawAspect="Content" ObjectID="_1478861239" r:id="OMM5S281S0"/>
              </w:object>
            </w:r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From the graph, </w:t>
            </w:r>
            <m:oMath>
              <m:r>
                <w:rPr>
                  <w:rFonts w:ascii="Cambria Math" w:hAnsi="Cambria Math"/>
                </w:rPr>
                <m:t>0≤x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πx</m:t>
                  </m:r>
                </m:e>
              </m:func>
              <m:r>
                <w:rPr>
                  <w:rFonts w:ascii="Cambria Math" w:hAnsi="Cambria Math"/>
                </w:rPr>
                <m:t>&lt;1</m:t>
              </m:r>
            </m:oMath>
            <w:r w:rsidRPr="00310FB2">
              <w:rPr>
                <w:rFonts w:ascii="Cambria Math" w:hAnsi="Cambria Math"/>
              </w:rPr>
              <w:t xml:space="preserve">, for </w:t>
            </w:r>
            <m:oMath>
              <m:r>
                <w:rPr>
                  <w:rFonts w:ascii="Cambria Math" w:hAnsi="Cambria Math"/>
                </w:rPr>
                <m:t>x∈[-1, 1]</m:t>
              </m:r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=0, x∈[-1, 1]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90F83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1+|x|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is differentiable everywhere except probably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-f(0)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-f(0)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h→0</m:t>
                            </m:r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-0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e>
                    </m:func>
                  </m:e>
                </m:func>
              </m:oMath>
            </m:oMathPara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(0)</m:t>
                </m:r>
              </m:oMath>
            </m:oMathPara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193975" w:rsidRPr="00310FB2" w:rsidRDefault="0019397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differentiable in </w:t>
            </w:r>
            <m:oMath>
              <m:r>
                <w:rPr>
                  <w:rFonts w:ascii="Cambria Math" w:hAnsi="Cambria Math"/>
                </w:rPr>
                <m:t>(-∞, ∞)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090F83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π</m:t>
                    </m:r>
                  </m:e>
                </m:d>
                <m:r>
                  <w:rPr>
                    <w:rFonts w:ascii="Cambria Math" w:hAnsi="Cambria Math"/>
                  </w:rPr>
                  <m:t>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oMath>
            </m:oMathPara>
          </w:p>
          <w:p w:rsidR="001935D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oMath>
            <w:r w:rsidR="001935D2" w:rsidRPr="00310FB2">
              <w:rPr>
                <w:rFonts w:ascii="Cambria Math" w:hAnsi="Cambria Math"/>
              </w:rPr>
              <w:t xml:space="preserve">, which is continuous in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-∞, ∞</m:t>
                  </m:r>
                </m:e>
              </m:d>
              <m:r>
                <w:rPr>
                  <w:rFonts w:ascii="Cambria Math" w:hAnsi="Cambria Math"/>
                </w:rPr>
                <m:t>~{2}</m:t>
              </m:r>
            </m:oMath>
          </w:p>
          <w:p w:rsidR="001935D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</w:rPr>
                    <m:t>(f(x))</m:t>
                  </m:r>
                </m:e>
              </m:func>
            </m:oMath>
            <w:r w:rsidR="00FF7852" w:rsidRPr="00310FB2">
              <w:rPr>
                <w:rFonts w:ascii="Cambria Math" w:hAnsi="Cambria Math"/>
              </w:rPr>
              <w:t xml:space="preserve"> </w:t>
            </w:r>
            <w:r w:rsidR="001935D2" w:rsidRPr="00310FB2">
              <w:rPr>
                <w:rFonts w:ascii="Cambria Math" w:hAnsi="Cambria Math"/>
              </w:rPr>
              <w:t xml:space="preserve">is continuous in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oMath>
          </w:p>
          <w:p w:rsidR="001935D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=2(x+1)</m:t>
              </m:r>
            </m:oMath>
            <w:r w:rsidR="001935D2" w:rsidRPr="00310FB2">
              <w:rPr>
                <w:rFonts w:ascii="Cambria Math" w:hAnsi="Cambria Math"/>
              </w:rPr>
              <w:t xml:space="preserve"> which is clearly continuous but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</m:oMath>
            <w:r w:rsidR="001935D2" w:rsidRPr="00310FB2">
              <w:rPr>
                <w:rFonts w:ascii="Cambria Math" w:hAnsi="Cambria Math"/>
              </w:rPr>
              <w:t xml:space="preserve"> is not continuous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(b,c)</w:t>
            </w:r>
          </w:p>
          <w:p w:rsidR="00090F83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On </w:t>
            </w:r>
            <m:oMath>
              <m:r>
                <w:rPr>
                  <w:rFonts w:ascii="Cambria Math" w:hAnsi="Cambria Math"/>
                </w:rPr>
                <m:t>(0, π)</m:t>
              </m:r>
            </m:oMath>
          </w:p>
          <w:p w:rsidR="001935D2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</w:rPr>
                    <m:t>x=f(x)</m:t>
                  </m:r>
                </m:e>
              </m:func>
            </m:oMath>
          </w:p>
          <w:p w:rsidR="001935D2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know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</w:p>
          <w:p w:rsidR="001935D2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dt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e>
              </m:nary>
            </m:oMath>
          </w:p>
          <w:p w:rsidR="001935D2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</m:e>
                  </m:d>
                </m:e>
              </m:func>
            </m:oMath>
            <w:r w:rsidRPr="00310FB2">
              <w:rPr>
                <w:rFonts w:ascii="Cambria Math" w:hAnsi="Cambria Math"/>
              </w:rPr>
              <w:t xml:space="preserve"> which is well-defined on </w:t>
            </w:r>
            <m:oMath>
              <m:r>
                <w:rPr>
                  <w:rFonts w:ascii="Cambria Math" w:hAnsi="Cambria Math"/>
                </w:rPr>
                <m:t>(0, π)</m:t>
              </m:r>
            </m:oMath>
          </w:p>
          <w:p w:rsidR="001935D2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∴f(x)</m:t>
              </m:r>
            </m:oMath>
            <w:r w:rsidRPr="00310FB2">
              <w:rPr>
                <w:rFonts w:ascii="Cambria Math" w:hAnsi="Cambria Math"/>
              </w:rPr>
              <w:t xml:space="preserve"> being differentiable is continuous on </w:t>
            </w:r>
            <m:oMath>
              <m:r>
                <w:rPr>
                  <w:rFonts w:ascii="Cambria Math" w:hAnsi="Cambria Math"/>
                </w:rPr>
                <m:t>(0, π)</m:t>
              </m:r>
            </m:oMath>
          </w:p>
          <w:p w:rsidR="001935D2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1,             0&lt;x≤3π/4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2x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9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 3π/4&lt;x&lt;π</m:t>
                        </m:r>
                      </m:e>
                    </m:mr>
                  </m:m>
                </m:e>
              </m:d>
            </m:oMath>
          </w:p>
          <w:p w:rsidR="001935D2" w:rsidRPr="00310FB2" w:rsidRDefault="00E16E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C</w:t>
            </w:r>
            <w:r w:rsidR="001935D2" w:rsidRPr="00310FB2">
              <w:rPr>
                <w:rFonts w:ascii="Cambria Math" w:hAnsi="Cambria Math"/>
              </w:rPr>
              <w:t xml:space="preserve">learly,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="001935D2" w:rsidRPr="00310FB2">
              <w:rPr>
                <w:rFonts w:ascii="Cambria Math" w:hAnsi="Cambria Math"/>
              </w:rPr>
              <w:t xml:space="preserve"> is continuous on </w:t>
            </w:r>
            <m:oMath>
              <m:r>
                <w:rPr>
                  <w:rFonts w:ascii="Cambria Math" w:hAnsi="Cambria Math"/>
                </w:rPr>
                <m:t>(0, π)</m:t>
              </m:r>
            </m:oMath>
            <w:r w:rsidR="001935D2" w:rsidRPr="00310FB2">
              <w:rPr>
                <w:rFonts w:ascii="Cambria Math" w:hAnsi="Cambria Math"/>
              </w:rPr>
              <w:t xml:space="preserve"> except possibly at </w:t>
            </w:r>
            <m:oMath>
              <m:r>
                <w:rPr>
                  <w:rFonts w:ascii="Cambria Math" w:hAnsi="Cambria Math"/>
                </w:rPr>
                <m:t>x=3π/4</m:t>
              </m:r>
            </m:oMath>
            <w:r w:rsidR="001935D2" w:rsidRPr="00310FB2">
              <w:rPr>
                <w:rFonts w:ascii="Cambria Math" w:hAnsi="Cambria Math"/>
              </w:rPr>
              <w:t>, where</w:t>
            </w:r>
          </w:p>
          <w:p w:rsidR="001935D2" w:rsidRPr="00310FB2" w:rsidRDefault="00E16E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L.H.L</m:t>
                </m:r>
                <m:r>
                  <w:rPr>
                    <w:rFonts w:ascii="Cambria Math" w:hAnsi="Cambria Math"/>
                  </w:rPr>
                  <m:t>.=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1=1</m:t>
                    </m:r>
                  </m:e>
                </m:func>
              </m:oMath>
            </m:oMathPara>
          </w:p>
          <w:p w:rsidR="001935D2" w:rsidRPr="00310FB2" w:rsidRDefault="00E16E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R.H.L</m:t>
                </m:r>
                <m:r>
                  <w:rPr>
                    <w:rFonts w:ascii="Cambria Math" w:hAnsi="Cambria Math"/>
                  </w:rPr>
                  <m:t>.=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+h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  <w:p w:rsidR="001935D2" w:rsidRPr="00310FB2" w:rsidRDefault="001935D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=2</m:t>
                    </m:r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=2×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e>
                </m:func>
              </m:oMath>
            </m:oMathPara>
          </w:p>
          <w:p w:rsidR="00C24C01" w:rsidRPr="00310FB2" w:rsidRDefault="00C24C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=1</m:t>
              </m:r>
            </m:oMath>
          </w:p>
          <w:p w:rsidR="00C24C01" w:rsidRPr="00310FB2" w:rsidRDefault="00C24C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As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L.H.L. = R.H.L. =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∴f(x)</m:t>
              </m:r>
            </m:oMath>
            <w:r w:rsidRPr="00310FB2">
              <w:rPr>
                <w:rFonts w:ascii="Cambria Math" w:hAnsi="Cambria Math"/>
              </w:rPr>
              <w:t xml:space="preserve"> is continuous on </w:t>
            </w:r>
            <m:oMath>
              <m:r>
                <w:rPr>
                  <w:rFonts w:ascii="Cambria Math" w:hAnsi="Cambria Math"/>
                </w:rPr>
                <m:t>(0, π)</m:t>
              </m:r>
            </m:oMath>
          </w:p>
          <w:p w:rsidR="00C24C01" w:rsidRPr="00310FB2" w:rsidRDefault="00C24C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x,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 0&lt;x≤π/2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π+x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&lt;x&lt;π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e>
                    </m:mr>
                  </m:m>
                </m:e>
              </m:d>
            </m:oMath>
          </w:p>
          <w:p w:rsidR="00C24C01" w:rsidRPr="00310FB2" w:rsidRDefault="00E16E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</w:t>
            </w:r>
            <w:r w:rsidR="00C24C01" w:rsidRPr="00310FB2">
              <w:rPr>
                <w:rFonts w:ascii="Cambria Math" w:hAnsi="Cambria Math"/>
              </w:rPr>
              <w:t xml:space="preserve">ere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="00C24C01" w:rsidRPr="00310FB2">
              <w:rPr>
                <w:rFonts w:ascii="Cambria Math" w:hAnsi="Cambria Math"/>
              </w:rPr>
              <w:t xml:space="preserve"> will be continuous on </w:t>
            </w:r>
            <m:oMath>
              <m:r>
                <w:rPr>
                  <w:rFonts w:ascii="Cambria Math" w:hAnsi="Cambria Math"/>
                </w:rPr>
                <m:t>(0, π)</m:t>
              </m:r>
            </m:oMath>
            <w:r w:rsidR="00C24C01" w:rsidRPr="00310FB2">
              <w:rPr>
                <w:rFonts w:ascii="Cambria Math" w:hAnsi="Cambria Math"/>
              </w:rPr>
              <w:t xml:space="preserve"> if it is continuous at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  <w:r w:rsidR="00C24C01" w:rsidRPr="00310FB2">
              <w:rPr>
                <w:rFonts w:ascii="Cambria Math" w:hAnsi="Cambria Math"/>
              </w:rPr>
              <w:t xml:space="preserve">. At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</w:p>
          <w:p w:rsidR="00C24C01" w:rsidRPr="00310FB2" w:rsidRDefault="00E16E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L.H.L</m:t>
                </m:r>
                <m:r>
                  <w:rPr>
                    <w:rFonts w:ascii="Cambria Math" w:hAnsi="Cambria Math"/>
                  </w:rPr>
                  <m:t>.=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-h</m:t>
                    </m:r>
                  </m:e>
                </m:d>
              </m:oMath>
            </m:oMathPara>
          </w:p>
          <w:p w:rsidR="00C24C01" w:rsidRPr="00310FB2" w:rsidRDefault="00C24C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-h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C24C01" w:rsidRPr="00310FB2" w:rsidRDefault="00E16EB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R.H.L</m:t>
                </m:r>
                <m:r>
                  <w:rPr>
                    <w:rFonts w:ascii="Cambria Math" w:hAnsi="Cambria Math"/>
                  </w:rPr>
                  <m:t>.=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+h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+h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C24C01" w:rsidRPr="00310FB2" w:rsidRDefault="00C24C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C24C01" w:rsidRPr="00310FB2" w:rsidRDefault="00C24C01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As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L.H.L. ≠ R.H.L.</m:t>
              </m:r>
              <m:r>
                <w:rPr>
                  <w:rFonts w:ascii="Cambria Math" w:hAnsi="Cambria Math"/>
                </w:rPr>
                <m:t>∴f(x)</m:t>
              </m:r>
            </m:oMath>
            <w:r w:rsidRPr="00310FB2">
              <w:rPr>
                <w:rFonts w:ascii="Cambria Math" w:hAnsi="Cambria Math"/>
              </w:rPr>
              <w:t xml:space="preserve"> is not continuous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=x+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9x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 both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and g</w:t>
            </w:r>
            <m:oMath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are continuous everywhere,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also continuous everywhere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and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=f(x)×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9x</m:t>
                                  </m:r>
                                </m:e>
                              </m:func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                x&lt;0</m:t>
                          </m:r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2x+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9x</m:t>
                                  </m:r>
                                </m:e>
                              </m:func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x≥0</m:t>
                          </m:r>
                        </m:e>
                      </m:mr>
                    </m:m>
                  </m:e>
                </m:d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h(x)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9x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-9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9x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,                                  x&lt;0</m:t>
                              </m:r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2-9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9x</m:t>
                                  </m:r>
                                </m:e>
                              </m:func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2x+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9x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,  x&gt;0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  <w:p w:rsidR="000743F5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 xml:space="preserve">=1,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⇒f(x)×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differentiable everywhere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(b,d)</w:t>
            </w:r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 have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-f(0)</m:t>
                  </m:r>
                </m:num>
                <m:den>
                  <m:r>
                    <w:rPr>
                      <w:rFonts w:ascii="Cambria Math" w:hAnsi="Cambria Math"/>
                    </w:rPr>
                    <m:t>x-0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den>
              </m:f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(1-1+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{1-(1-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)}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=-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[1-(1-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)]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-(1-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den>
                </m:f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743F5" w:rsidRPr="00310FB2" w:rsidRDefault="000743F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 and </w:t>
            </w: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 are the correct answers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(b,c)</w:t>
            </w:r>
          </w:p>
          <w:p w:rsidR="00B92767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cos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fun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e>
                        </m:func>
                      </m:e>
                    </m:d>
                  </m:e>
                </m:func>
              </m:oMath>
            </m:oMathPara>
          </w:p>
          <w:p w:rsidR="00B00C8C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 value lesser than 1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B00C8C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  <m:sup>
                        <m:r>
                          <w:rPr>
                            <w:rFonts w:ascii="Cambria Math" w:hAnsi="Cambria Math"/>
                          </w:rPr>
                          <m:t>1/n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:rsidR="00B00C8C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 xml:space="preserve">=1 </m:t>
              </m:r>
              <m:r>
                <w:rPr>
                  <w:rFonts w:ascii="Cambria Math" w:hAnsi="Cambria Math" w:cs="Calibri"/>
                </w:rPr>
                <m:t>⇒</m:t>
              </m:r>
            </m:oMath>
            <w:r w:rsidRPr="00310FB2">
              <w:rPr>
                <w:rFonts w:ascii="Cambria Math" w:hAnsi="Cambria Math"/>
              </w:rPr>
              <w:t xml:space="preserve">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B00C8C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Further,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=1;f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=0;f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</w:p>
          <w:p w:rsidR="00B00C8C" w:rsidRPr="00310FB2" w:rsidRDefault="00B00C8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 w:cs="Calibri"/>
                </w:rPr>
                <m:t>⇒</m:t>
              </m:r>
            </m:oMath>
            <w:r w:rsidRPr="00310FB2">
              <w:rPr>
                <w:rFonts w:ascii="Cambria Math" w:hAnsi="Cambria Math"/>
              </w:rPr>
              <w:t xml:space="preserve"> 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 c)</w:t>
            </w:r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8A0CD3">
              <w:rPr>
                <w:rFonts w:ascii="Cambria Math" w:hAnsi="Cambria Math"/>
              </w:rPr>
              <w:t xml:space="preserve"> is defined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8A0CD3">
              <w:rPr>
                <w:rFonts w:ascii="Cambria Math" w:hAnsi="Cambria Math"/>
              </w:rPr>
              <w:t xml:space="preserve"> satisfying </w:t>
            </w:r>
            <m:oMath>
              <m:r>
                <w:rPr>
                  <w:rFonts w:ascii="Cambria Math" w:hAnsi="Cambria Math"/>
                </w:rPr>
                <m:t>9-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&gt;0</m:t>
              </m:r>
            </m:oMath>
            <w:r w:rsidRPr="008A0CD3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2-x&gt;0⇒x∈(-3, 2)</m:t>
              </m:r>
            </m:oMath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So, domain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=(-3, 2)</m:t>
              </m:r>
            </m:oMath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Clearly, range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-1, 1</m:t>
                  </m:r>
                </m:e>
              </m:d>
            </m:oMath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Also,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oMath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 xml:space="preserve">So,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8A0CD3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w:r w:rsidRPr="008A0CD3">
              <w:rPr>
                <w:rFonts w:ascii="Cambria Math" w:hAnsi="Cambria Math"/>
              </w:rPr>
              <w:t>Now,</w:t>
            </w:r>
          </w:p>
          <w:p w:rsidR="00716ACD" w:rsidRPr="008A0CD3" w:rsidRDefault="00022A61" w:rsidP="00C12957">
            <w:pPr>
              <w:spacing w:after="0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(h-</m:t>
                    </m:r>
                    <m:r>
                      <w:rPr>
                        <w:rFonts w:ascii="Cambria Math" w:hAnsi="Cambria Math"/>
                      </w:rPr>
                      <m:t>6)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9-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-3+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h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-3+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</m:d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func>
              </m:oMath>
            </m:oMathPara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(h-</m:t>
                    </m:r>
                    <m:r>
                      <w:rPr>
                        <w:rFonts w:ascii="Cambria Math" w:hAnsi="Cambria Math"/>
                      </w:rPr>
                      <m:t>6)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h(6-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h)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5-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func>
              </m:oMath>
            </m:oMathPara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x-3</m:t>
                      </m:r>
                    </m:e>
                  </m:d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  <m:r>
                <w:rPr>
                  <w:rFonts w:ascii="Cambria Math" w:hAnsi="Cambria Math"/>
                </w:rPr>
                <m:t>=(h-</m:t>
              </m:r>
              <m:r>
                <w:rPr>
                  <w:rFonts w:ascii="Cambria Math" w:hAnsi="Cambria Math"/>
                </w:rPr>
                <m:t>6)×</m:t>
              </m:r>
            </m:oMath>
            <w:r w:rsidRPr="008A0CD3">
              <w:rPr>
                <w:rFonts w:ascii="Cambria Math" w:hAnsi="Cambria Math"/>
              </w:rPr>
              <w:t xml:space="preserve"> (An oscillating number)</w:t>
            </w:r>
          </w:p>
          <w:p w:rsidR="00716ACD" w:rsidRPr="008A0CD3" w:rsidRDefault="00716ACD" w:rsidP="00C12957">
            <w:pPr>
              <w:spacing w:after="0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x-3</m:t>
                      </m:r>
                    </m:e>
                  </m:d>
                  <m:r>
                    <w:rPr>
                      <w:rFonts w:ascii="Cambria Math" w:hAnsi="Cambria Math"/>
                    </w:rPr>
                    <m:t>f(x)</m:t>
                  </m:r>
                </m:e>
              </m:func>
            </m:oMath>
            <w:r w:rsidRPr="008A0CD3">
              <w:rPr>
                <w:rFonts w:ascii="Cambria Math" w:hAnsi="Cambria Math"/>
              </w:rPr>
              <w:t xml:space="preserve"> does not exist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(a,c,d)</w:t>
            </w:r>
          </w:p>
          <w:p w:rsidR="00B92767" w:rsidRPr="00310FB2" w:rsidRDefault="00C800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 is wrong as continuity is a must for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</w:p>
          <w:p w:rsidR="00C80072" w:rsidRPr="00310FB2" w:rsidRDefault="00C800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 is the correct form of intermediate value theorem</w:t>
            </w:r>
          </w:p>
          <w:p w:rsidR="00995E74" w:rsidRPr="00310FB2" w:rsidRDefault="004D4E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5368" w:dyaOrig="2813">
                <v:shape id="_x0000_i1038" type="#_x0000_t75" style="width:165.7pt;height:86.3pt" o:ole="">
                  <v:imagedata r:id="IMM5S201S0" o:title=""/>
                </v:shape>
                <o:OLEObject Type="Embed" ProgID="ChemDraw.Document.6.0" ShapeID="_x0000_i1038" DrawAspect="Content" ObjectID="_1478861211" r:id="OMM5S201S0"/>
              </w:object>
            </w:r>
          </w:p>
          <w:p w:rsidR="00C80072" w:rsidRPr="00310FB2" w:rsidRDefault="00C800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 as per the graph (in </w:t>
            </w:r>
            <w:r w:rsidR="002F6DF4" w:rsidRPr="00310FB2">
              <w:rPr>
                <w:rFonts w:ascii="Cambria Math" w:hAnsi="Cambria Math"/>
              </w:rPr>
              <w:t>f</w:t>
            </w:r>
            <w:r w:rsidRPr="00310FB2">
              <w:rPr>
                <w:rFonts w:ascii="Cambria Math" w:hAnsi="Cambria Math"/>
              </w:rPr>
              <w:t>ig</w:t>
            </w:r>
            <w:r w:rsidR="002F6DF4" w:rsidRPr="00310FB2">
              <w:rPr>
                <w:rFonts w:ascii="Cambria Math" w:hAnsi="Cambria Math"/>
              </w:rPr>
              <w:t>ure</w:t>
            </w:r>
            <w:r w:rsidRPr="00310FB2">
              <w:rPr>
                <w:rFonts w:ascii="Cambria Math" w:hAnsi="Cambria Math"/>
              </w:rPr>
              <w:t>), is incorrect</w:t>
            </w:r>
          </w:p>
          <w:p w:rsidR="004D4EC3" w:rsidRPr="00310FB2" w:rsidRDefault="004D4EC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3890" w:dyaOrig="2872">
                <v:shape id="_x0000_i1039" type="#_x0000_t75" style="width:136.6pt;height:101.1pt" o:ole="">
                  <v:imagedata r:id="IMM5S201S1" o:title=""/>
                </v:shape>
                <o:OLEObject Type="Embed" ProgID="ChemDraw.Document.6.0" ShapeID="_x0000_i1039" DrawAspect="Content" ObjectID="_1478861212" r:id="OMM5S201S1"/>
              </w:object>
            </w:r>
          </w:p>
          <w:p w:rsidR="00C80072" w:rsidRPr="00310FB2" w:rsidRDefault="00C800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 is wrong if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discontinuous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(a,b,c,d)</w:t>
            </w:r>
          </w:p>
          <w:p w:rsidR="00B92767" w:rsidRPr="00310FB2" w:rsidRDefault="005059E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function is discontinuous when </w:t>
            </w:r>
            <m:oMath>
              <m:r>
                <w:rPr>
                  <w:rFonts w:ascii="Cambria Math" w:hAnsi="Cambria Math"/>
                </w:rPr>
                <m:t>a+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πx</m:t>
                  </m:r>
                </m:e>
              </m:func>
              <m:r>
                <w:rPr>
                  <w:rFonts w:ascii="Cambria Math" w:hAnsi="Cambria Math"/>
                </w:rPr>
                <m:t>=1</m:t>
              </m:r>
            </m:oMath>
          </w:p>
          <w:p w:rsidR="005059EC" w:rsidRPr="00310FB2" w:rsidRDefault="005059E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if </w:t>
            </w:r>
            <m:oMath>
              <m:r>
                <w:rPr>
                  <w:rFonts w:ascii="Cambria Math" w:hAnsi="Cambria Math"/>
                </w:rPr>
                <m:t>a=1</m:t>
              </m:r>
              <m:r>
                <w:rPr>
                  <w:rFonts w:ascii="Cambria Math" w:hAnsi="Cambria Math" w:cs="Calibri"/>
                </w:rPr>
                <m:t>⇒</m:t>
              </m:r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sin</m:t>
                  </m:r>
                </m:fName>
                <m:e>
                  <m:r>
                    <w:rPr>
                      <w:rFonts w:ascii="Cambria Math" w:hAnsi="Cambria Math" w:cs="Calibri"/>
                    </w:rPr>
                    <m:t>πx</m:t>
                  </m:r>
                </m:e>
              </m:func>
              <m:r>
                <w:rPr>
                  <w:rFonts w:ascii="Cambria Math" w:hAnsi="Cambria Math" w:cs="Calibri"/>
                </w:rPr>
                <m:t>=0⇒x=1, 2, 3, 4, 5</m:t>
              </m:r>
            </m:oMath>
          </w:p>
          <w:p w:rsidR="005059EC" w:rsidRPr="00310FB2" w:rsidRDefault="005059E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 xml:space="preserve">a=3 </m:t>
              </m:r>
              <m:r>
                <w:rPr>
                  <w:rFonts w:ascii="Cambria Math" w:hAnsi="Cambria Math" w:cs="Calibri"/>
                </w:rPr>
                <m:t>⇒</m:t>
              </m:r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sin</m:t>
                  </m:r>
                </m:fName>
                <m:e>
                  <m:r>
                    <w:rPr>
                      <w:rFonts w:ascii="Cambria Math" w:hAnsi="Cambria Math" w:cs="Calibri"/>
                    </w:rPr>
                    <m:t>πx</m:t>
                  </m:r>
                </m:e>
              </m:func>
              <m:r>
                <w:rPr>
                  <w:rFonts w:ascii="Cambria Math" w:hAnsi="Cambria Math" w:cs="Calibri"/>
                </w:rPr>
                <m:t>=-2</m:t>
              </m:r>
            </m:oMath>
            <w:r w:rsidRPr="00310FB2">
              <w:rPr>
                <w:rFonts w:ascii="Cambria Math" w:hAnsi="Cambria Math"/>
              </w:rPr>
              <w:t xml:space="preserve"> not possible</w:t>
            </w:r>
          </w:p>
          <w:p w:rsidR="005059EC" w:rsidRPr="00310FB2" w:rsidRDefault="005059E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 xml:space="preserve">a=0.5 </m:t>
              </m:r>
              <m:r>
                <w:rPr>
                  <w:rFonts w:ascii="Cambria Math" w:hAnsi="Cambria Math" w:cs="Calibri"/>
                </w:rPr>
                <m:t>⇒</m:t>
              </m:r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sin</m:t>
                  </m:r>
                </m:fName>
                <m:e>
                  <m:r>
                    <w:rPr>
                      <w:rFonts w:ascii="Cambria Math" w:hAnsi="Cambria Math" w:cs="Calibri"/>
                    </w:rPr>
                    <m:t>πx</m:t>
                  </m:r>
                </m:e>
              </m:func>
              <m:r>
                <w:rPr>
                  <w:rFonts w:ascii="Cambria Math" w:hAnsi="Cambria Math" w:cs="Calibri"/>
                </w:rPr>
                <m:t>=0.5</m:t>
              </m:r>
            </m:oMath>
          </w:p>
          <w:p w:rsidR="005059EC" w:rsidRPr="00310FB2" w:rsidRDefault="005059E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 w:cs="Calibri"/>
                </w:rPr>
                <m:t>⇒x</m:t>
              </m:r>
            </m:oMath>
            <w:r w:rsidRPr="00310FB2">
              <w:rPr>
                <w:rFonts w:ascii="Cambria Math" w:hAnsi="Cambria Math"/>
              </w:rPr>
              <w:t xml:space="preserve"> has 6 values, 2 each for one cycle of period 2</w:t>
            </w:r>
          </w:p>
          <w:p w:rsidR="005059EC" w:rsidRPr="00310FB2" w:rsidRDefault="005059E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 xml:space="preserve">a=0 </m:t>
              </m:r>
              <m:r>
                <w:rPr>
                  <w:rFonts w:ascii="Cambria Math" w:hAnsi="Cambria Math" w:cs="Calibri"/>
                </w:rPr>
                <m:t>⇒</m:t>
              </m:r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sin</m:t>
                  </m:r>
                </m:fName>
                <m:e>
                  <m:r>
                    <w:rPr>
                      <w:rFonts w:ascii="Cambria Math" w:hAnsi="Cambria Math" w:cs="Calibri"/>
                    </w:rPr>
                    <m:t>πx</m:t>
                  </m:r>
                </m:e>
              </m:func>
              <m:r>
                <w:rPr>
                  <w:rFonts w:ascii="Cambria Math" w:hAnsi="Cambria Math" w:cs="Calibri"/>
                </w:rPr>
                <m:t>=+1⇒x=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</w:rPr>
                <m:t>,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</w:rPr>
                <m:t>,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5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</w:rPr>
                <m:t>,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7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</w:rPr>
                <m:t>,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9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</w:rPr>
                <m:t>,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oMath>
          </w:p>
          <w:p w:rsidR="005059EC" w:rsidRPr="00310FB2" w:rsidRDefault="005059E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Hence, all the options are correct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A54B47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3/5</m:t>
                    </m:r>
                  </m:sup>
                </m:sSup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2x-5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2/5</m:t>
                        </m:r>
                      </m:sup>
                    </m:sSup>
                  </m:den>
                </m:f>
              </m:oMath>
            </m:oMathPara>
          </w:p>
          <w:p w:rsidR="00A54B47" w:rsidRPr="00310FB2" w:rsidRDefault="00A54B4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Statement 2 as it is fundamental concept for non-differentiability</w:t>
            </w:r>
          </w:p>
          <w:p w:rsidR="00A54B47" w:rsidRPr="00310FB2" w:rsidRDefault="00A54B4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given function is non-differentiable at </w:t>
            </w:r>
            <m:oMath>
              <m:r>
                <w:rPr>
                  <w:rFonts w:ascii="Cambria Math" w:hAnsi="Cambria Math"/>
                </w:rPr>
                <m:t>x=5/2</m:t>
              </m:r>
            </m:oMath>
            <w:r w:rsidRPr="00310FB2">
              <w:rPr>
                <w:rFonts w:ascii="Cambria Math" w:hAnsi="Cambria Math"/>
              </w:rPr>
              <w:t xml:space="preserve">, as it has vertical tangent at </w:t>
            </w:r>
            <m:oMath>
              <m:r>
                <w:rPr>
                  <w:rFonts w:ascii="Cambria Math" w:hAnsi="Cambria Math"/>
                </w:rPr>
                <m:t>x=5/2</m:t>
              </m:r>
            </m:oMath>
            <w:r w:rsidRPr="00310FB2">
              <w:rPr>
                <w:rFonts w:ascii="Cambria Math" w:hAnsi="Cambria Math"/>
              </w:rPr>
              <w:t>, but not due to sharp turn</w:t>
            </w:r>
          </w:p>
          <w:p w:rsidR="00A54B47" w:rsidRPr="00310FB2" w:rsidRDefault="00A54B4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graph of the function is smooth in the neighbourhood of </w:t>
            </w:r>
            <m:oMath>
              <m:r>
                <w:rPr>
                  <w:rFonts w:ascii="Cambria Math" w:hAnsi="Cambria Math"/>
                </w:rPr>
                <m:t>x=5/2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6E78D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Statement 1 is correct as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3F143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know that </w:t>
            </w:r>
            <m:oMath>
              <m:r>
                <w:rPr>
                  <w:rFonts w:ascii="Cambria Math" w:hAnsi="Cambria Math"/>
                </w:rPr>
                <m:t>0≤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n! πx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≤1</m:t>
              </m:r>
            </m:oMath>
          </w:p>
          <w:p w:rsidR="003F1431" w:rsidRPr="00310FB2" w:rsidRDefault="003F143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m→∞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(n!πx)</m:t>
                      </m:r>
                    </m:e>
                  </m:func>
                </m:e>
              </m:func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or 1, as</w:t>
            </w:r>
          </w:p>
          <w:p w:rsidR="003F1431" w:rsidRPr="00310FB2" w:rsidRDefault="003F1431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0≤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(n!πx)</m:t>
                  </m:r>
                </m:e>
              </m:func>
              <m:r>
                <w:rPr>
                  <w:rFonts w:ascii="Cambria Math" w:hAnsi="Cambria Math"/>
                </w:rPr>
                <m:t>&lt;1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(n! πx)</m:t>
                  </m:r>
                </m:e>
              </m:func>
              <m:r>
                <w:rPr>
                  <w:rFonts w:ascii="Cambria Math" w:hAnsi="Cambria Math"/>
                </w:rPr>
                <m:t>=1</m:t>
              </m:r>
            </m:oMath>
          </w:p>
          <w:p w:rsidR="003F1431" w:rsidRPr="00310FB2" w:rsidRDefault="003F143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Also, since </w:t>
            </w:r>
            <m:oMath>
              <m:r>
                <w:rPr>
                  <w:rFonts w:ascii="Cambria Math" w:hAnsi="Cambria Math"/>
                </w:rPr>
                <m:t>n→∞</m:t>
              </m:r>
            </m:oMath>
            <w:r w:rsidRPr="00310FB2">
              <w:rPr>
                <w:rFonts w:ascii="Cambria Math" w:hAnsi="Cambria Math"/>
              </w:rPr>
              <w:t xml:space="preserve">, then </w:t>
            </w:r>
            <m:oMath>
              <m:r>
                <w:rPr>
                  <w:rFonts w:ascii="Cambria Math" w:hAnsi="Cambria Math"/>
                </w:rPr>
                <m:t>n!x=</m:t>
              </m:r>
            </m:oMath>
            <w:r w:rsidRPr="00310FB2">
              <w:rPr>
                <w:rFonts w:ascii="Cambria Math" w:hAnsi="Cambria Math"/>
              </w:rPr>
              <w:t xml:space="preserve"> integer if </w:t>
            </w:r>
            <m:oMath>
              <m:r>
                <w:rPr>
                  <w:rFonts w:ascii="Cambria Math" w:hAnsi="Cambria Math"/>
                </w:rPr>
                <m:t>x∈Q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n!x≠</m:t>
              </m:r>
            </m:oMath>
            <w:r w:rsidRPr="00310FB2">
              <w:rPr>
                <w:rFonts w:ascii="Cambria Math" w:hAnsi="Cambria Math"/>
              </w:rPr>
              <w:t xml:space="preserve"> in</w:t>
            </w:r>
            <w:r w:rsidR="008A619C" w:rsidRPr="00310FB2">
              <w:rPr>
                <w:rFonts w:ascii="Cambria Math" w:hAnsi="Cambria Math"/>
              </w:rPr>
              <w:t xml:space="preserve">teger if </w:t>
            </w:r>
            <m:oMath>
              <m:r>
                <w:rPr>
                  <w:rFonts w:ascii="Cambria Math" w:hAnsi="Cambria Math"/>
                </w:rPr>
                <m:t>x∈Q</m:t>
              </m:r>
            </m:oMath>
            <w:r w:rsidR="008A619C"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n!x≠</m:t>
              </m:r>
            </m:oMath>
            <w:r w:rsidR="008A619C" w:rsidRPr="00310FB2">
              <w:rPr>
                <w:rFonts w:ascii="Cambria Math" w:hAnsi="Cambria Math"/>
              </w:rPr>
              <w:t xml:space="preserve"> integer, if </w:t>
            </w:r>
            <m:oMath>
              <m:r>
                <w:rPr>
                  <w:rFonts w:ascii="Cambria Math" w:hAnsi="Cambria Math"/>
                </w:rPr>
                <m:t>x∈</m:t>
              </m:r>
            </m:oMath>
            <w:r w:rsidR="008A619C" w:rsidRPr="00310FB2">
              <w:rPr>
                <w:rFonts w:ascii="Cambria Math" w:hAnsi="Cambria Math"/>
              </w:rPr>
              <w:t xml:space="preserve"> irrational</w:t>
            </w:r>
          </w:p>
          <w:p w:rsidR="008A619C" w:rsidRPr="00310FB2" w:rsidRDefault="008A619C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1,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is rational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0,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is irrational</m:t>
                        </m:r>
                      </m:e>
                    </m:mr>
                  </m:m>
                </m:e>
              </m:d>
            </m:oMath>
          </w:p>
          <w:p w:rsidR="008A619C" w:rsidRPr="00310FB2" w:rsidRDefault="008A619C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when </w:t>
            </w:r>
            <m:oMath>
              <m:r>
                <w:rPr>
                  <w:rFonts w:ascii="Cambria Math" w:hAnsi="Cambria Math"/>
                </w:rPr>
                <m:t>∀ x∈R</m:t>
              </m:r>
            </m:oMath>
            <w:r w:rsidRPr="00310FB2">
              <w:rPr>
                <w:rFonts w:ascii="Cambria Math" w:hAnsi="Cambria Math"/>
              </w:rPr>
              <w:t xml:space="preserve"> which is continuous for all </w:t>
            </w:r>
            <m:oMath>
              <m:r>
                <w:rPr>
                  <w:rFonts w:ascii="Cambria Math" w:hAnsi="Cambria Math"/>
                </w:rPr>
                <m:t>x;</m:t>
              </m:r>
            </m:oMath>
            <w:r w:rsidRPr="00310FB2">
              <w:rPr>
                <w:rFonts w:ascii="Cambria Math" w:hAnsi="Cambria Math"/>
              </w:rPr>
              <w:t xml:space="preserve"> however, statement 2 does not correctly explain statement 1 as the addition of discontinuous functions may be continuous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882503" w:rsidRPr="00310FB2" w:rsidRDefault="00882503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3775" w:dyaOrig="3401">
                <v:shape id="_x0000_i1046" type="#_x0000_t75" style="width:137.1pt;height:122.75pt" o:ole="">
                  <v:imagedata r:id="IMM5S208S0" o:title=""/>
                </v:shape>
                <o:OLEObject Type="Embed" ProgID="ChemDraw.Document.6.0" ShapeID="_x0000_i1046" DrawAspect="Content" ObjectID="_1478861219" r:id="OMM5S208S0"/>
              </w:object>
            </w:r>
          </w:p>
          <w:p w:rsidR="00EC0FF7" w:rsidRPr="00310FB2" w:rsidRDefault="00EC0FF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a continuous function such that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≠x, ∀x∈R</m:t>
              </m:r>
            </m:oMath>
          </w:p>
          <w:p w:rsidR="00EC0FF7" w:rsidRPr="00310FB2" w:rsidRDefault="00EC0FF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graph of </w:t>
            </w:r>
            <m:oMath>
              <m:r>
                <w:rPr>
                  <w:rFonts w:ascii="Cambria Math" w:hAnsi="Cambria Math"/>
                </w:rPr>
                <m:t>y=f(x)</m:t>
              </m:r>
            </m:oMath>
            <w:r w:rsidRPr="00310FB2">
              <w:rPr>
                <w:rFonts w:ascii="Cambria Math" w:hAnsi="Cambria Math"/>
              </w:rPr>
              <w:t xml:space="preserve"> always lies above the graph of </w:t>
            </w:r>
            <m:oMath>
              <m:r>
                <w:rPr>
                  <w:rFonts w:ascii="Cambria Math" w:hAnsi="Cambria Math"/>
                </w:rPr>
                <m:t>y=x</m:t>
              </m:r>
            </m:oMath>
          </w:p>
          <w:p w:rsidR="00EC0FF7" w:rsidRPr="00310FB2" w:rsidRDefault="00EC0FF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&gt;x</m:t>
              </m:r>
            </m:oMath>
          </w:p>
          <w:p w:rsidR="00EC0FF7" w:rsidRPr="00310FB2" w:rsidRDefault="00EC0FF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&gt;x</m:t>
              </m:r>
            </m:oMath>
            <w:r w:rsidRPr="00310FB2">
              <w:rPr>
                <w:rFonts w:ascii="Cambria Math" w:hAnsi="Cambria Math"/>
              </w:rPr>
              <w:t xml:space="preserve"> (as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onto function,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takes all real values which acts as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>)</w:t>
            </w:r>
          </w:p>
          <w:p w:rsidR="00EC0FF7" w:rsidRPr="00310FB2" w:rsidRDefault="00EC0FF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Statement 2 is a fundamental property of continuous function, but does not explain statement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4B539C" w:rsidRPr="00310FB2" w:rsidRDefault="000B1704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</m:oMath>
            </m:oMathPara>
          </w:p>
          <w:p w:rsidR="000B1704" w:rsidRPr="00310FB2" w:rsidRDefault="00313AC6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L.H.D</m:t>
                </m:r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-h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0B1704" w:rsidRPr="00310FB2" w:rsidRDefault="00313AC6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R.H.D</m:t>
                </m:r>
                <m:r>
                  <w:rPr>
                    <w:rFonts w:ascii="Cambria Math" w:hAnsi="Cambria Math"/>
                  </w:rPr>
                  <m:t>.=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-0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0B1704" w:rsidRPr="00310FB2" w:rsidRDefault="000B1704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 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FF3F34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Statement 2 is obviously true</w:t>
            </w:r>
          </w:p>
          <w:p w:rsidR="00FF3F34" w:rsidRPr="00310FB2" w:rsidRDefault="00FF3F34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x=±1</m:t>
              </m:r>
            </m:oMath>
            <w:r w:rsidRPr="00310FB2">
              <w:rPr>
                <w:rFonts w:ascii="Cambria Math" w:hAnsi="Cambria Math"/>
              </w:rPr>
              <w:t xml:space="preserve"> as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2x</m:t>
                  </m:r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310FB2">
              <w:rPr>
                <w:rFonts w:ascii="Cambria Math" w:hAnsi="Cambria Math"/>
              </w:rPr>
              <w:t xml:space="preserve"> is not defined at </w:t>
            </w:r>
            <m:oMath>
              <m:r>
                <w:rPr>
                  <w:rFonts w:ascii="Cambria Math" w:hAnsi="Cambria Math"/>
                </w:rPr>
                <m:t>x=±1</m:t>
              </m:r>
            </m:oMath>
            <w:r w:rsidRPr="00310FB2">
              <w:rPr>
                <w:rFonts w:ascii="Cambria Math" w:hAnsi="Cambria Math"/>
              </w:rPr>
              <w:t>. Hence statement 1 is true but statement 2 is not the correct explanation of statement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FF3F34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|f(x)|≤|x|</m:t>
                </m:r>
              </m:oMath>
            </m:oMathPara>
          </w:p>
          <w:p w:rsidR="00FF3F34" w:rsidRPr="00310FB2" w:rsidRDefault="00FF3F34" w:rsidP="009B5D77">
            <w:pPr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⇒0≤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≤|x|</m:t>
                </m:r>
              </m:oMath>
            </m:oMathPara>
          </w:p>
          <w:p w:rsidR="00F21EC1" w:rsidRPr="00310FB2" w:rsidRDefault="00F21EC1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</m:t>
              </m:r>
            </m:oMath>
            <w:r w:rsidRPr="00310FB2">
              <w:rPr>
                <w:rFonts w:ascii="Cambria Math" w:hAnsi="Cambria Math"/>
              </w:rPr>
              <w:t xml:space="preserve"> Graph of </w:t>
            </w:r>
            <m:oMath>
              <m:r>
                <w:rPr>
                  <w:rFonts w:ascii="Cambria Math" w:hAnsi="Cambria Math"/>
                </w:rPr>
                <m:t>y=|f(x)|</m:t>
              </m:r>
            </m:oMath>
            <w:r w:rsidRPr="00310FB2">
              <w:rPr>
                <w:rFonts w:ascii="Cambria Math" w:hAnsi="Cambria Math"/>
              </w:rPr>
              <w:t xml:space="preserve"> lies between the graph of </w:t>
            </w:r>
            <m:oMath>
              <m:r>
                <w:rPr>
                  <w:rFonts w:ascii="Cambria Math" w:hAnsi="Cambria Math"/>
                </w:rPr>
                <m:t>y=0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y=|x|</m:t>
              </m:r>
            </m:oMath>
          </w:p>
          <w:p w:rsidR="00F21EC1" w:rsidRPr="00310FB2" w:rsidRDefault="00F21EC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≤0⇒f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F21EC1" w:rsidRPr="00310FB2" w:rsidRDefault="00F21EC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from Sandwich theorem,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0≤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x→0</m:t>
                          </m:r>
                        </m:lim>
                      </m:limLow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≤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x→0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|x|</m:t>
                      </m:r>
                    </m:e>
                  </m:func>
                </m:e>
              </m:func>
            </m:oMath>
          </w:p>
          <w:p w:rsidR="006E78D7" w:rsidRPr="00310FB2" w:rsidRDefault="006E78D7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⇒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=0</m:t>
                    </m:r>
                  </m:e>
                </m:func>
              </m:oMath>
            </m:oMathPara>
          </w:p>
          <w:p w:rsidR="006E78D7" w:rsidRPr="00310FB2" w:rsidRDefault="006E78D7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⇒y=f(x)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6E78D7" w:rsidRPr="00310FB2" w:rsidRDefault="009D5BD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statement 2 is correct </w:t>
            </w:r>
            <w:r w:rsidR="006E78D7" w:rsidRPr="00310FB2">
              <w:rPr>
                <w:rFonts w:ascii="Cambria Math" w:hAnsi="Cambria Math"/>
              </w:rPr>
              <w:t>but i</w:t>
            </w:r>
            <w:r w:rsidRPr="00310FB2">
              <w:rPr>
                <w:rFonts w:ascii="Cambria Math" w:hAnsi="Cambria Math"/>
              </w:rPr>
              <w:t>t</w:t>
            </w:r>
            <w:r w:rsidR="006E78D7" w:rsidRPr="00310FB2">
              <w:rPr>
                <w:rFonts w:ascii="Cambria Math" w:hAnsi="Cambria Math"/>
              </w:rPr>
              <w:t xml:space="preserve"> has no link with statement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4B539C" w:rsidRPr="00310FB2" w:rsidRDefault="004B461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Statement 1 is false, as consider the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{0,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}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which is equivalent to</w:t>
            </w:r>
          </w:p>
          <w:p w:rsidR="004B4617" w:rsidRPr="00310FB2" w:rsidRDefault="004B4617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x&lt;0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x≥0</m:t>
                          </m:r>
                        </m:e>
                      </m:mr>
                    </m:m>
                  </m:e>
                </m:d>
              </m:oMath>
            </m:oMathPara>
          </w:p>
          <w:p w:rsidR="004B4617" w:rsidRPr="00310FB2" w:rsidRDefault="004B461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Here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and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4B4617" w:rsidRPr="00310FB2" w:rsidRDefault="004B461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However, statement 2 is obviously true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4B539C" w:rsidRPr="00310FB2" w:rsidRDefault="0048364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Statement 1 is obviously true</w:t>
            </w:r>
          </w:p>
          <w:p w:rsidR="00483648" w:rsidRPr="00310FB2" w:rsidRDefault="0048364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statement 2 is false as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is differentiable, but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1/3</m:t>
                  </m:r>
                </m:sup>
              </m:sSup>
            </m:oMath>
            <w:r w:rsidR="00A54B47"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A54B47" w:rsidRPr="00310FB2" w:rsidRDefault="009B5D77" w:rsidP="009B5D77">
            <w:pPr>
              <w:rPr>
                <w:rFonts w:ascii="Cambria Math" w:hAnsi="Cambria Mat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1/3</m:t>
                  </m:r>
                </m:sup>
              </m:sSup>
            </m:oMath>
            <w:r w:rsidR="00A54B47" w:rsidRPr="00310FB2">
              <w:rPr>
                <w:rFonts w:ascii="Cambria Math" w:hAnsi="Cambria Math"/>
              </w:rPr>
              <w:t xml:space="preserve"> has vertical tangent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4B539C" w:rsidRPr="00310FB2" w:rsidRDefault="00FF3F34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Consider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1,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   x≥0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-1,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 x&lt;0</m:t>
                        </m:r>
                      </m:e>
                    </m:mr>
                  </m:m>
                </m:e>
              </m:d>
            </m:oMath>
          </w:p>
          <w:p w:rsidR="00FF3F34" w:rsidRPr="00310FB2" w:rsidRDefault="00FF3F34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 but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8958F2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πx</m:t>
                      </m:r>
                    </m:e>
                  </m:fun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1/5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is continuous function as both </w:t>
            </w:r>
            <m:oMath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πx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1/5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are continuous</w:t>
            </w:r>
          </w:p>
          <w:p w:rsidR="008958F2" w:rsidRPr="00310FB2" w:rsidRDefault="008958F2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1/5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8958F2" w:rsidRPr="00310FB2" w:rsidRDefault="008958F2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However,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-f(1)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-h</m:t>
                      </m:r>
                    </m:den>
                  </m:f>
                </m:e>
              </m:func>
            </m:oMath>
          </w:p>
          <w:p w:rsidR="008958F2" w:rsidRPr="00310FB2" w:rsidRDefault="008958F2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1/5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-0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8958F2" w:rsidRPr="00310FB2" w:rsidRDefault="008958F2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-h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1/5</m:t>
                            </m:r>
                          </m:sup>
                        </m:sSup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8958F2" w:rsidRPr="00310FB2" w:rsidRDefault="00926A8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8958F2" w:rsidRPr="00310FB2">
              <w:rPr>
                <w:rFonts w:ascii="Cambria Math" w:hAnsi="Cambria Math"/>
              </w:rPr>
              <w:t xml:space="preserve">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-f(1)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oMath>
          </w:p>
          <w:p w:rsidR="008958F2" w:rsidRPr="00310FB2" w:rsidRDefault="008958F2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d>
                          </m:e>
                        </m:d>
                      </m:e>
                    </m:func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1/5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8958F2" w:rsidRPr="00310FB2" w:rsidRDefault="008958F2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πh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1/5</m:t>
                            </m:r>
                          </m:sup>
                        </m:sSup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8958F2" w:rsidRPr="00310FB2" w:rsidRDefault="008958F2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, through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1/5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8958F2" w:rsidRPr="00310FB2" w:rsidRDefault="008958F2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However, statement 2 is correct but it is not a correct explanation of statement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4B539C" w:rsidRPr="00310FB2" w:rsidRDefault="00EF43C2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Statement 1 is true as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rad>
            </m:oMath>
            <w:r w:rsidRPr="00310FB2">
              <w:rPr>
                <w:rFonts w:ascii="Cambria Math" w:hAnsi="Cambria Math"/>
              </w:rPr>
              <w:t xml:space="preserve"> is monotonic function. But statement 2 is false as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 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x=3π/2</m:t>
              </m:r>
            </m:oMath>
            <w:r w:rsidRPr="00310FB2">
              <w:rPr>
                <w:rFonts w:ascii="Cambria Math" w:hAnsi="Cambria Math"/>
              </w:rPr>
              <w:t xml:space="preserve">, though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(3π/2)</m:t>
                  </m:r>
                </m:e>
              </m:func>
              <m:r>
                <w:rPr>
                  <w:rFonts w:ascii="Cambria Math" w:hAnsi="Cambria Math"/>
                </w:rPr>
                <m:t>=-1</m:t>
              </m:r>
            </m:oMath>
            <w:r w:rsidRPr="00310FB2">
              <w:rPr>
                <w:rFonts w:ascii="Cambria Math" w:hAnsi="Cambria Math"/>
              </w:rPr>
              <w:t xml:space="preserve"> (integer)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4B539C" w:rsidRPr="00310FB2" w:rsidRDefault="00A54B4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Statement 2 is true as it is a fundamental concept</w:t>
            </w:r>
          </w:p>
          <w:p w:rsidR="00A54B47" w:rsidRPr="00310FB2" w:rsidRDefault="00A54B4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when g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A54B47" w:rsidRPr="00310FB2" w:rsidRDefault="00A54B4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the given function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-2x+3)</m:t>
              </m:r>
            </m:oMath>
            <w:r w:rsidRPr="00310FB2">
              <w:rPr>
                <w:rFonts w:ascii="Cambria Math" w:hAnsi="Cambria Math"/>
              </w:rPr>
              <w:t xml:space="preserve"> may be discontinuous when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+2x+3=0</m:t>
              </m:r>
            </m:oMath>
            <w:r w:rsidRPr="00310FB2">
              <w:rPr>
                <w:rFonts w:ascii="Cambria Math" w:hAnsi="Cambria Math"/>
              </w:rPr>
              <w:t xml:space="preserve">, which is not possible: it has imaginary roots as its discriminant is </w:t>
            </w:r>
            <m:oMath>
              <m:r>
                <w:rPr>
                  <w:rFonts w:ascii="Cambria Math" w:hAnsi="Cambria Math"/>
                </w:rPr>
                <m:t>&lt;0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4B539C" w:rsidRPr="00310FB2" w:rsidRDefault="006E78D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See the graph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-3</m:t>
                  </m:r>
                </m:e>
              </m:d>
              <m:r>
                <w:rPr>
                  <w:rFonts w:ascii="Cambria Math" w:hAnsi="Cambria Math"/>
                </w:rPr>
                <m:t>x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oMath>
            <w:r w:rsidR="009D5BD8" w:rsidRPr="00310FB2">
              <w:rPr>
                <w:rFonts w:ascii="Cambria Math" w:hAnsi="Cambria Math"/>
              </w:rPr>
              <w:t>,</w:t>
            </w:r>
          </w:p>
          <w:p w:rsidR="00602E4D" w:rsidRPr="00310FB2" w:rsidRDefault="00DF00B5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5419" w:dyaOrig="3444">
                <v:shape id="_x0000_i1043" type="#_x0000_t75" style="width:179.55pt;height:114.9pt" o:ole="">
                  <v:imagedata r:id="IMM5S219S0" o:title=""/>
                </v:shape>
                <o:OLEObject Type="Embed" ProgID="ChemDraw.Document.6.0" ShapeID="_x0000_i1043" DrawAspect="Content" ObjectID="_1478861216" r:id="OMM5S219S0"/>
              </w:object>
            </w:r>
          </w:p>
          <w:p w:rsidR="006E78D7" w:rsidRPr="00310FB2" w:rsidRDefault="006E78D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is non-differentiable at </w:t>
            </w:r>
            <w:r w:rsidR="009D5BD8" w:rsidRPr="00310FB2">
              <w:rPr>
                <w:rFonts w:ascii="Cambria Math" w:hAnsi="Cambria Math"/>
              </w:rPr>
              <w:t xml:space="preserve">5 </w:t>
            </w:r>
            <w:r w:rsidRPr="00310FB2">
              <w:rPr>
                <w:rFonts w:ascii="Cambria Math" w:hAnsi="Cambria Math"/>
              </w:rPr>
              <w:t xml:space="preserve">points, </w:t>
            </w:r>
            <m:oMath>
              <m:r>
                <w:rPr>
                  <w:rFonts w:ascii="Cambria Math" w:hAnsi="Cambria Math"/>
                </w:rPr>
                <m:t>x=0, ±1, ±2</m:t>
              </m:r>
            </m:oMath>
          </w:p>
          <w:p w:rsidR="006E78D7" w:rsidRPr="00310FB2" w:rsidRDefault="006E78D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However, statement 2 is false</w:t>
            </w:r>
            <w:r w:rsidR="009D5BD8" w:rsidRPr="00310FB2">
              <w:rPr>
                <w:rFonts w:ascii="Cambria Math" w:hAnsi="Cambria Math"/>
              </w:rPr>
              <w:t>,</w:t>
            </w:r>
          </w:p>
          <w:p w:rsidR="006E78D7" w:rsidRPr="00310FB2" w:rsidRDefault="006E78D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crosses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-axis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>,</w:t>
            </w:r>
          </w:p>
          <w:p w:rsidR="006E78D7" w:rsidRPr="00310FB2" w:rsidRDefault="006E78D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1D06B9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Statement 2 is true as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func>
              <m:r>
                <w:rPr>
                  <w:rFonts w:ascii="Cambria Math" w:hAnsi="Cambria Math"/>
                </w:rPr>
                <m:t>=1</m:t>
              </m:r>
            </m:oMath>
          </w:p>
          <w:p w:rsidR="001D06B9" w:rsidRPr="00310FB2" w:rsidRDefault="001D06B9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x→0+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1/x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1/x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1/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1/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-1/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-1/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=1</m:t>
              </m:r>
            </m:oMath>
          </w:p>
          <w:p w:rsidR="001D06B9" w:rsidRPr="00310FB2" w:rsidRDefault="000B1704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1D06B9" w:rsidRPr="00310FB2">
              <w:rPr>
                <w:rFonts w:ascii="Cambria Math" w:hAnsi="Cambria Math"/>
              </w:rPr>
              <w:t xml:space="preserve">nd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x→0-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1/x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1/x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-1/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-1/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=-1</m:t>
              </m:r>
            </m:oMath>
          </w:p>
          <w:p w:rsidR="001D06B9" w:rsidRPr="00310FB2" w:rsidRDefault="001D06B9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 L.H.L. </w:t>
            </w:r>
            <m:oMath>
              <m:r>
                <w:rPr>
                  <w:rFonts w:ascii="Cambria Math" w:hAnsi="Cambria Math"/>
                </w:rPr>
                <m:t>≠</m:t>
              </m:r>
            </m:oMath>
            <w:r w:rsidRPr="00310FB2">
              <w:rPr>
                <w:rFonts w:ascii="Cambria Math" w:hAnsi="Cambria Math"/>
              </w:rPr>
              <w:t xml:space="preserve"> R.H.L.</w:t>
            </w:r>
          </w:p>
          <w:p w:rsidR="001D06B9" w:rsidRPr="00310FB2" w:rsidRDefault="001D06B9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the function has no-removable discontinuity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1D06B9" w:rsidRPr="00310FB2" w:rsidRDefault="001D06B9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Hence, statement 2 is not a correct explanation of statement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4B539C" w:rsidRPr="00310FB2" w:rsidRDefault="00020161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="009D5BD8" w:rsidRPr="00310FB2">
              <w:rPr>
                <w:rFonts w:ascii="Cambria Math" w:hAnsi="Cambria Math"/>
              </w:rPr>
              <w:t>,</w:t>
            </w:r>
          </w:p>
          <w:p w:rsidR="00020161" w:rsidRPr="00310FB2" w:rsidRDefault="00020161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+2|x|</m:t>
                </m:r>
              </m:oMath>
            </m:oMathPara>
          </w:p>
          <w:p w:rsidR="00020161" w:rsidRPr="00310FB2" w:rsidRDefault="00020161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2x-2,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2x+2, x&gt;0</m:t>
                          </m:r>
                        </m:e>
                      </m:mr>
                    </m:m>
                  </m:e>
                </m:d>
              </m:oMath>
            </m:oMathPara>
          </w:p>
          <w:p w:rsidR="00020161" w:rsidRPr="00310FB2" w:rsidRDefault="0002016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=2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=-2</m:t>
              </m:r>
            </m:oMath>
          </w:p>
          <w:p w:rsidR="00020161" w:rsidRPr="00310FB2" w:rsidRDefault="0002016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Hence, both statement are correct and statement 2 is a correct explanation of statement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4B539C" w:rsidRPr="00310FB2" w:rsidRDefault="00BE50A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know that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BE50A1" w:rsidRPr="00310FB2" w:rsidRDefault="00BE50A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sgn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1,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which is discontinuous at</w:t>
            </w:r>
            <w:r w:rsidR="00400FCE" w:rsidRPr="00310FB2">
              <w:rPr>
                <w:rFonts w:ascii="Cambria Math" w:hAnsi="Cambria Math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BE50A1" w:rsidRPr="00310FB2" w:rsidRDefault="00BE50A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Consider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-1, x&lt;0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1,  x≥0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. Here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37409B" w:rsidRPr="00310FB2">
              <w:rPr>
                <w:rFonts w:ascii="Cambria Math" w:hAnsi="Cambria Math"/>
              </w:rPr>
              <w:t xml:space="preserve"> but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="0037409B" w:rsidRPr="00310FB2">
              <w:rPr>
                <w:rFonts w:ascii="Cambria Math" w:hAnsi="Cambria Math"/>
              </w:rPr>
              <w:t xml:space="preserve">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="0037409B"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37409B" w:rsidRPr="00310FB2" w:rsidRDefault="0037409B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answer is </w:t>
            </w:r>
            <w:r w:rsidRPr="00310FB2">
              <w:rPr>
                <w:rFonts w:ascii="Cambria Math" w:hAnsi="Cambria Math"/>
                <w:b/>
              </w:rPr>
              <w:t>c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4B539C" w:rsidRPr="00310FB2" w:rsidRDefault="006E78D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x=k, k∈Z⇒f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{k}</m:t>
                  </m:r>
                </m:e>
              </m:rad>
              <m:r>
                <w:rPr>
                  <w:rFonts w:ascii="Cambria Math" w:hAnsi="Cambria Math"/>
                </w:rPr>
                <m:t>=0</m:t>
              </m:r>
            </m:oMath>
          </w:p>
          <w:p w:rsidR="003F1431" w:rsidRPr="00310FB2" w:rsidRDefault="003F1431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=0+0=0,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=1+1=2</m:t>
                </m:r>
              </m:oMath>
            </m:oMathPara>
          </w:p>
          <w:p w:rsidR="003F1431" w:rsidRPr="00310FB2" w:rsidRDefault="003F143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continuous at integral points</w:t>
            </w:r>
          </w:p>
          <w:p w:rsidR="003F1431" w:rsidRPr="00310FB2" w:rsidRDefault="003F1431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correct answer is </w:t>
            </w:r>
            <w:r w:rsidRPr="00310FB2">
              <w:rPr>
                <w:rFonts w:ascii="Cambria Math" w:hAnsi="Cambria Math"/>
                <w:b/>
              </w:rPr>
              <w:t>a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4B539C" w:rsidRPr="00310FB2" w:rsidRDefault="0073217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We know that both </w:t>
            </w:r>
            <m:oMath>
              <m:r>
                <w:rPr>
                  <w:rFonts w:ascii="Cambria Math" w:hAnsi="Cambria Math"/>
                </w:rPr>
                <m:t>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are discontinuous at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</w:p>
          <w:p w:rsidR="00732178" w:rsidRPr="00310FB2" w:rsidRDefault="0073217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-[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]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x=π/2</m:t>
              </m:r>
            </m:oMath>
          </w:p>
          <w:p w:rsidR="00732178" w:rsidRPr="00310FB2" w:rsidRDefault="0073217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As </w:t>
            </w:r>
            <m:oMath>
              <m:r>
                <w:rPr>
                  <w:rFonts w:ascii="Cambria Math" w:hAnsi="Cambria Math"/>
                </w:rPr>
                <m:t>f(π/2)=1-0=1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f(π/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)=0-(-1)=1</m:t>
              </m:r>
            </m:oMath>
          </w:p>
          <w:p w:rsidR="00732178" w:rsidRPr="00310FB2" w:rsidRDefault="00732178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f(π/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)=0-0=0</m:t>
                </m:r>
              </m:oMath>
            </m:oMathPara>
          </w:p>
          <w:p w:rsidR="00732178" w:rsidRPr="00310FB2" w:rsidRDefault="0073217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But the difference of two discontinuous function is not necessarily discontinuous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761AE3" w:rsidRPr="006C42B4" w:rsidRDefault="00761AE3" w:rsidP="002218EC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</w:p>
          <w:p w:rsidR="00761AE3" w:rsidRDefault="00761AE3" w:rsidP="002218EC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gof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(x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  x&lt;0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         x≥0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:rsidR="00761AE3" w:rsidRDefault="00761AE3" w:rsidP="002218EC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∴ 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gof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-2x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 x&lt;0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2x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   x≥0</m:t>
                        </m:r>
                      </m:e>
                    </m:eqArr>
                  </m:e>
                </m:d>
              </m:oMath>
            </m:oMathPara>
          </w:p>
          <w:p w:rsidR="00761AE3" w:rsidRDefault="00761AE3" w:rsidP="002218E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gof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=0=R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gof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(0)</m:t>
              </m:r>
            </m:oMath>
          </w:p>
          <w:p w:rsidR="00761AE3" w:rsidRDefault="00761AE3" w:rsidP="002218EC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∴gof</m:t>
              </m:r>
            </m:oMath>
            <w:r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>
              <w:rPr>
                <w:rFonts w:ascii="Cambria Math" w:hAnsi="Cambria Math"/>
              </w:rPr>
              <w:t xml:space="preserve"> and also its derivative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761AE3" w:rsidRDefault="00761AE3" w:rsidP="002218E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 xml:space="preserve">Now,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gof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-2x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func>
                        </m:e>
                      </m:func>
                      <m:r>
                        <w:rPr>
                          <w:rFonts w:ascii="Cambria Math" w:hAnsi="Cambria Math"/>
                        </w:rPr>
                        <m:t>,  x&lt;0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func>
                        </m:e>
                      </m:func>
                      <m:r>
                        <w:rPr>
                          <w:rFonts w:ascii="Cambria Math" w:hAnsi="Cambria Math"/>
                        </w:rPr>
                        <m:t>,    x&gt;0</m:t>
                      </m:r>
                    </m:e>
                  </m:eqArr>
                </m:e>
              </m:d>
            </m:oMath>
            <w:r>
              <w:rPr>
                <w:rFonts w:ascii="Cambria Math" w:hAnsi="Cambria Math"/>
              </w:rPr>
              <w:t xml:space="preserve"> </w:t>
            </w:r>
          </w:p>
          <w:p w:rsidR="00761AE3" w:rsidRDefault="00761AE3" w:rsidP="002218EC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gof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=-2</m:t>
              </m:r>
            </m:oMath>
            <w:r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R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gof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=2</m:t>
              </m:r>
            </m:oMath>
          </w:p>
          <w:p w:rsidR="00761AE3" w:rsidRDefault="00761AE3" w:rsidP="002218EC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gof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≠R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gof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  <w:p w:rsidR="00761AE3" w:rsidRPr="006C42B4" w:rsidRDefault="00761AE3" w:rsidP="002218EC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∴gof(x)</m:t>
              </m:r>
            </m:oMath>
            <w:r>
              <w:rPr>
                <w:rFonts w:ascii="Cambria Math" w:hAnsi="Cambria Math"/>
              </w:rPr>
              <w:t xml:space="preserve"> is not twice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4B539C" w:rsidRPr="00310FB2" w:rsidRDefault="006650AC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=0,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</w:p>
          <w:p w:rsidR="006650AC" w:rsidRPr="00310FB2" w:rsidRDefault="006650AC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</m:t>
              </m:r>
            </m:oMath>
            <w:r w:rsidRPr="00310FB2">
              <w:rPr>
                <w:rFonts w:ascii="Cambria Math" w:hAnsi="Cambria Math"/>
              </w:rPr>
              <w:t xml:space="preserve"> is discontinuous</w:t>
            </w:r>
          </w:p>
          <w:p w:rsidR="006650AC" w:rsidRPr="00310FB2" w:rsidRDefault="006650AC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for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1,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x≥0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-1,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x&lt;0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and g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-1,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x≥0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1,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</w:rPr>
                          <m:t xml:space="preserve"> x&lt;0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then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732178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</m:e>
              </m:func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732178" w:rsidRPr="00310FB2" w:rsidRDefault="00732178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-1,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1,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&gt;1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0,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e>
                      </m:mr>
                    </m:m>
                  </m:e>
                </m:d>
              </m:oMath>
            </m:oMathPara>
          </w:p>
          <w:p w:rsidR="00732178" w:rsidRPr="00310FB2" w:rsidRDefault="00732178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=-1</m:t>
              </m:r>
            </m:oMath>
          </w:p>
          <w:p w:rsidR="00732178" w:rsidRPr="00310FB2" w:rsidRDefault="00732178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as the limit of the function does not exist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4B539C" w:rsidRPr="00310FB2" w:rsidRDefault="00313AC6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Statement 1 is incorrect because if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x→a</m:t>
                  </m:r>
                </m:lim>
              </m:limLow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x→a</m:t>
                  </m:r>
                </m:lim>
              </m:limLow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approach </w:t>
            </w:r>
            <m:oMath>
              <m:r>
                <w:rPr>
                  <w:rFonts w:ascii="Cambria Math" w:hAnsi="Cambria Math"/>
                </w:rPr>
                <m:t>e</m:t>
              </m:r>
            </m:oMath>
            <w:r w:rsidRPr="00310FB2">
              <w:rPr>
                <w:rFonts w:ascii="Cambria Math" w:hAnsi="Cambria Math"/>
              </w:rPr>
              <w:t xml:space="preserve"> from the same side of </w:t>
            </w:r>
            <m:oMath>
              <m:r>
                <w:rPr>
                  <w:rFonts w:ascii="Cambria Math" w:hAnsi="Cambria Math"/>
                </w:rPr>
                <m:t>e</m:t>
              </m:r>
            </m:oMath>
            <w:r w:rsidRPr="00310FB2">
              <w:rPr>
                <w:rFonts w:ascii="Cambria Math" w:hAnsi="Cambria Math"/>
              </w:rPr>
              <w:t xml:space="preserve"> (say right side), and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x→e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  <m:r>
                <w:rPr>
                  <w:rFonts w:ascii="Cambria Math" w:hAnsi="Cambria Math"/>
                </w:rPr>
                <m:t>≠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x→e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A246F2" w:rsidRPr="00310FB2">
              <w:rPr>
                <w:rFonts w:ascii="Cambria Math" w:hAnsi="Cambria Math"/>
              </w:rPr>
              <w:t xml:space="preserve">, </w:t>
            </w:r>
            <w:r w:rsidRPr="00310FB2">
              <w:rPr>
                <w:rFonts w:ascii="Cambria Math" w:hAnsi="Cambria Math"/>
              </w:rPr>
              <w:t xml:space="preserve">then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x→a</m:t>
                  </m:r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=f(e)</m:t>
              </m:r>
            </m:oMath>
          </w:p>
          <w:p w:rsidR="00313AC6" w:rsidRPr="00310FB2" w:rsidRDefault="00313AC6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Statement 2 is correct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4B539C" w:rsidRPr="00310FB2" w:rsidRDefault="004B4617" w:rsidP="009B5D77">
            <w:pPr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π/4,x&gt;1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π/4,x=1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π/2, x&lt;1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[in the interval </w:t>
            </w:r>
            <m:oMath>
              <m:r>
                <w:rPr>
                  <w:rFonts w:ascii="Cambria Math" w:hAnsi="Cambria Math"/>
                </w:rPr>
                <m:t>(1-8, 1+8)</m:t>
              </m:r>
            </m:oMath>
            <w:r w:rsidRPr="00310FB2">
              <w:rPr>
                <w:rFonts w:ascii="Cambria Math" w:hAnsi="Cambria Math"/>
              </w:rPr>
              <w:t>]</w:t>
            </w:r>
          </w:p>
          <w:p w:rsidR="004B4617" w:rsidRPr="00310FB2" w:rsidRDefault="004B4617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310FB2">
              <w:rPr>
                <w:rFonts w:ascii="Cambria Math" w:hAnsi="Cambria Math"/>
              </w:rPr>
              <w:t xml:space="preserve"> is discontinuous and non-derivable, but non-derivability does not imply discontinuity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(d)</w:t>
            </w:r>
          </w:p>
          <w:p w:rsidR="004B539C" w:rsidRPr="00310FB2" w:rsidRDefault="008A619C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Consider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, x≠0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x=0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which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but derivative is not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8A619C" w:rsidRPr="00310FB2" w:rsidRDefault="008A619C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However, statement 2 is correct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4B539C" w:rsidRPr="00310FB2" w:rsidRDefault="009B5D77" w:rsidP="009B5D77">
            <w:pPr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 xml:space="preserve">=0, 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 xml:space="preserve">=-1 </m:t>
                </m:r>
              </m:oMath>
            </m:oMathPara>
          </w:p>
          <w:p w:rsidR="000B1704" w:rsidRPr="00310FB2" w:rsidRDefault="000B1704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Thus, limit does not exist, hence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0B1704" w:rsidRPr="00310FB2" w:rsidRDefault="000B1704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Statement 2 is a fundamental property and is a correct explanation of statement 1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602E4D" w:rsidRPr="00310FB2" w:rsidRDefault="00602E4D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5011" w:dyaOrig="3950">
                <v:shape id="_x0000_i1044" type="#_x0000_t75" style="width:173.1pt;height:137.1pt" o:ole="">
                  <v:imagedata r:id="IMM5S218S0" o:title=""/>
                </v:shape>
                <o:OLEObject Type="Embed" ProgID="ChemDraw.Document.6.0" ShapeID="_x0000_i1044" DrawAspect="Content" ObjectID="_1478861217" r:id="OMM5S218S0"/>
              </w:object>
            </w:r>
          </w:p>
          <w:p w:rsidR="00E15105" w:rsidRPr="00310FB2" w:rsidRDefault="00E15105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From the graph, statement 1 is true</w:t>
            </w:r>
          </w:p>
          <w:p w:rsidR="00E15105" w:rsidRPr="00310FB2" w:rsidRDefault="00E15105" w:rsidP="009B5D77">
            <w:pPr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Consider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r>
                    <w:rPr>
                      <w:rFonts w:ascii="Cambria Math" w:hAnsi="Cambria Math"/>
                    </w:rPr>
                    <m:t>{x,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|x|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}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="009D5BD8" w:rsidRPr="00310FB2">
              <w:rPr>
                <w:rFonts w:ascii="Cambria Math" w:hAnsi="Cambria Math"/>
              </w:rPr>
              <w:t>,</w:t>
            </w:r>
            <w:r w:rsidRPr="00310FB2">
              <w:rPr>
                <w:rFonts w:ascii="Cambria Math" w:hAnsi="Cambria Math"/>
              </w:rPr>
              <w:t xml:space="preserve"> through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{x,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|x|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}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E15105" w:rsidRPr="00310FB2" w:rsidRDefault="006C67EE" w:rsidP="009B5D77">
            <w:pPr>
              <w:rPr>
                <w:rFonts w:ascii="Cambria Math" w:hAnsi="Cambria Math"/>
                <w:color w:val="FF0000"/>
              </w:rPr>
            </w:pPr>
            <w:r w:rsidRPr="00310FB2">
              <w:rPr>
                <w:rFonts w:ascii="Cambria Math" w:eastAsiaTheme="minorHAnsi" w:hAnsi="Cambria Math"/>
              </w:rPr>
              <w:object w:dxaOrig="6528" w:dyaOrig="7358">
                <v:shape id="_x0000_i1045" type="#_x0000_t75" style="width:3in;height:241.4pt" o:ole="">
                  <v:imagedata r:id="IMM5S218S1" o:title=""/>
                </v:shape>
                <o:OLEObject Type="Embed" ProgID="ChemDraw.Document.6.0" ShapeID="_x0000_i1045" DrawAspect="Content" ObjectID="_1478861218" r:id="OMM5S218S1"/>
              </w:objec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D31C4" w:rsidRPr="00310FB2" w:rsidRDefault="0038277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1/x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1/x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    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       x=0</m:t>
                        </m:r>
                      </m:e>
                    </m:mr>
                  </m:m>
                </m:e>
              </m:d>
            </m:oMath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5+2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=-5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and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=xf(x)=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1/x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1/x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x≠0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          x=0</m:t>
                        </m:r>
                      </m:e>
                    </m:mr>
                  </m:m>
                </m:e>
              </m:d>
            </m:oMath>
          </w:p>
          <w:p w:rsidR="005F7E28" w:rsidRPr="00310FB2" w:rsidRDefault="005F7E2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h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h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5+2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=0×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h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=0×(2/3)=0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-hf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f(-h)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0+2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3-0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5+2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-1/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5+0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0-1</m:t>
                    </m:r>
                  </m:den>
                </m:f>
                <m:r>
                  <w:rPr>
                    <w:rFonts w:ascii="Cambria Math" w:hAnsi="Cambria Math"/>
                  </w:rPr>
                  <m:t>=-5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∵L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(0)≠R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(0)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not differentiable, but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. For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5F7E28" w:rsidRPr="00310FB2">
              <w:rPr>
                <w:rFonts w:ascii="Cambria Math" w:hAnsi="Cambria Math"/>
              </w:rPr>
              <w:t>,</w:t>
            </w:r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f(x)</m:t>
              </m:r>
            </m:oMath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(0)</m:t>
                </m:r>
              </m:oMath>
            </m:oMathPara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  <w:r w:rsidRPr="00310FB2">
              <w:rPr>
                <w:rFonts w:ascii="Cambria Math" w:hAnsi="Cambria Math"/>
              </w:rPr>
              <w:t xml:space="preserve">, then it is always continuous at 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6C50F3" w:rsidRPr="00310FB2" w:rsidRDefault="006C50F3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d.</w:t>
            </w:r>
            <w:r w:rsidRPr="00310FB2">
              <w:rPr>
                <w:rFonts w:ascii="Cambria Math" w:hAnsi="Cambria Math"/>
              </w:rPr>
              <w:t xml:space="preserve"> </w:t>
            </w:r>
            <w:r w:rsidR="005F7E28" w:rsidRPr="00310FB2">
              <w:rPr>
                <w:rFonts w:ascii="Cambria Math" w:hAnsi="Cambria Math"/>
              </w:rPr>
              <w:t>C</w:t>
            </w:r>
            <w:r w:rsidRPr="00310FB2">
              <w:rPr>
                <w:rFonts w:ascii="Cambria Math" w:hAnsi="Cambria Math"/>
              </w:rPr>
              <w:t xml:space="preserve">learly from the above discussion </w:t>
            </w:r>
            <m:oMath>
              <m:r>
                <w:rPr>
                  <w:rFonts w:ascii="Cambria Math" w:hAnsi="Cambria Math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and hence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D31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2πx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obviously,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=0+0=0</m:t>
                  </m:r>
                </m:e>
              </m:func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=0+1</m:t>
                  </m:r>
                </m:e>
              </m:func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1/5</m:t>
                  </m:r>
                </m:sup>
              </m:sSup>
            </m:oMath>
          </w:p>
          <w:p w:rsidR="00DB5DC4" w:rsidRPr="00310FB2" w:rsidRDefault="00D9324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O</w:t>
            </w:r>
            <w:r w:rsidR="00DB5DC4" w:rsidRPr="00310FB2">
              <w:rPr>
                <w:rFonts w:ascii="Cambria Math" w:hAnsi="Cambria Math"/>
              </w:rPr>
              <w:t xml:space="preserve">bviously,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="00DB5DC4"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DB5DC4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-f(1)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1/5</m:t>
                            </m:r>
                          </m:sup>
                        </m:sSup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DB5DC4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-h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1/5</m:t>
                            </m:r>
                          </m:sup>
                        </m:sSup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rad>
            </m:oMath>
          </w:p>
          <w:p w:rsidR="00DB5DC4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2πx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+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rad>
              </m:oMath>
            </m:oMathPara>
          </w:p>
          <w:p w:rsidR="00D93246" w:rsidRPr="00310FB2" w:rsidRDefault="00D9324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=0+1=1</m:t>
                </m:r>
              </m:oMath>
            </m:oMathPara>
          </w:p>
          <w:p w:rsidR="00DB5DC4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2πx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+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rad>
              </m:oMath>
            </m:oMathPara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=0+1=1</m:t>
                </m:r>
              </m:oMath>
            </m:oMathPara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=1+0=1</m:t>
              </m:r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DB5DC4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2π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1+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h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d>
                      </m:e>
                    </m:ra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2πh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πh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d>
                      </m:e>
                    </m:ra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ra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πh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Similarly,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=0</m:t>
              </m:r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2x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 x∈Q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x∉Q</m:t>
                        </m:r>
                      </m:e>
                    </m:mr>
                  </m:m>
                </m:e>
              </m:d>
            </m:oMath>
            <w:r w:rsidRPr="00310FB2">
              <w:rPr>
                <w:rFonts w:ascii="Cambria Math" w:hAnsi="Cambria Math"/>
              </w:rPr>
              <w:t xml:space="preserve"> at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when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2x=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e>
              </m:func>
            </m:oMath>
            <w:r w:rsidRPr="00310FB2">
              <w:rPr>
                <w:rFonts w:ascii="Cambria Math" w:hAnsi="Cambria Math"/>
              </w:rPr>
              <w:t xml:space="preserve"> which has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as one of the solution</w:t>
            </w:r>
            <w:r w:rsidR="00D93246" w:rsidRPr="00310FB2">
              <w:rPr>
                <w:rFonts w:ascii="Cambria Math" w:hAnsi="Cambria Math"/>
              </w:rPr>
              <w:t xml:space="preserve">s. </w:t>
            </w:r>
            <w:r w:rsidRPr="00310FB2">
              <w:rPr>
                <w:rFonts w:ascii="Cambria Math" w:hAnsi="Cambria Math"/>
              </w:rPr>
              <w:t>Hence, it is continuous</w:t>
            </w:r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in the neighbourhood of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oMath>
            <w:r w:rsidRPr="00310FB2">
              <w:rPr>
                <w:rFonts w:ascii="Cambria Math" w:hAnsi="Cambria Math"/>
              </w:rPr>
              <w:t>,</w:t>
            </w:r>
          </w:p>
          <w:p w:rsidR="00DB5DC4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-δ&lt;x&lt;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den>
                          </m:f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x, 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&lt;x&lt;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den>
                              </m:f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+δ</m:t>
                          </m:r>
                        </m:e>
                      </m:mr>
                    </m:m>
                  </m:e>
                </m:d>
              </m:oMath>
            </m:oMathPara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Here,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≠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e>
              </m:d>
            </m:oMath>
          </w:p>
          <w:p w:rsidR="00DB5DC4" w:rsidRPr="00310FB2" w:rsidRDefault="00DB5DC4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⇒f(x)</m:t>
              </m:r>
            </m:oMath>
            <w:r w:rsidRPr="00310FB2">
              <w:rPr>
                <w:rFonts w:ascii="Cambria Math" w:hAnsi="Cambria Math"/>
              </w:rPr>
              <w:t xml:space="preserve"> is not differentiable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oMath>
          </w:p>
        </w:tc>
      </w:tr>
    </w:tbl>
    <w:p w:rsidR="00E025DA" w:rsidRDefault="00E025DA" w:rsidP="0029137C">
      <w:pPr>
        <w:spacing w:after="0"/>
        <w:contextualSpacing/>
        <w:rPr>
          <w:rFonts w:asciiTheme="majorHAnsi" w:hAnsiTheme="majorHAnsi"/>
        </w:rPr>
        <w:sectPr w:rsidR="00E025DA" w:rsidSect="0004477C">
          <w:type w:val="continuous"/>
          <w:pgSz w:w="11907" w:h="16839" w:code="9"/>
          <w:pgMar w:top="720" w:right="720" w:bottom="720" w:left="720" w:header="720" w:footer="113" w:gutter="0"/>
          <w:cols w:num="2" w:sep="1" w:space="113"/>
          <w:docGrid w:linePitch="360"/>
        </w:sect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31"/>
        <w:gridCol w:w="10036"/>
      </w:tblGrid>
      <w:tr w:rsidR="0004477C" w:rsidRPr="00453EAC" w:rsidTr="00604489">
        <w:tc>
          <w:tcPr>
            <w:tcW w:w="214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spacing w:after="0"/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162</w:t>
            </w:r>
          </w:p>
        </w:tc>
        <w:tc>
          <w:tcPr>
            <w:tcW w:w="9786" w:type="pct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2C18B6" w:rsidRPr="00611E2C" w:rsidRDefault="002E5839" w:rsidP="009B5D77">
            <w:pPr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. The given function is clearly continuous at all points except possibly at </w:t>
            </w:r>
            <m:oMath>
              <m:r>
                <w:rPr>
                  <w:rFonts w:ascii="Cambria Math" w:hAnsi="Cambria Math"/>
                </w:rPr>
                <m:t>x=±1</m:t>
              </m:r>
            </m:oMath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As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an even function, so we need to check its continuity only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0D0ADC" w:rsidRPr="00310FB2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=f(1)</m:t>
                </m:r>
              </m:oMath>
            </m:oMathPara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 xml:space="preserve">⇒ 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+b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⇒a+b=1</m:t>
              </m:r>
            </m:oMath>
            <w:r w:rsidRPr="00310FB2">
              <w:rPr>
                <w:rFonts w:ascii="Cambria Math" w:hAnsi="Cambria Math"/>
              </w:rPr>
              <w:t xml:space="preserve">   (1)</w:t>
            </w:r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differentiable for all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310FB2">
              <w:rPr>
                <w:rFonts w:ascii="Cambria Math" w:hAnsi="Cambria Math"/>
              </w:rPr>
              <w:t xml:space="preserve">, except possible at </w:t>
            </w:r>
            <m:oMath>
              <m:r>
                <w:rPr>
                  <w:rFonts w:ascii="Cambria Math" w:hAnsi="Cambria Math"/>
                </w:rPr>
                <m:t>x=±1</m:t>
              </m:r>
            </m:oMath>
            <w:r w:rsidRPr="00310FB2">
              <w:rPr>
                <w:rFonts w:ascii="Cambria Math" w:hAnsi="Cambria Math"/>
              </w:rPr>
              <w:t xml:space="preserve">. As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an even function, so we need to check its differentiability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only</w:t>
            </w:r>
          </w:p>
          <w:p w:rsidR="000D0ADC" w:rsidRPr="00310FB2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</m:oMath>
            </m:oMathPara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x→1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+b-1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</m:oMath>
            </m:oMathPara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x→1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x→1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⇒2a=-1⇒a=-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Putting </w:t>
            </w:r>
            <m:oMath>
              <m:r>
                <w:rPr>
                  <w:rFonts w:ascii="Cambria Math" w:hAnsi="Cambria Math"/>
                </w:rPr>
                <m:t>a=-1/2</m:t>
              </m:r>
            </m:oMath>
            <w:r w:rsidRPr="00310FB2">
              <w:rPr>
                <w:rFonts w:ascii="Cambria Math" w:hAnsi="Cambria Math"/>
              </w:rPr>
              <w:t xml:space="preserve">  in (1) we get </w:t>
            </w:r>
            <m:oMath>
              <m:r>
                <w:rPr>
                  <w:rFonts w:ascii="Cambria Math" w:hAnsi="Cambria Math"/>
                </w:rPr>
                <m:t>b=3/2⇒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=1⇒k=±1</m:t>
              </m:r>
            </m:oMath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. If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-ax+1)</m:t>
              </m:r>
            </m:oMath>
            <w:r w:rsidRPr="00310FB2">
              <w:rPr>
                <w:rFonts w:ascii="Cambria Math" w:hAnsi="Cambria Math"/>
              </w:rPr>
              <w:t xml:space="preserve"> is discontinuous then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-ax+1=0</m:t>
              </m:r>
            </m:oMath>
            <w:r w:rsidRPr="00310FB2">
              <w:rPr>
                <w:rFonts w:ascii="Cambria Math" w:hAnsi="Cambria Math"/>
              </w:rPr>
              <w:t xml:space="preserve"> must have only one real root. Hence </w:t>
            </w:r>
            <m:oMath>
              <m:r>
                <w:rPr>
                  <w:rFonts w:ascii="Cambria Math" w:hAnsi="Cambria Math"/>
                </w:rPr>
                <m:t>a=±2</m:t>
              </m:r>
            </m:oMath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2+3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e>
              </m:d>
              <m:r>
                <w:rPr>
                  <w:rFonts w:ascii="Cambria Math" w:hAnsi="Cambria Math"/>
                </w:rPr>
                <m:t>, n∈N</m:t>
              </m:r>
            </m:oMath>
            <w:r w:rsidRPr="00310FB2">
              <w:rPr>
                <w:rFonts w:ascii="Cambria Math" w:hAnsi="Cambria Math"/>
              </w:rPr>
              <w:t xml:space="preserve"> has exactly 11 points of discontinuity in </w:t>
            </w:r>
            <m:oMath>
              <m:r>
                <w:rPr>
                  <w:rFonts w:ascii="Cambria Math" w:hAnsi="Cambria Math"/>
                </w:rPr>
                <m:t>x∈(0, π)</m:t>
              </m:r>
            </m:oMath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 required number of points are </w:t>
            </w:r>
            <m:oMath>
              <m:r>
                <w:rPr>
                  <w:rFonts w:ascii="Cambria Math" w:hAnsi="Cambria Math"/>
                </w:rPr>
                <m:t xml:space="preserve">1+2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=6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-1=11⇒n=±2</m:t>
              </m:r>
            </m:oMath>
          </w:p>
          <w:p w:rsidR="000D0ADC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</w:rPr>
                    <m:t>+a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has exactly three points of non-differentiability</w:t>
            </w:r>
          </w:p>
          <w:p w:rsidR="000D0ADC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 xml:space="preserve">x=0,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-2=0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x=0, ±2</m:t>
              </m:r>
            </m:oMath>
          </w:p>
          <w:p w:rsidR="00647285" w:rsidRPr="00310FB2" w:rsidRDefault="002E5839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the value of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Pr="00310FB2">
              <w:rPr>
                <w:rFonts w:ascii="Cambria Math" w:hAnsi="Cambria Math"/>
              </w:rPr>
              <w:t xml:space="preserve"> must be positive, as negative value of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Pr="00310FB2">
              <w:rPr>
                <w:rFonts w:ascii="Cambria Math" w:hAnsi="Cambria Math"/>
              </w:rPr>
              <w:t xml:space="preserve"> allows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r>
                <w:rPr>
                  <w:rFonts w:ascii="Cambria Math" w:hAnsi="Cambria Math"/>
                </w:rPr>
                <m:t>+a=0</m:t>
              </m:r>
            </m:oMath>
            <w:r w:rsidRPr="00310FB2">
              <w:rPr>
                <w:rFonts w:ascii="Cambria Math" w:hAnsi="Cambria Math"/>
              </w:rPr>
              <w:t xml:space="preserve"> to have real roots, which given more points of non-differentiability</w:t>
            </w:r>
          </w:p>
          <w:tbl>
            <w:tblPr>
              <w:tblStyle w:val="TableGrid"/>
              <w:tblpPr w:leftFromText="180" w:rightFromText="180" w:vertAnchor="text" w:horzAnchor="margin" w:tblpY="20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42"/>
              <w:gridCol w:w="2376"/>
              <w:gridCol w:w="2663"/>
            </w:tblGrid>
            <w:tr w:rsidR="006C67EE" w:rsidRPr="00310FB2" w:rsidTr="00647285">
              <w:trPr>
                <w:trHeight w:val="136"/>
              </w:trPr>
              <w:tc>
                <w:tcPr>
                  <w:tcW w:w="1808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i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+bx+c</m:t>
                      </m:r>
                    </m:oMath>
                  </m:oMathPara>
                </w:p>
              </w:tc>
              <w:tc>
                <w:tcPr>
                  <w:tcW w:w="2209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+b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+c</m:t>
                      </m:r>
                    </m:oMath>
                  </m:oMathPara>
                </w:p>
              </w:tc>
              <w:tc>
                <w:tcPr>
                  <w:tcW w:w="2476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e>
                      </m:d>
                    </m:oMath>
                  </m:oMathPara>
                </w:p>
              </w:tc>
            </w:tr>
            <w:tr w:rsidR="006C67EE" w:rsidRPr="00310FB2" w:rsidTr="00647285">
              <w:trPr>
                <w:trHeight w:val="1031"/>
              </w:trPr>
              <w:tc>
                <w:tcPr>
                  <w:tcW w:w="1808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2498" w:dyaOrig="335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in;height:101.25pt" o:ole="">
                        <v:imagedata r:id="IMM5Z250Z0" o:title=""/>
                      </v:shape>
                      <o:OLEObject Type="Embed" ProgID="ChemDraw.Document.6.0" ShapeID="_x0000_i1025" DrawAspect="Content" ObjectID="_1538924431" r:id="OMM5Z250Z0"/>
                    </w:object>
                  </w:r>
                </w:p>
              </w:tc>
              <w:tc>
                <w:tcPr>
                  <w:tcW w:w="2209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4193" w:dyaOrig="3264">
                      <v:shape id="_x0000_i1026" type="#_x0000_t75" style="width:108pt;height:86.25pt" o:ole="">
                        <v:imagedata r:id="IMM5Z250Z1" o:title=""/>
                      </v:shape>
                      <o:OLEObject Type="Embed" ProgID="ChemDraw.Document.6.0" ShapeID="_x0000_i1026" DrawAspect="Content" ObjectID="_1538924432" r:id="OMM5Z250Z1"/>
                    </w:object>
                  </w:r>
                </w:p>
              </w:tc>
              <w:tc>
                <w:tcPr>
                  <w:tcW w:w="2476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4432" w:dyaOrig="2935">
                      <v:shape id="_x0000_i1027" type="#_x0000_t75" style="width:122.25pt;height:86.25pt" o:ole="">
                        <v:imagedata r:id="IMM5Z250Z2" o:title=""/>
                      </v:shape>
                      <o:OLEObject Type="Embed" ProgID="ChemDraw.Document.6.0" ShapeID="_x0000_i1027" DrawAspect="Content" ObjectID="_1538924433" r:id="OMM5Z250Z2"/>
                    </w:object>
                  </w:r>
                </w:p>
              </w:tc>
            </w:tr>
            <w:tr w:rsidR="006C67EE" w:rsidRPr="00310FB2" w:rsidTr="00647285">
              <w:trPr>
                <w:trHeight w:val="1031"/>
              </w:trPr>
              <w:tc>
                <w:tcPr>
                  <w:tcW w:w="1808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2469" w:dyaOrig="3244">
                      <v:shape id="_x0000_i1028" type="#_x0000_t75" style="width:1in;height:100.5pt" o:ole="">
                        <v:imagedata r:id="IMM5Z250Z3" o:title=""/>
                      </v:shape>
                      <o:OLEObject Type="Embed" ProgID="ChemDraw.Document.6.0" ShapeID="_x0000_i1028" DrawAspect="Content" ObjectID="_1538924434" r:id="OMM5Z250Z3"/>
                    </w:object>
                  </w:r>
                </w:p>
              </w:tc>
              <w:tc>
                <w:tcPr>
                  <w:tcW w:w="2209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4192" w:dyaOrig="3038">
                      <v:shape id="_x0000_i1029" type="#_x0000_t75" style="width:107.25pt;height:78.75pt" o:ole="">
                        <v:imagedata r:id="IMM5Z250Z4" o:title=""/>
                      </v:shape>
                      <o:OLEObject Type="Embed" ProgID="ChemDraw.Document.6.0" ShapeID="_x0000_i1029" DrawAspect="Content" ObjectID="_1538924435" r:id="OMM5Z250Z4"/>
                    </w:object>
                  </w:r>
                </w:p>
              </w:tc>
              <w:tc>
                <w:tcPr>
                  <w:tcW w:w="2476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4080" w:dyaOrig="3055">
                      <v:shape id="_x0000_i1030" type="#_x0000_t75" style="width:107.25pt;height:86.25pt" o:ole="">
                        <v:imagedata r:id="IMM5Z250Z5" o:title=""/>
                      </v:shape>
                      <o:OLEObject Type="Embed" ProgID="ChemDraw.Document.6.0" ShapeID="_x0000_i1030" DrawAspect="Content" ObjectID="_1538924436" r:id="OMM5Z250Z5"/>
                    </w:object>
                  </w:r>
                </w:p>
              </w:tc>
            </w:tr>
            <w:tr w:rsidR="006C67EE" w:rsidRPr="00310FB2" w:rsidTr="00647285">
              <w:trPr>
                <w:trHeight w:val="1102"/>
              </w:trPr>
              <w:tc>
                <w:tcPr>
                  <w:tcW w:w="1808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2417" w:dyaOrig="3410">
                      <v:shape id="_x0000_i1031" type="#_x0000_t75" style="width:78.75pt;height:108pt" o:ole="">
                        <v:imagedata r:id="IMM5Z250Z6" o:title=""/>
                      </v:shape>
                      <o:OLEObject Type="Embed" ProgID="ChemDraw.Document.6.0" ShapeID="_x0000_i1031" DrawAspect="Content" ObjectID="_1538924437" r:id="OMM5Z250Z6"/>
                    </w:object>
                  </w:r>
                </w:p>
              </w:tc>
              <w:tc>
                <w:tcPr>
                  <w:tcW w:w="2209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2438" w:dyaOrig="3413">
                      <v:shape id="_x0000_i1032" type="#_x0000_t75" style="width:1in;height:101.25pt" o:ole="">
                        <v:imagedata r:id="IMM5Z250Z7" o:title=""/>
                      </v:shape>
                      <o:OLEObject Type="Embed" ProgID="ChemDraw.Document.6.0" ShapeID="_x0000_i1032" DrawAspect="Content" ObjectID="_1538924438" r:id="OMM5Z250Z7"/>
                    </w:object>
                  </w:r>
                </w:p>
              </w:tc>
              <w:tc>
                <w:tcPr>
                  <w:tcW w:w="2476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2438" w:dyaOrig="3413">
                      <v:shape id="_x0000_i1033" type="#_x0000_t75" style="width:65.25pt;height:93.75pt" o:ole="">
                        <v:imagedata r:id="IMM5Z250Z8" o:title=""/>
                      </v:shape>
                      <o:OLEObject Type="Embed" ProgID="ChemDraw.Document.6.0" ShapeID="_x0000_i1033" DrawAspect="Content" ObjectID="_1538924439" r:id="OMM5Z250Z8"/>
                    </w:object>
                  </w:r>
                </w:p>
              </w:tc>
            </w:tr>
            <w:tr w:rsidR="006C67EE" w:rsidRPr="00310FB2" w:rsidTr="00647285">
              <w:trPr>
                <w:trHeight w:val="959"/>
              </w:trPr>
              <w:tc>
                <w:tcPr>
                  <w:tcW w:w="1808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2925" w:dyaOrig="3322">
                      <v:shape id="_x0000_i1034" type="#_x0000_t75" style="width:86.25pt;height:94.5pt" o:ole="">
                        <v:imagedata r:id="IMM5Z250Z9" o:title=""/>
                      </v:shape>
                      <o:OLEObject Type="Embed" ProgID="ChemDraw.Document.6.0" ShapeID="_x0000_i1034" DrawAspect="Content" ObjectID="_1538924440" r:id="OMM5Z250Z9"/>
                    </w:object>
                  </w:r>
                </w:p>
              </w:tc>
              <w:tc>
                <w:tcPr>
                  <w:tcW w:w="2209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2993" w:dyaOrig="2962">
                      <v:shape id="_x0000_i1035" type="#_x0000_t75" style="width:86.25pt;height:86.25pt" o:ole="">
                        <v:imagedata r:id="IMM5Z250Z10" o:title=""/>
                      </v:shape>
                      <o:OLEObject Type="Embed" ProgID="ChemDraw.Document.6.0" ShapeID="_x0000_i1035" DrawAspect="Content" ObjectID="_1538924441" r:id="OMM5Z250Z10"/>
                    </w:object>
                  </w:r>
                </w:p>
              </w:tc>
              <w:tc>
                <w:tcPr>
                  <w:tcW w:w="2476" w:type="dxa"/>
                </w:tcPr>
                <w:p w:rsidR="006C67EE" w:rsidRPr="00310FB2" w:rsidRDefault="002E5839" w:rsidP="009B5D77">
                  <w:pPr>
                    <w:contextualSpacing/>
                    <w:rPr>
                      <w:rFonts w:ascii="Cambria Math" w:hAnsi="Cambria Math"/>
                      <w:color w:val="FF0000"/>
                    </w:rPr>
                  </w:pPr>
                  <w:r w:rsidRPr="00310FB2">
                    <w:rPr>
                      <w:rFonts w:ascii="Cambria Math" w:hAnsi="Cambria Math"/>
                    </w:rPr>
                    <w:object w:dxaOrig="2964" w:dyaOrig="2755">
                      <v:shape id="_x0000_i1036" type="#_x0000_t75" style="width:87pt;height:86.25pt" o:ole="">
                        <v:imagedata r:id="IMM5Z250Z11" o:title=""/>
                      </v:shape>
                      <o:OLEObject Type="Embed" ProgID="ChemDraw.Document.6.0" ShapeID="_x0000_i1036" DrawAspect="Content" ObjectID="_1538924442" r:id="OMM5Z250Z11"/>
                    </w:object>
                  </w:r>
                </w:p>
              </w:tc>
            </w:tr>
          </w:tbl>
          <w:p w:rsidR="00647285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</w:p>
          <w:p w:rsidR="00647285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</w:p>
          <w:p w:rsidR="00647285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</w:p>
          <w:p w:rsidR="00647285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</w:p>
          <w:p w:rsidR="00647285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</w:p>
          <w:p w:rsidR="00647285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</w:p>
          <w:p w:rsidR="000D0ADC" w:rsidRPr="00310FB2" w:rsidRDefault="001A515D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</w:p>
          <w:p w:rsidR="002C18B6" w:rsidRPr="00611E2C" w:rsidRDefault="001A515D" w:rsidP="00611E2C">
            <w:pPr>
              <w:autoSpaceDE w:val="0"/>
              <w:autoSpaceDN w:val="0"/>
              <w:adjustRightInd w:val="0"/>
              <w:spacing w:line="276" w:lineRule="auto"/>
              <w:contextualSpacing/>
              <w:rPr>
                <w:rFonts w:ascii="Cambria Math" w:hAnsi="Cambria Math" w:cs="Calibri"/>
              </w:rPr>
            </w:pPr>
          </w:p>
        </w:tc>
      </w:tr>
    </w:tbl>
    <w:p w:rsidR="00E025DA" w:rsidRDefault="00E025DA" w:rsidP="0029137C">
      <w:pPr>
        <w:spacing w:after="0"/>
        <w:contextualSpacing/>
        <w:rPr>
          <w:rFonts w:asciiTheme="majorHAnsi" w:hAnsiTheme="majorHAnsi"/>
        </w:rPr>
        <w:sectPr w:rsidR="00E025DA" w:rsidSect="0004477C">
          <w:type w:val="continuous"/>
          <w:pgSz w:w="11907" w:h="16839" w:code="9"/>
          <w:pgMar w:top="720" w:right="720" w:bottom="720" w:left="720" w:header="720" w:footer="113" w:gutter="0"/>
          <w:cols w:num="1" w:sep="1" w:space="113"/>
          <w:docGrid w:linePitch="360"/>
        </w:sect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56"/>
        <w:gridCol w:w="4721"/>
      </w:tblGrid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0D31C4" w:rsidRPr="00310FB2" w:rsidRDefault="0058091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a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=x(x|x|)</m:t>
              </m:r>
            </m:oMath>
            <w:r w:rsidRPr="00310FB2">
              <w:rPr>
                <w:rFonts w:ascii="Cambria Math" w:hAnsi="Cambria Math"/>
              </w:rPr>
              <w:t xml:space="preserve"> is continuous and differentiable</w:t>
            </w:r>
          </w:p>
          <w:p w:rsidR="00ED495E" w:rsidRPr="00310FB2" w:rsidRDefault="006C25C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3499" w:dyaOrig="4447">
                <v:shape id="_x0000_i1047" type="#_x0000_t75" style="width:114.9pt;height:150.9pt" o:ole="">
                  <v:imagedata r:id="IMM5Z248Z0" o:title=""/>
                </v:shape>
                <o:OLEObject Type="Embed" ProgID="ChemDraw.Document.6.0" ShapeID="_x0000_i1047" DrawAspect="Content" ObjectID="_1478861220" r:id="OMM5Z248Z0"/>
              </w:object>
            </w:r>
          </w:p>
          <w:p w:rsidR="0058091E" w:rsidRPr="00310FB2" w:rsidRDefault="0058091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b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|x|</m:t>
                  </m:r>
                </m:e>
              </m:rad>
            </m:oMath>
            <w:r w:rsidRPr="00310FB2">
              <w:rPr>
                <w:rFonts w:ascii="Cambria Math" w:hAnsi="Cambria Math"/>
              </w:rPr>
              <w:t xml:space="preserve"> is continuous</w:t>
            </w:r>
          </w:p>
          <w:p w:rsidR="00ED495E" w:rsidRPr="00310FB2" w:rsidRDefault="006C25C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6264" w:dyaOrig="3262">
                <v:shape id="_x0000_i1048" type="#_x0000_t75" style="width:195.25pt;height:101.1pt" o:ole="">
                  <v:imagedata r:id="IMM5Z248Z1" o:title=""/>
                </v:shape>
                <o:OLEObject Type="Embed" ProgID="ChemDraw.Document.6.0" ShapeID="_x0000_i1048" DrawAspect="Content" ObjectID="_1478861221" r:id="OMM5Z248Z1"/>
              </w:object>
            </w:r>
          </w:p>
          <w:p w:rsidR="0058091E" w:rsidRPr="00310FB2" w:rsidRDefault="0058091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 from the graph,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58091E" w:rsidRPr="00310FB2" w:rsidRDefault="0058091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c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=|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|</m:t>
              </m:r>
            </m:oMath>
            <w:r w:rsidRPr="00310FB2">
              <w:rPr>
                <w:rFonts w:ascii="Cambria Math" w:hAnsi="Cambria Math"/>
              </w:rPr>
              <w:t xml:space="preserve"> is continuous</w:t>
            </w:r>
          </w:p>
          <w:p w:rsidR="006C25CA" w:rsidRPr="00310FB2" w:rsidRDefault="00DF00B5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3206" w:dyaOrig="4182">
                <v:shape id="_x0000_i1049" type="#_x0000_t75" style="width:101.1pt;height:129.25pt" o:ole="">
                  <v:imagedata r:id="IMM5Z248Z2" o:title=""/>
                </v:shape>
                <o:OLEObject Type="Embed" ProgID="ChemDraw.Document.6.0" ShapeID="_x0000_i1049" DrawAspect="Content" ObjectID="_1478861222" r:id="OMM5Z248Z2"/>
              </w:object>
            </w:r>
          </w:p>
          <w:p w:rsidR="0058091E" w:rsidRPr="00310FB2" w:rsidRDefault="0058091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 from the graph,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58091E" w:rsidRPr="00310FB2" w:rsidRDefault="0058091E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  <w:b/>
              </w:rPr>
              <w:t>d</w:t>
            </w:r>
            <w:r w:rsidRPr="00310FB2">
              <w:rPr>
                <w:rFonts w:ascii="Cambria Math" w:hAnsi="Cambria Math"/>
              </w:rPr>
              <w:t xml:space="preserve">.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|x|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is continuous</w:t>
            </w:r>
          </w:p>
          <w:p w:rsidR="009C1A41" w:rsidRPr="00310FB2" w:rsidRDefault="006C25C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eastAsiaTheme="minorHAnsi" w:hAnsi="Cambria Math"/>
              </w:rPr>
              <w:object w:dxaOrig="3093" w:dyaOrig="4348">
                <v:shape id="_x0000_i1050" type="#_x0000_t75" style="width:101.1pt;height:2in" o:ole="">
                  <v:imagedata r:id="IMM5Z248Z3" o:title=""/>
                </v:shape>
                <o:OLEObject Type="Embed" ProgID="ChemDraw.Document.6.0" ShapeID="_x0000_i1050" DrawAspect="Content" ObjectID="_1478861223" r:id="OMM5Z248Z3"/>
              </w:object>
            </w:r>
          </w:p>
          <w:p w:rsidR="0058091E" w:rsidRPr="00310FB2" w:rsidRDefault="000D0ADC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C</w:t>
            </w:r>
            <w:r w:rsidR="0058091E" w:rsidRPr="00310FB2">
              <w:rPr>
                <w:rFonts w:ascii="Cambria Math" w:hAnsi="Cambria Math"/>
              </w:rPr>
              <w:t xml:space="preserve">learly from the graph,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="0058091E" w:rsidRPr="00310FB2">
              <w:rPr>
                <w:rFonts w:ascii="Cambria Math" w:hAnsi="Cambria Math"/>
              </w:rPr>
              <w:t xml:space="preserve"> is no-differentiable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(b)</w:t>
            </w:r>
          </w:p>
          <w:p w:rsidR="00B92767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1-x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+b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x+5</m:t>
                                  </m:r>
                                </m:e>
                              </m:func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3,                                                  x=0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1/x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                  x&gt;0</m:t>
                          </m:r>
                        </m:e>
                      </m:mr>
                    </m:m>
                  </m:e>
                </m:d>
              </m:oMath>
            </m:oMathPara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Where </w:t>
            </w: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=3</m:t>
                </m:r>
              </m:oMath>
            </m:oMathPara>
          </w:p>
          <w:p w:rsidR="00D6462B" w:rsidRPr="00310FB2" w:rsidRDefault="009D5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R.H.L</m:t>
                </m:r>
                <m:r>
                  <w:rPr>
                    <w:rFonts w:ascii="Cambria Math" w:hAnsi="Cambria Math"/>
                  </w:rPr>
                  <m:t>.=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x→0+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f(x)</m:t>
                    </m:r>
                  </m:e>
                </m:func>
              </m:oMath>
            </m:oMathPara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1/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</m:oMath>
            </m:oMathPara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∵f</m:t>
              </m:r>
            </m:oMath>
            <w:r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x=0</m:t>
              </m:r>
            </m:oMath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 xml:space="preserve">∴ </m:t>
              </m:r>
            </m:oMath>
            <w:r w:rsidRPr="00310FB2">
              <w:rPr>
                <w:rFonts w:ascii="Cambria Math" w:hAnsi="Cambria Math"/>
              </w:rPr>
              <w:t>R.H.L. exists</w:t>
            </w:r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the existence of R.H.L.,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R.H.L.</m:t>
              </m:r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h+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1/</m:t>
                  </m:r>
                  <m:r>
                    <w:rPr>
                      <w:rFonts w:ascii="Cambria Math" w:hAnsi="Cambria Math"/>
                    </w:rPr>
                    <m:t>h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   </w:t>
            </w:r>
            <w:r w:rsidR="009D5BD8" w:rsidRPr="00310FB2">
              <w:rPr>
                <w:rFonts w:ascii="Cambria Math" w:hAnsi="Cambria Math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form)</w:t>
            </w:r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h→0</m:t>
                        </m:r>
                      </m:lim>
                    </m:limLow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h+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(1/</m:t>
                    </m:r>
                    <m:r>
                      <w:rPr>
                        <w:rFonts w:ascii="Cambria Math" w:hAnsi="Cambria Math"/>
                      </w:rPr>
                      <m:t>h)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p>
                </m:sSup>
              </m:oMath>
            </m:oMathPara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L.H.L. </w:t>
            </w:r>
            <m:oMath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r>
                <w:rPr>
                  <w:rFonts w:ascii="Cambria Math" w:hAnsi="Cambria Math"/>
                </w:rPr>
                <m:t>f(0-</m:t>
              </m:r>
              <m:r>
                <w:rPr>
                  <w:rFonts w:ascii="Cambria Math" w:hAnsi="Cambria Math"/>
                </w:rPr>
                <m:t>h)</m:t>
              </m:r>
            </m:oMath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-h</m:t>
                                </m:r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</w:rPr>
                      <m:t>+b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+5</m:t>
                        </m:r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+b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2!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finite value of L.H.L., </w:t>
            </w:r>
            <m:oMath>
              <m:r>
                <w:rPr>
                  <w:rFonts w:ascii="Cambria Math" w:hAnsi="Cambria Math"/>
                </w:rPr>
                <m:t>a+b+5=0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–a-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=3</m:t>
              </m:r>
            </m:oMath>
          </w:p>
          <w:p w:rsidR="00D6462B" w:rsidRPr="00310FB2" w:rsidRDefault="00D6462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Solving, we get </w:t>
            </w:r>
            <m:oMath>
              <m:r>
                <w:rPr>
                  <w:rFonts w:ascii="Cambria Math" w:hAnsi="Cambria Math"/>
                </w:rPr>
                <m:t>a=-1, b=-4</m:t>
              </m:r>
            </m:oMath>
          </w:p>
          <w:p w:rsidR="000E6796" w:rsidRPr="00310FB2" w:rsidRDefault="000E679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=3a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=-3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x+4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  <w:r w:rsidRPr="00310FB2">
              <w:rPr>
                <w:rFonts w:ascii="Cambria Math" w:hAnsi="Cambria Math"/>
              </w:rPr>
              <w:t xml:space="preserve"> which has the range </w:t>
            </w:r>
            <m:oMath>
              <m:r>
                <w:rPr>
                  <w:rFonts w:ascii="Cambria Math" w:hAnsi="Cambria Math"/>
                </w:rPr>
                <m:t>[-5, 5]</m:t>
              </m:r>
            </m:oMath>
          </w:p>
          <w:p w:rsidR="000E6796" w:rsidRPr="00310FB2" w:rsidRDefault="000E679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fun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:rsidR="000E679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=6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x+2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func>
              </m:oMath>
            </m:oMathPara>
          </w:p>
          <w:p w:rsidR="000E6796" w:rsidRPr="00310FB2" w:rsidRDefault="000E679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func>
              </m:oMath>
            </m:oMathPara>
          </w:p>
          <w:p w:rsidR="000E6796" w:rsidRPr="00310FB2" w:rsidRDefault="000E679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Further, </w:t>
            </w: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=b⇒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fun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=-4</m:t>
              </m:r>
            </m:oMath>
            <w:r w:rsidRPr="00310FB2">
              <w:rPr>
                <w:rFonts w:ascii="Cambria Math" w:hAnsi="Cambria Math"/>
              </w:rPr>
              <w:t xml:space="preserve"> has only one real root, as the graph of </w:t>
            </w: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fun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310FB2">
              <w:rPr>
                <w:rFonts w:ascii="Cambria Math" w:hAnsi="Cambria Math"/>
              </w:rPr>
              <w:t xml:space="preserve"> meets </w:t>
            </w:r>
            <m:oMath>
              <m:r>
                <w:rPr>
                  <w:rFonts w:ascii="Cambria Math" w:hAnsi="Cambria Math"/>
                </w:rPr>
                <m:t>y=-4</m:t>
              </m:r>
            </m:oMath>
            <w:r w:rsidRPr="00310FB2">
              <w:rPr>
                <w:rFonts w:ascii="Cambria Math" w:hAnsi="Cambria Math"/>
              </w:rPr>
              <w:t xml:space="preserve"> only once for negative value of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E6796" w:rsidRPr="00310FB2" w:rsidRDefault="000E679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0≤x&lt;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=1+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</w:p>
          <w:p w:rsidR="000E6796" w:rsidRPr="00310FB2" w:rsidRDefault="000E679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⇒1+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x∈</m:t>
                    </m:r>
                  </m:e>
                </m:func>
                <m:r>
                  <w:rPr>
                    <w:rFonts w:ascii="Cambria Math" w:hAnsi="Cambria Math"/>
                  </w:rPr>
                  <m:t>[1, 2)</m:t>
                </m:r>
              </m:oMath>
            </m:oMathPara>
          </w:p>
          <w:p w:rsidR="002339AF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=1+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+2</m:t>
              </m:r>
            </m:oMath>
          </w:p>
          <w:p w:rsidR="002339AF" w:rsidRPr="00310FB2" w:rsidRDefault="00FC515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a</w:t>
            </w:r>
            <w:r w:rsidR="002339AF" w:rsidRPr="00310FB2">
              <w:rPr>
                <w:rFonts w:ascii="Cambria Math" w:hAnsi="Cambria Math"/>
              </w:rPr>
              <w:t xml:space="preserve">nd for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, π</m:t>
                  </m:r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=3-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cot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oMath>
          </w:p>
          <w:p w:rsidR="002339AF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, π</m:t>
                    </m:r>
                  </m:e>
                </m:d>
                <m:r>
                  <w:rPr>
                    <w:rFonts w:ascii="Cambria Math" w:hAnsi="Cambria Math"/>
                  </w:rPr>
                  <m:t>⇒3-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∈[2, ∞)</m:t>
                </m:r>
              </m:oMath>
            </m:oMathPara>
          </w:p>
          <w:p w:rsidR="002339AF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=6-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</m:oMath>
          </w:p>
          <w:p w:rsidR="002339AF" w:rsidRPr="00310FB2" w:rsidRDefault="002339AF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3+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x, 0≤x&lt;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3+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≤x&lt;π</m:t>
                        </m:r>
                      </m:e>
                    </m:mr>
                  </m:m>
                </m:e>
              </m:d>
            </m:oMath>
          </w:p>
          <w:p w:rsidR="002339AF" w:rsidRPr="00310FB2" w:rsidRDefault="002339AF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Clearly,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Pr="00310FB2">
              <w:rPr>
                <w:rFonts w:ascii="Cambria Math" w:hAnsi="Cambria Math"/>
              </w:rPr>
              <w:t xml:space="preserve"> is continuous in </w:t>
            </w:r>
            <m:oMath>
              <m:r>
                <w:rPr>
                  <w:rFonts w:ascii="Cambria Math" w:hAnsi="Cambria Math"/>
                </w:rPr>
                <m:t>[0, π)</m:t>
              </m:r>
            </m:oMath>
          </w:p>
          <w:p w:rsidR="002339AF" w:rsidRPr="00310FB2" w:rsidRDefault="002339AF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(-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cose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x)</m:t>
                  </m:r>
                </m:e>
              </m:func>
              <m:r>
                <w:rPr>
                  <w:rFonts w:ascii="Cambria Math" w:hAnsi="Cambria Math"/>
                </w:rPr>
                <m:t>=-2</m:t>
              </m:r>
            </m:oMath>
          </w:p>
          <w:p w:rsidR="002339AF" w:rsidRPr="00310FB2" w:rsidRDefault="009B5D77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sec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</w:rPr>
                      <m:t>=2</m:t>
                    </m:r>
                  </m:e>
                </m:func>
              </m:oMath>
            </m:oMathPara>
          </w:p>
          <w:p w:rsidR="0066038B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 </w:t>
            </w:r>
            <m:oMath>
              <m:r>
                <w:rPr>
                  <w:rFonts w:ascii="Cambria Math" w:hAnsi="Cambria Math"/>
                </w:rPr>
                <m:t>f(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(x))</m:t>
              </m:r>
            </m:oMath>
            <w:r w:rsidR="0066038B" w:rsidRPr="00310FB2">
              <w:rPr>
                <w:rFonts w:ascii="Cambria Math" w:hAnsi="Cambria Math"/>
              </w:rPr>
              <w:t xml:space="preserve"> is differentiable everywhere in </w:t>
            </w:r>
            <m:oMath>
              <m:r>
                <w:rPr>
                  <w:rFonts w:ascii="Cambria Math" w:hAnsi="Cambria Math"/>
                </w:rPr>
                <m:t>[0, π)</m:t>
              </m:r>
            </m:oMath>
            <w:r w:rsidR="0066038B" w:rsidRPr="00310FB2">
              <w:rPr>
                <w:rFonts w:ascii="Cambria Math" w:hAnsi="Cambria Math"/>
              </w:rPr>
              <w:t xml:space="preserve"> other than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</w:p>
          <w:p w:rsidR="002339AF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0≤x&lt;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m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cot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≤x&lt;π</m:t>
                          </m:r>
                        </m:e>
                      </m:mr>
                    </m:m>
                  </m:e>
                </m:d>
              </m:oMath>
            </m:oMathPara>
          </w:p>
          <w:p w:rsidR="002339AF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is non-differentiable at </w:t>
            </w:r>
            <m:oMath>
              <m:r>
                <w:rPr>
                  <w:rFonts w:ascii="Cambria Math" w:hAnsi="Cambria Math"/>
                </w:rPr>
                <m:t>x=π/4</m:t>
              </m:r>
            </m:oMath>
            <w:r w:rsidRPr="00310FB2">
              <w:rPr>
                <w:rFonts w:ascii="Cambria Math" w:hAnsi="Cambria Math"/>
              </w:rPr>
              <w:t xml:space="preserve"> and where </w:t>
            </w:r>
            <m:oMath>
              <m:r>
                <w:rPr>
                  <w:rFonts w:ascii="Cambria Math" w:hAnsi="Cambria Math"/>
                </w:rPr>
                <m:t>3+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cot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x=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(-3)</m:t>
                  </m:r>
                </m:e>
              </m:func>
            </m:oMath>
          </w:p>
          <w:p w:rsidR="002339AF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, 3+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x∈[3, 4)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</w:p>
          <w:p w:rsidR="002339AF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x∈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, π</m:t>
                  </m:r>
                </m:e>
              </m:d>
              <m:r>
                <w:rPr>
                  <w:rFonts w:ascii="Cambria Math" w:hAnsi="Cambria Math"/>
                </w:rPr>
                <m:t>, 3+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cot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x∈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(-∞, 4]</m:t>
              </m:r>
            </m:oMath>
          </w:p>
          <w:p w:rsidR="002339AF" w:rsidRPr="00310FB2" w:rsidRDefault="00233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the range is </w:t>
            </w:r>
            <m:oMath>
              <m:r>
                <w:rPr>
                  <w:rFonts w:ascii="Cambria Math" w:hAnsi="Cambria Math"/>
                </w:rPr>
                <m:t>[-∞, 4)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404A30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2n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g</m:t>
                        </m:r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2n</m:t>
                            </m:r>
                          </m:sup>
                        </m:sSup>
                      </m:den>
                    </m:f>
                  </m:e>
                </m:func>
              </m:oMath>
            </m:oMathPara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0≤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&lt;1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(x)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,                  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&gt;1</m:t>
                          </m:r>
                        </m:e>
                      </m:mr>
                    </m:m>
                  </m:e>
                </m:d>
              </m:oMath>
            </m:oMathPara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                    x&lt;-1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(-1)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 x=-1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,              -1&lt;x&lt;1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(1)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  x=1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,                        x&gt;1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continuous </w:t>
            </w:r>
            <m:oMath>
              <m:r>
                <w:rPr>
                  <w:rFonts w:ascii="Cambria Math" w:hAnsi="Cambria Math"/>
                </w:rPr>
                <m:t>∀x∈R, F(x)</m:t>
              </m:r>
            </m:oMath>
            <w:r w:rsidRPr="00310FB2">
              <w:rPr>
                <w:rFonts w:ascii="Cambria Math" w:hAnsi="Cambria Math"/>
              </w:rPr>
              <w:t xml:space="preserve"> must be made continuous out at </w:t>
            </w:r>
            <m:oMath>
              <m:r>
                <w:rPr>
                  <w:rFonts w:ascii="Cambria Math" w:hAnsi="Cambria Math"/>
                </w:rPr>
                <m:t>x=±1</m:t>
              </m:r>
            </m:oMath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continuity at </w:t>
            </w:r>
            <m:oMath>
              <m:r>
                <w:rPr>
                  <w:rFonts w:ascii="Cambria Math" w:hAnsi="Cambria Math"/>
                </w:rPr>
                <m:t>x=-1,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⇒1-a+3=b-1⇒</m:t>
              </m:r>
            </m:oMath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a+b=5</m:t>
              </m:r>
            </m:oMath>
            <w:r w:rsidRPr="00310FB2">
              <w:rPr>
                <w:rFonts w:ascii="Cambria Math" w:hAnsi="Cambria Math"/>
              </w:rPr>
              <w:t xml:space="preserve">      (1)</w:t>
            </w:r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continuity at </w:t>
            </w:r>
            <m:oMath>
              <m:r>
                <w:rPr>
                  <w:rFonts w:ascii="Cambria Math" w:hAnsi="Cambria Math"/>
                </w:rPr>
                <m:t>x=1,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⇒1+a+3=1+b</m:t>
              </m:r>
            </m:oMath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⇒a-b=-3</m:t>
              </m:r>
            </m:oMath>
            <w:r w:rsidRPr="00310FB2">
              <w:rPr>
                <w:rFonts w:ascii="Cambria Math" w:hAnsi="Cambria Math"/>
              </w:rPr>
              <w:t xml:space="preserve">     (2)</w:t>
            </w:r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Solving equations (1) and (2), we get </w:t>
            </w:r>
            <m:oMath>
              <m:r>
                <w:rPr>
                  <w:rFonts w:ascii="Cambria Math" w:hAnsi="Cambria Math"/>
                </w:rPr>
                <m:t>a=1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b=4</m:t>
              </m:r>
            </m:oMath>
          </w:p>
          <w:p w:rsidR="003B1682" w:rsidRPr="00310FB2" w:rsidRDefault="003B168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+x+3=x+4⇒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=1⇒x=±1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(a)</w:t>
            </w:r>
          </w:p>
          <w:p w:rsidR="0020340B" w:rsidRPr="00310FB2" w:rsidRDefault="0020340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-2≤x≤-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-1,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&lt;x≤2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-2, -2≤x&lt;-1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-1, -1≤x≤-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-1,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&lt;x≤2</m:t>
                          </m:r>
                        </m:e>
                      </m:mr>
                    </m:m>
                  </m:e>
                </m:d>
              </m:oMath>
            </m:oMathPara>
          </w:p>
          <w:p w:rsidR="0020340B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2,  -2≤x&lt;-1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-1≤x≤-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&lt;x≤2</m:t>
                          </m:r>
                        </m:e>
                      </m:mr>
                    </m:m>
                  </m:e>
                </m:d>
              </m:oMath>
            </m:oMathPara>
          </w:p>
          <w:p w:rsidR="0020340B" w:rsidRPr="00310FB2" w:rsidRDefault="0020340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2,  -2≤x&lt;-1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-1≤x≤-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&lt;x≤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-1,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&lt;x≤2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20340B" w:rsidRPr="00310FB2" w:rsidRDefault="0020340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-2,  -2≤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&lt;-1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-1,  -1≤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-1,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&lt;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≤2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-1, -2≤x≤2</m:t>
                </m:r>
              </m:oMath>
            </m:oMathPara>
          </w:p>
          <w:p w:rsidR="0020340B" w:rsidRPr="00310FB2" w:rsidRDefault="0020340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+|f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|=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+1, -2≤x&lt;-1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 -1≤x≤-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  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&lt;x&lt;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-2,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≤x≤2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20340B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x→-1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=3, 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x→-1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=2</m:t>
                    </m:r>
                  </m:e>
                </m:func>
              </m:oMath>
            </m:oMathPara>
          </w:p>
          <w:p w:rsidR="0020340B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lim>
                </m:limLow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lim>
                </m:limLow>
                <m:r>
                  <w:rPr>
                    <w:rFonts w:ascii="Cambria Math" w:hAnsi="Cambria Math"/>
                  </w:rPr>
                  <m:t>0=0</m:t>
                </m:r>
              </m:oMath>
            </m:oMathPara>
          </w:p>
          <w:p w:rsidR="0020340B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lim>
                </m:limLow>
                <m:r>
                  <w:rPr>
                    <w:rFonts w:ascii="Cambria Math" w:hAnsi="Cambria Math"/>
                  </w:rPr>
                  <m:t xml:space="preserve">0=0,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x→-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20340B" w:rsidRPr="00310FB2" w:rsidRDefault="0020340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g(</m:t>
              </m:r>
              <m:r>
                <w:rPr>
                  <w:rFonts w:ascii="Cambria Math" w:hAnsi="Cambria Math"/>
                </w:rPr>
                <m:t>x)</m:t>
              </m:r>
            </m:oMath>
            <w:r w:rsidRPr="00310FB2">
              <w:rPr>
                <w:rFonts w:ascii="Cambria Math" w:hAnsi="Cambria Math"/>
              </w:rPr>
              <w:t xml:space="preserve"> is discontinous at </w:t>
            </w:r>
            <m:oMath>
              <m:r>
                <w:rPr>
                  <w:rFonts w:ascii="Cambria Math" w:hAnsi="Cambria Math"/>
                </w:rPr>
                <m:t>x=-1,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20340B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="0020340B" w:rsidRPr="00310FB2">
              <w:rPr>
                <w:rFonts w:ascii="Cambria Math" w:hAnsi="Cambria Math"/>
              </w:rPr>
              <w:t xml:space="preserve"> is continuous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</m:oMath>
          </w:p>
          <w:p w:rsidR="0020340B" w:rsidRPr="00310FB2" w:rsidRDefault="0020340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Now,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=0,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=8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</m:oMath>
          </w:p>
          <w:p w:rsidR="0020340B" w:rsidRPr="00310FB2" w:rsidRDefault="0020340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(c)</w:t>
            </w:r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+10x+8,  x≤-2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+bx+c, -2&lt;x&lt;0, 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+2x,                    x≤0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a≠0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continuous at </w:t>
            </w:r>
            <m:oMath>
              <m:r>
                <w:rPr>
                  <w:rFonts w:ascii="Cambria Math" w:hAnsi="Cambria Math"/>
                </w:rPr>
                <m:t>x=0⇒c=0</m:t>
              </m:r>
            </m:oMath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Continuous at </w:t>
            </w:r>
            <m:oMath>
              <m:r>
                <w:rPr>
                  <w:rFonts w:ascii="Cambria Math" w:hAnsi="Cambria Math"/>
                </w:rPr>
                <m:t>x=-2 ⇒4-20+8=4a-2b</m:t>
              </m:r>
            </m:oMath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⇒2a-b=-4</m:t>
              </m:r>
            </m:oMath>
            <w:r w:rsidRPr="00310FB2">
              <w:rPr>
                <w:rFonts w:ascii="Cambria Math" w:hAnsi="Cambria Math"/>
              </w:rPr>
              <w:t xml:space="preserve">     (1)</w:t>
            </w:r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let the line </w:t>
            </w:r>
            <m:oMath>
              <m:r>
                <w:rPr>
                  <w:rFonts w:ascii="Cambria Math" w:hAnsi="Cambria Math"/>
                </w:rPr>
                <m:t>y=mx+p</m:t>
              </m:r>
            </m:oMath>
            <w:r w:rsidRPr="00310FB2">
              <w:rPr>
                <w:rFonts w:ascii="Cambria Math" w:hAnsi="Cambria Math"/>
              </w:rPr>
              <w:t xml:space="preserve"> is tangent to all the three curves</w:t>
            </w:r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Solving </w:t>
            </w:r>
            <m:oMath>
              <m:r>
                <w:rPr>
                  <w:rFonts w:ascii="Cambria Math" w:hAnsi="Cambria Math"/>
                </w:rPr>
                <m:t>y=mx+p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+2x</m:t>
              </m:r>
            </m:oMath>
          </w:p>
          <w:p w:rsidR="00006DA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+2x=mx+p</m:t>
                </m:r>
              </m:oMath>
            </m:oMathPara>
          </w:p>
          <w:p w:rsidR="00006DA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2-m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-p=0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D=0</m:t>
                </m:r>
              </m:oMath>
            </m:oMathPara>
          </w:p>
          <w:p w:rsidR="00006DA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2-m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+4p=0</m:t>
              </m:r>
            </m:oMath>
            <w:r w:rsidR="00006DA6" w:rsidRPr="00310FB2">
              <w:rPr>
                <w:rFonts w:ascii="Cambria Math" w:hAnsi="Cambria Math"/>
              </w:rPr>
              <w:t xml:space="preserve">       (2)</w:t>
            </w:r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Again solving </w:t>
            </w:r>
            <m:oMath>
              <m:r>
                <w:rPr>
                  <w:rFonts w:ascii="Cambria Math" w:hAnsi="Cambria Math"/>
                </w:rPr>
                <m:t>y=mx+p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+10x+8</m:t>
              </m:r>
            </m:oMath>
          </w:p>
          <w:p w:rsidR="00006DA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+10x+8=mx+p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10-m</m:t>
                    </m:r>
                  </m:e>
                </m:d>
                <m:r>
                  <w:rPr>
                    <w:rFonts w:ascii="Cambria Math" w:hAnsi="Cambria Math"/>
                  </w:rPr>
                  <m:t>x+8-p=0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D=0⇒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10-m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8-p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10-m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2-m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=42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100-20m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4-4m</m:t>
                    </m:r>
                  </m:e>
                </m:d>
                <m:r>
                  <w:rPr>
                    <w:rFonts w:ascii="Cambria Math" w:hAnsi="Cambria Math"/>
                  </w:rPr>
                  <m:t>=32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⇒m=4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p=-1</m:t>
              </m:r>
            </m:oMath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Hence equation of the tangent to first and last curves is</w:t>
            </w:r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y=4x-1</m:t>
              </m:r>
            </m:oMath>
            <w:r w:rsidRPr="00310FB2">
              <w:rPr>
                <w:rFonts w:ascii="Cambria Math" w:hAnsi="Cambria Math"/>
              </w:rPr>
              <w:t xml:space="preserve">    (3)</w:t>
            </w:r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solving this with </w:t>
            </w:r>
            <m:oMath>
              <m:r>
                <w:rPr>
                  <w:rFonts w:ascii="Cambria Math" w:hAnsi="Cambria Math"/>
                </w:rPr>
                <m:t>y=a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+bx(</m:t>
              </m:r>
            </m:oMath>
            <w:r w:rsidRPr="00310FB2">
              <w:rPr>
                <w:rFonts w:ascii="Cambria Math" w:hAnsi="Cambria Math"/>
              </w:rPr>
              <w:t xml:space="preserve">as </w:t>
            </w:r>
            <m:oMath>
              <m:r>
                <w:rPr>
                  <w:rFonts w:ascii="Cambria Math" w:hAnsi="Cambria Math"/>
                </w:rPr>
                <m:t>c=0</m:t>
              </m:r>
            </m:oMath>
            <w:r w:rsidR="005F7E28" w:rsidRPr="00310FB2">
              <w:rPr>
                <w:rFonts w:ascii="Cambria Math" w:hAnsi="Cambria Math"/>
              </w:rPr>
              <w:t>)</w:t>
            </w:r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+bx=4x-1 ⇒a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b-4</m:t>
                    </m:r>
                  </m:e>
                </m:d>
                <m:r>
                  <w:rPr>
                    <w:rFonts w:ascii="Cambria Math" w:hAnsi="Cambria Math"/>
                  </w:rPr>
                  <m:t>x+1=0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D=0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b-4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=4a</m:t>
                </m:r>
              </m:oMath>
            </m:oMathPara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b=2a+4</m:t>
              </m:r>
            </m:oMath>
            <w:r w:rsidRPr="00310FB2">
              <w:rPr>
                <w:rFonts w:ascii="Cambria Math" w:hAnsi="Cambria Math"/>
              </w:rPr>
              <w:t xml:space="preserve">    (from (1))</w:t>
            </w:r>
          </w:p>
          <w:p w:rsidR="00006DA6" w:rsidRPr="00310FB2" w:rsidRDefault="00006DA6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=4a ⇒a=1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b=6</m:t>
              </m:r>
            </m:oMath>
            <w:r w:rsidRPr="00310FB2">
              <w:rPr>
                <w:rFonts w:ascii="Cambria Math" w:hAnsi="Cambria Math"/>
              </w:rPr>
              <w:t xml:space="preserve"> (as </w:t>
            </w:r>
            <m:oMath>
              <m:r>
                <w:rPr>
                  <w:rFonts w:ascii="Cambria Math" w:hAnsi="Cambria Math"/>
                </w:rPr>
                <m:t>a≠0</m:t>
              </m:r>
            </m:oMath>
            <w:r w:rsidRPr="00310FB2">
              <w:rPr>
                <w:rFonts w:ascii="Cambria Math" w:hAnsi="Cambria Math"/>
              </w:rPr>
              <w:t>)</w:t>
            </w:r>
          </w:p>
          <w:p w:rsidR="00006DA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2ax+b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=b</m:t>
                    </m:r>
                  </m:e>
                </m:func>
              </m:oMath>
            </m:oMathPara>
          </w:p>
          <w:p w:rsidR="00006DA6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2ax+2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=2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 ⇒b=2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(7)</w:t>
            </w:r>
          </w:p>
          <w:p w:rsidR="00B92767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Let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  <m:r>
                    <w:rPr>
                      <w:rFonts w:ascii="Cambria Math" w:hAnsi="Cambria Math"/>
                    </w:rPr>
                    <m:t xml:space="preserve"> 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  <m:r>
                    <w:rPr>
                      <w:rFonts w:ascii="Cambria Math" w:hAnsi="Cambria Math"/>
                    </w:rPr>
                    <m:t xml:space="preserve"> x</m:t>
                  </m:r>
                </m:e>
              </m:d>
              <m:r>
                <w:rPr>
                  <w:rFonts w:ascii="Cambria Math" w:hAnsi="Cambria Math"/>
                </w:rPr>
                <m:t>⋯∞</m:t>
              </m:r>
            </m:oMath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1&lt;x&lt;e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1,  x=e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∞,  x&gt;e</m:t>
                          </m:r>
                        </m:e>
                      </m:mr>
                    </m:m>
                  </m:e>
                </m:d>
              </m:oMath>
            </m:oMathPara>
          </w:p>
          <w:p w:rsidR="00961BD8" w:rsidRPr="00310FB2" w:rsidRDefault="00961BD8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Therefore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x,  1&lt;x&lt;e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x/2, x=e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   e&lt;x&lt;3</m:t>
                        </m:r>
                      </m:e>
                    </m:mr>
                  </m:m>
                </m:e>
              </m:d>
            </m:oMath>
          </w:p>
          <w:p w:rsidR="00961BD8" w:rsidRPr="00310FB2" w:rsidRDefault="00961BD8" w:rsidP="009B5D77">
            <w:pPr>
              <w:spacing w:line="276" w:lineRule="auto"/>
              <w:contextualSpacing/>
              <w:jc w:val="both"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non-differentiable at </w:t>
            </w:r>
            <m:oMath>
              <m:r>
                <w:rPr>
                  <w:rFonts w:ascii="Cambria Math" w:hAnsi="Cambria Math"/>
                </w:rPr>
                <m:t>x=e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(5)</w:t>
            </w:r>
          </w:p>
          <w:p w:rsidR="00B92767" w:rsidRPr="00310FB2" w:rsidRDefault="00B37F7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oMath>
            <w:r w:rsidRPr="00310FB2">
              <w:rPr>
                <w:rFonts w:ascii="Cambria Math" w:hAnsi="Cambria Math"/>
              </w:rPr>
              <w:t xml:space="preserve"> is discontinuous when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x=0</m:t>
                  </m:r>
                </m:e>
              </m:func>
            </m:oMath>
          </w:p>
          <w:p w:rsidR="00B37F70" w:rsidRPr="00310FB2" w:rsidRDefault="00B37F70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⇒x=0, π, 2π, 3π,4π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(1)</w:t>
            </w:r>
          </w:p>
          <w:p w:rsidR="00B9276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</w:rPr>
                                  <m:t>n→∞</m:t>
                                </m:r>
                              </m:lim>
                            </m:limLow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∙f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2m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</w:rPr>
                              <m:t>(1)</m:t>
                            </m:r>
                          </m:e>
                        </m:func>
                      </m:e>
                    </m:func>
                  </m:e>
                </m:func>
              </m:oMath>
            </m:oMathPara>
          </w:p>
          <w:p w:rsidR="000123F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</w:rPr>
                                  <m:t>n→∞</m:t>
                                </m:r>
                              </m:lim>
                            </m:limLow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∙f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2m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=f(1)</m:t>
                            </m:r>
                          </m:e>
                        </m:func>
                      </m:e>
                    </m:func>
                  </m:e>
                </m:func>
              </m:oMath>
            </m:oMathPara>
          </w:p>
          <w:p w:rsidR="000123F7" w:rsidRPr="00310FB2" w:rsidRDefault="000123F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 xml:space="preserve">∵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x→1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h(x)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exists </w:t>
            </w:r>
            <m:oMath>
              <m:r>
                <w:rPr>
                  <w:rFonts w:ascii="Cambria Math" w:hAnsi="Cambria Math"/>
                </w:rPr>
                <m:t>⇒f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(1)</m:t>
              </m:r>
            </m:oMath>
          </w:p>
          <w:p w:rsidR="000123F7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has a root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(6)</w:t>
            </w:r>
          </w:p>
          <w:p w:rsidR="00B92767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0≤x&lt;1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 1≤x≤2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(x-2-2k)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+3, 0≤x&lt;1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4-2k, 1≤x&lt;2</m:t>
                          </m:r>
                        </m:e>
                      </m:mr>
                    </m:m>
                  </m:e>
                </m:d>
              </m:oMath>
            </m:oMathPara>
          </w:p>
          <w:p w:rsidR="0028767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f(x)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=3,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=4-2k</m:t>
              </m:r>
            </m:oMath>
            <w:r w:rsidR="00287672" w:rsidRPr="00310FB2">
              <w:rPr>
                <w:rFonts w:ascii="Cambria Math" w:hAnsi="Cambria Math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=4</m:t>
                  </m:r>
                </m:e>
              </m:func>
              <m:r>
                <w:rPr>
                  <w:rFonts w:ascii="Cambria Math" w:hAnsi="Cambria Math"/>
                </w:rPr>
                <m:t>-2k</m:t>
              </m:r>
            </m:oMath>
            <w:r w:rsidR="00287672" w:rsidRPr="00310FB2">
              <w:rPr>
                <w:rFonts w:ascii="Cambria Math" w:hAnsi="Cambria Math"/>
              </w:rPr>
              <w:t xml:space="preserve"> for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oMath>
            <w:r w:rsidR="00287672" w:rsidRPr="00310FB2">
              <w:rPr>
                <w:rFonts w:ascii="Cambria Math" w:hAnsi="Cambria Math"/>
              </w:rPr>
              <w:t xml:space="preserve"> to be continuous at </w:t>
            </w:r>
            <m:oMath>
              <m:r>
                <w:rPr>
                  <w:rFonts w:ascii="Cambria Math" w:hAnsi="Cambria Math"/>
                </w:rPr>
                <m:t>x=1, 4-2k=3⇒k=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173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(8)</w:t>
            </w:r>
          </w:p>
          <w:p w:rsidR="00B9276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-f(x)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eqArr>
                      <m:eqArrPr>
                        <m:ctrlPr>
                          <w:rPr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+2xh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eqAr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:rsidR="00287672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-f(0)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=λ+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=λ=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174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(2)</w:t>
            </w:r>
          </w:p>
          <w:p w:rsidR="00B92767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</m:func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func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func>
                      </m:den>
                    </m:f>
                  </m:e>
                </m:func>
              </m:oMath>
            </m:oMathPara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func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tan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func>
              </m:oMath>
            </m:oMathPara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</m:func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e>
                        </m:func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func>
              </m:oMath>
            </m:oMathPara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i/>
                              </w:rPr>
                            </m:ctrlPr>
                          </m:eqArr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tan</m:t>
                                                </m: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p>
                                            </m:sSup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func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15</m:t>
                                        </m:r>
                                      </m:den>
                                    </m:f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x+…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sin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3!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sin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5!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⋯</m:t>
                                </m:r>
                              </m:e>
                            </m:d>
                          </m:e>
                        </m:eqAr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func>
              </m:oMath>
            </m:oMathPara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x→0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</m:func>
                                  </m:e>
                                </m:func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3!</m:t>
                                    </m:r>
                                  </m:den>
                                </m:f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+⋯</m:t>
                        </m:r>
                      </m:e>
                    </m:d>
                  </m:e>
                </m:func>
              </m:oMath>
            </m:oMathPara>
          </w:p>
          <w:p w:rsidR="00721FE7" w:rsidRPr="00310FB2" w:rsidRDefault="00721FE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=2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=2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=2</m:t>
                  </m:r>
                </m:e>
              </m:func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175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(8)</w:t>
            </w:r>
          </w:p>
          <w:p w:rsidR="00B92767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f(x)</m:t>
                </m:r>
                <m:d>
                  <m:dPr>
                    <m:begChr m:val="[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+bx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for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-1&lt;x&lt;1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a-b-1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                  x=-1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a+b+1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                  x=1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for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x&gt;1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or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x&lt;-1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continuity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we have </w:t>
            </w:r>
            <m:oMath>
              <m:r>
                <w:rPr>
                  <w:rFonts w:ascii="Cambria Math" w:hAnsi="Cambria Math"/>
                </w:rPr>
                <m:t>a+b=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a+b+1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Hence, </w:t>
            </w:r>
            <m:oMath>
              <m:r>
                <w:rPr>
                  <w:rFonts w:ascii="Cambria Math" w:hAnsi="Cambria Math"/>
                </w:rPr>
                <m:t>a+b=1</m:t>
              </m:r>
            </m:oMath>
            <w:r w:rsidR="00D93246" w:rsidRPr="00310FB2">
              <w:rPr>
                <w:rFonts w:ascii="Cambria Math" w:hAnsi="Cambria Math"/>
              </w:rPr>
              <w:t xml:space="preserve">      (1)</w:t>
            </w:r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continuity at </w:t>
            </w:r>
            <m:oMath>
              <m:r>
                <w:rPr>
                  <w:rFonts w:ascii="Cambria Math" w:hAnsi="Cambria Math"/>
                </w:rPr>
                <m:t>x=-1</m:t>
              </m:r>
            </m:oMath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a-b=-1  a-b=-1</m:t>
              </m:r>
            </m:oMath>
            <w:r w:rsidR="00D93246" w:rsidRPr="00310FB2">
              <w:rPr>
                <w:rFonts w:ascii="Cambria Math" w:hAnsi="Cambria Math"/>
              </w:rPr>
              <w:t xml:space="preserve">     (2)</w:t>
            </w:r>
          </w:p>
          <w:p w:rsidR="00287672" w:rsidRPr="00310FB2" w:rsidRDefault="0028767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a=0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b=1</m:t>
              </m:r>
            </m:oMath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176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(6)</w:t>
            </w:r>
          </w:p>
          <w:p w:rsidR="00B92767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oMath>
            <w:r w:rsidRPr="00310FB2">
              <w:rPr>
                <w:rFonts w:ascii="Cambria Math" w:hAnsi="Cambria Math"/>
              </w:rPr>
              <w:t xml:space="preserve">  is continuous if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10FB2">
              <w:rPr>
                <w:rFonts w:ascii="Cambria Math" w:hAnsi="Cambria Math"/>
              </w:rPr>
              <w:t xml:space="preserve"> for </w:t>
            </w:r>
            <m:oMath>
              <m:r>
                <w:rPr>
                  <w:rFonts w:ascii="Cambria Math" w:hAnsi="Cambria Math"/>
                </w:rPr>
                <m:t>∀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1,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</m:e>
                  </m:rad>
                </m:e>
              </m:d>
              <m:r>
                <w:rPr>
                  <w:rFonts w:ascii="Cambria Math" w:hAnsi="Cambria Math"/>
                </w:rPr>
                <m:t>,</m:t>
              </m:r>
            </m:oMath>
            <w:r w:rsidRPr="00310FB2">
              <w:rPr>
                <w:rFonts w:ascii="Cambria Math" w:hAnsi="Cambria Math"/>
              </w:rPr>
              <w:t xml:space="preserve"> for which we must have </w:t>
            </w:r>
            <m:oMath>
              <m:r>
                <w:rPr>
                  <w:rFonts w:ascii="Cambria Math" w:hAnsi="Cambria Math"/>
                </w:rPr>
                <m:t>a&gt;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30</m:t>
                  </m:r>
                </m:e>
              </m:rad>
            </m:oMath>
          </w:p>
          <w:p w:rsidR="00CF59AF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the least value of 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Pr="00310FB2">
              <w:rPr>
                <w:rFonts w:ascii="Cambria Math" w:hAnsi="Cambria Math"/>
              </w:rPr>
              <w:t xml:space="preserve"> is 6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177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(4)</w:t>
            </w:r>
          </w:p>
          <w:p w:rsidR="00B92767" w:rsidRPr="00310FB2" w:rsidRDefault="00FC4E9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-3x+2)</m:t>
              </m:r>
            </m:oMath>
            <w:r w:rsidR="00CF59AF" w:rsidRPr="00310FB2">
              <w:rPr>
                <w:rFonts w:ascii="Cambria Math" w:hAnsi="Cambria Math"/>
              </w:rPr>
              <w:t xml:space="preserve"> is discontinuous when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-3x+2=0</m:t>
              </m:r>
            </m:oMath>
            <w:r w:rsidR="00CF59AF" w:rsidRPr="00310FB2">
              <w:rPr>
                <w:rFonts w:ascii="Cambria Math" w:hAnsi="Cambria Math"/>
              </w:rPr>
              <w:t xml:space="preserve">  or </w:t>
            </w:r>
            <m:oMath>
              <m:r>
                <w:rPr>
                  <w:rFonts w:ascii="Cambria Math" w:hAnsi="Cambria Math"/>
                </w:rPr>
                <m:t>x=1, 2</m:t>
              </m:r>
            </m:oMath>
          </w:p>
          <w:p w:rsidR="00CF59AF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x-3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-3</m:t>
              </m:r>
            </m:oMath>
            <w:r w:rsidR="00CF59AF"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x=1, 2, 3, 4</m:t>
              </m:r>
            </m:oMath>
          </w:p>
          <w:p w:rsidR="00CF59AF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x=3, 4</m:t>
              </m:r>
            </m:oMath>
          </w:p>
          <w:p w:rsidR="00CF59AF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both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sgn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-3x+2)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[x-3]</m:t>
              </m:r>
            </m:oMath>
            <w:r w:rsidRPr="00310FB2">
              <w:rPr>
                <w:rFonts w:ascii="Cambria Math" w:hAnsi="Cambria Math"/>
              </w:rPr>
              <w:t xml:space="preserve"> are 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2</w:t>
            </w:r>
          </w:p>
          <w:p w:rsidR="00CF59AF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Then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may be 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  <w:r w:rsidRPr="00310FB2">
              <w:rPr>
                <w:rFonts w:ascii="Cambria Math" w:hAnsi="Cambria Math"/>
              </w:rPr>
              <w:t xml:space="preserve"> and 2</w:t>
            </w:r>
          </w:p>
          <w:p w:rsidR="00CF59AF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But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=-2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=-1+0-3=-4</m:t>
              </m:r>
            </m:oMath>
          </w:p>
          <w:p w:rsidR="00CF59AF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Thus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x=1</m:t>
              </m:r>
            </m:oMath>
          </w:p>
          <w:p w:rsidR="00CF59AF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Also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=1-1=0</m:t>
              </m:r>
            </m:oMath>
          </w:p>
          <w:p w:rsidR="00CF59AF" w:rsidRPr="00310FB2" w:rsidRDefault="00CF59AF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r>
                <w:rPr>
                  <w:rFonts w:ascii="Cambria Math" w:hAnsi="Cambria Math"/>
                </w:rPr>
                <m:t>f(x)</m:t>
              </m:r>
            </m:oMath>
            <w:r w:rsidRPr="00310FB2">
              <w:rPr>
                <w:rFonts w:ascii="Cambria Math" w:hAnsi="Cambria Math"/>
              </w:rPr>
              <w:t xml:space="preserve"> is discontinuous at </w:t>
            </w:r>
            <m:oMath>
              <m:r>
                <w:rPr>
                  <w:rFonts w:ascii="Cambria Math" w:hAnsi="Cambria Math"/>
                </w:rPr>
                <m:t>x=2</m:t>
              </m:r>
            </m:oMath>
            <w:r w:rsidRPr="00310FB2">
              <w:rPr>
                <w:rFonts w:ascii="Cambria Math" w:hAnsi="Cambria Math"/>
              </w:rPr>
              <w:t xml:space="preserve"> also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178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(2)</w:t>
            </w:r>
          </w:p>
          <w:p w:rsidR="00B9276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3-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  <m:r>
                        <w:rPr>
                          <w:rFonts w:ascii="Cambria Math" w:hAnsi="Cambria Math"/>
                        </w:rPr>
                        <m:t>(3)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-h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4-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</w:rPr>
                    <m:t>-(3b+2)</m:t>
                  </m:r>
                </m:num>
                <m:den>
                  <m:r>
                    <w:rPr>
                      <w:rFonts w:ascii="Cambria Math" w:hAnsi="Cambria Math"/>
                    </w:rPr>
                    <m:t>-h</m:t>
                  </m:r>
                </m:den>
              </m:f>
            </m:oMath>
            <w:r w:rsidR="00692917" w:rsidRPr="00310FB2">
              <w:rPr>
                <w:rFonts w:ascii="Cambria Math" w:hAnsi="Cambria Math"/>
              </w:rPr>
              <w:t xml:space="preserve">     (1)</w:t>
            </w:r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existence of limit </w:t>
            </w:r>
            <m:oMath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oMath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∴2a-3b=2</m:t>
              </m:r>
            </m:oMath>
            <w:r w:rsidRPr="00310FB2">
              <w:rPr>
                <w:rFonts w:ascii="Cambria Math" w:hAnsi="Cambria Math"/>
              </w:rPr>
              <w:t xml:space="preserve">   (2)</w:t>
            </w:r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3+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+2-(3b+2)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  <m:r>
                <w:rPr>
                  <w:rFonts w:ascii="Cambria Math" w:hAnsi="Cambria Math"/>
                </w:rPr>
                <m:t>=b</m:t>
              </m:r>
            </m:oMath>
            <w:r w:rsidRPr="00310FB2">
              <w:rPr>
                <w:rFonts w:ascii="Cambria Math" w:hAnsi="Cambria Math"/>
              </w:rPr>
              <w:t xml:space="preserve">   (3)</w:t>
            </w:r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Substituting </w:t>
            </w:r>
            <m:oMath>
              <m:r>
                <w:rPr>
                  <w:rFonts w:ascii="Cambria Math" w:hAnsi="Cambria Math"/>
                </w:rPr>
                <m:t>3b+2=2a</m:t>
              </m:r>
            </m:oMath>
            <w:r w:rsidRPr="00310FB2">
              <w:rPr>
                <w:rFonts w:ascii="Cambria Math" w:hAnsi="Cambria Math"/>
              </w:rPr>
              <w:t xml:space="preserve"> in equation (1)</w:t>
            </w:r>
          </w:p>
          <w:p w:rsidR="0069291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4-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-2a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h→0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+2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Hence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</w:p>
          <w:p w:rsidR="0069291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=b⇒a=4b     (4)</m:t>
                </m:r>
              </m:oMath>
            </m:oMathPara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From equation (2) and (4)</w:t>
            </w:r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8b-3b=2</m:t>
                </m:r>
              </m:oMath>
            </m:oMathPara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⇒b=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a=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oMath>
          </w:p>
          <w:p w:rsidR="00692917" w:rsidRPr="00310FB2" w:rsidRDefault="0069291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⇒a+b=2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179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(7)</w:t>
            </w:r>
          </w:p>
          <w:p w:rsidR="00B9276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|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  <m:r>
                    <w:rPr>
                      <w:rFonts w:ascii="Cambria Math" w:hAnsi="Cambria Math"/>
                    </w:rPr>
                    <m:t>|</m:t>
                  </m:r>
                </m:e>
              </m:func>
            </m:oMath>
            <w:r w:rsidR="00721FE7" w:rsidRPr="00310FB2">
              <w:rPr>
                <w:rFonts w:ascii="Cambria Math" w:hAnsi="Cambria Math"/>
              </w:rPr>
              <w:t xml:space="preserve"> is periodic with period 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  <w:p w:rsidR="00721FE7" w:rsidRPr="00310FB2" w:rsidRDefault="00AB2159" w:rsidP="009B5D77">
            <w:pPr>
              <w:spacing w:line="276" w:lineRule="auto"/>
              <w:contextualSpacing/>
              <w:rPr>
                <w:rFonts w:ascii="Cambria Math" w:hAnsi="Cambria Math"/>
                <w:color w:val="FF0000"/>
              </w:rPr>
            </w:pPr>
            <w:r w:rsidRPr="00310FB2">
              <w:rPr>
                <w:rFonts w:ascii="Cambria Math" w:eastAsiaTheme="minorHAnsi" w:hAnsi="Cambria Math"/>
              </w:rPr>
              <w:object w:dxaOrig="6971" w:dyaOrig="4243">
                <v:shape id="_x0000_i1063" type="#_x0000_t75" style="width:230.3pt;height:137.1pt" o:ole="">
                  <v:imagedata r:id="IMM5S253S0" o:title=""/>
                </v:shape>
                <o:OLEObject Type="Embed" ProgID="ChemDraw.Document.6.0" ShapeID="_x0000_i1063" DrawAspect="Content" ObjectID="_1478861236" r:id="OMM5S253S0"/>
              </w:objec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180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(1)</w:t>
            </w:r>
          </w:p>
          <w:p w:rsidR="00B92767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Given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f(y)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f(x)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dt</m:t>
                      </m:r>
                    </m:e>
                  </m:nary>
                </m:num>
                <m:den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(1/t)dt</m:t>
                      </m:r>
                    </m:e>
                  </m:nary>
                </m:den>
              </m:f>
              <m:r>
                <w:rPr>
                  <w:rFonts w:ascii="Cambria Math" w:hAnsi="Cambria Math"/>
                </w:rPr>
                <m:t>=1</m:t>
              </m:r>
            </m:oMath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  <m:r>
                  <w:rPr>
                    <w:rFonts w:ascii="Cambria Math" w:hAnsi="Cambria Math"/>
                  </w:rPr>
                  <m:t xml:space="preserve"> x-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  <m:r>
                  <w:rPr>
                    <w:rFonts w:ascii="Cambria Math" w:hAnsi="Cambria Math"/>
                  </w:rPr>
                  <m:t xml:space="preserve"> y</m:t>
                </m:r>
              </m:oMath>
            </m:oMathPara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  <m:r>
                  <w:rPr>
                    <w:rFonts w:ascii="Cambria Math" w:hAnsi="Cambria Math"/>
                  </w:rPr>
                  <m:t xml:space="preserve"> x=c⇒f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  <m:r>
                  <w:rPr>
                    <w:rFonts w:ascii="Cambria Math" w:hAnsi="Cambria Math"/>
                  </w:rPr>
                  <m:t xml:space="preserve"> 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  <m:r>
                  <w:rPr>
                    <w:rFonts w:ascii="Cambria Math" w:hAnsi="Cambria Math"/>
                  </w:rPr>
                  <m:t xml:space="preserve"> x+c)</m:t>
                </m:r>
              </m:oMath>
            </m:oMathPara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Since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e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=0 ⇒c=2</m:t>
              </m:r>
            </m:oMath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Now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x+2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;      x≥k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;  0&lt;x&lt;k</m:t>
                        </m:r>
                      </m:e>
                    </m:mr>
                  </m:m>
                </m:e>
              </m:d>
            </m:oMath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continuity at </w:t>
            </w:r>
            <m:oMath>
              <m:r>
                <w:rPr>
                  <w:rFonts w:ascii="Cambria Math" w:hAnsi="Cambria Math"/>
                </w:rPr>
                <m:t>x=k</m:t>
              </m:r>
            </m:oMath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In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k+c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In</m:t>
              </m:r>
              <m:r>
                <w:rPr>
                  <w:rFonts w:ascii="Cambria Math" w:hAnsi="Cambria Math"/>
                </w:rPr>
                <m:t xml:space="preserve"> 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+c)⇒</m:t>
              </m:r>
            </m:oMath>
            <w:r w:rsidRPr="00310FB2">
              <w:rPr>
                <w:rFonts w:ascii="Cambria Math" w:hAnsi="Cambria Math"/>
              </w:rPr>
              <w:t xml:space="preserve"> either </w:t>
            </w:r>
            <m:oMath>
              <m:r>
                <w:rPr>
                  <w:rFonts w:ascii="Cambria Math" w:hAnsi="Cambria Math"/>
                </w:rPr>
                <m:t>k=0</m:t>
              </m:r>
            </m:oMath>
            <w:r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k=1</m:t>
              </m:r>
            </m:oMath>
          </w:p>
          <w:p w:rsidR="00961BD8" w:rsidRPr="00310FB2" w:rsidRDefault="00961BD8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∵k&gt;0⇒k=1</m:t>
                </m:r>
              </m:oMath>
            </m:oMathPara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181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(8)</w:t>
            </w:r>
          </w:p>
          <w:p w:rsidR="00B92767" w:rsidRPr="00310FB2" w:rsidRDefault="00F8634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We have</w:t>
            </w:r>
            <w:r w:rsidR="000D4F22" w:rsidRPr="00310FB2">
              <w:rPr>
                <w:rFonts w:ascii="Cambria Math" w:hAnsi="Cambria Math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+[x+1/3]+[x+2/3]=[3x]</m:t>
              </m:r>
            </m:oMath>
          </w:p>
          <w:p w:rsidR="00F8634A" w:rsidRPr="00310FB2" w:rsidRDefault="00F8634A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Which is discontinuous when </w:t>
            </w:r>
            <m:oMath>
              <m:r>
                <w:rPr>
                  <w:rFonts w:ascii="Cambria Math" w:hAnsi="Cambria Math"/>
                </w:rPr>
                <m:t>3x=k</m:t>
              </m:r>
            </m:oMath>
            <w:r w:rsidR="000123F7" w:rsidRPr="00310FB2">
              <w:rPr>
                <w:rFonts w:ascii="Cambria Math" w:hAnsi="Cambria Math"/>
              </w:rPr>
              <w:t xml:space="preserve"> or </w:t>
            </w:r>
            <m:oMath>
              <m:r>
                <w:rPr>
                  <w:rFonts w:ascii="Cambria Math" w:hAnsi="Cambria Math"/>
                </w:rPr>
                <m:t>x=k/3, k∈I</m:t>
              </m:r>
            </m:oMath>
          </w:p>
          <w:p w:rsidR="000123F7" w:rsidRPr="00310FB2" w:rsidRDefault="000123F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>Hence points of discontinuity are 1/3, 2/3, 3/3, 4/3, 5/3, 6/3, 7/3, 8/3</w:t>
            </w:r>
          </w:p>
        </w:tc>
      </w:tr>
      <w:tr w:rsidR="0004477C" w:rsidRPr="00453EAC" w:rsidTr="00604489">
        <w:tc>
          <w:tcPr>
            <w:tcW w:w="440" w:type="pct"/>
            <w:tcMar>
              <w:left w:w="0" w:type="dxa"/>
              <w:right w:w="0" w:type="dxa"/>
            </w:tcMar>
          </w:tcPr>
          <w:p w:rsidR="00CC19AB" w:rsidRPr="00453EAC" w:rsidRDefault="00604489" w:rsidP="0029137C">
            <w:pPr>
              <w:contextualSpacing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182</w:t>
            </w:r>
          </w:p>
        </w:tc>
        <w:tc>
          <w:tcPr>
            <w:tcW w:w="4780" w:type="pct"/>
            <w:gridSpan w:val="8"/>
            <w:tcMar>
              <w:left w:w="0" w:type="dxa"/>
              <w:right w:w="0" w:type="dxa"/>
            </w:tcMar>
          </w:tcPr>
          <w:p w:rsidR="003C05CE" w:rsidRPr="003C05CE" w:rsidRDefault="003C05CE" w:rsidP="00743B10">
            <w:pPr>
              <w:contextualSpacing/>
              <w:rPr>
                <w:rFonts w:asciiTheme="majorHAnsi" w:eastAsiaTheme="minorEastAsia" w:hAnsiTheme="majorHAnsi"/>
                <w:b/>
                <w:bCs/>
              </w:rPr>
            </w:pPr>
            <w:r w:rsidRPr="003C05CE">
              <w:rPr>
                <w:rFonts w:asciiTheme="majorHAnsi" w:eastAsiaTheme="minorEastAsia" w:hAnsiTheme="majorHAnsi"/>
                <w:b/>
                <w:bCs/>
              </w:rPr>
              <w:t>(5)</w:t>
            </w:r>
          </w:p>
          <w:p w:rsidR="000D4F22" w:rsidRPr="00310FB2" w:rsidRDefault="00066E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∵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p>
                              </m:sSup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,   x&gt;0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p>
                          </m:sSup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,     x&lt;0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                  x=0</m:t>
                          </m:r>
                        </m:e>
                      </m:mr>
                    </m:m>
                  </m:e>
                </m:d>
              </m:oMath>
            </m:oMathPara>
          </w:p>
          <w:p w:rsidR="00B92767" w:rsidRPr="00310FB2" w:rsidRDefault="009B5D77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p-4</m:t>
                              </m:r>
                            </m:sup>
                          </m:sSup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p-2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p-3</m:t>
                                  </m:r>
                                </m:sup>
                              </m:sSup>
                              <m:func>
                                <m:func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den>
                                      </m:f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func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-p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p-3</m:t>
                              </m:r>
                            </m:sup>
                          </m:sSup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                                       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fun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+p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p-1</m:t>
                                    </m:r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p-2</m:t>
                                    </m:r>
                                  </m:sup>
                                </m:sSup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+2,   x&gt;0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p-4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p-2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p-3</m:t>
                                        </m:r>
                                      </m:sup>
                                    </m:sSup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</m:func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func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p-3</m:t>
                                          </m:r>
                                        </m:sup>
                                      </m:sSup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 w:cs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                                           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e>
                                      </m:func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p-1</m:t>
                                          </m:r>
                                        </m:e>
                                      </m:d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p-2</m:t>
                                          </m:r>
                                        </m:sup>
                                      </m:sSup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 w:cs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-2,     x&lt;0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e>
                                      </m:func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                                                       x=0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:rsidR="00066EAB" w:rsidRPr="00310FB2" w:rsidRDefault="000D4F22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RHL = LHL 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066EAB" w:rsidRPr="00310FB2" w:rsidRDefault="00066E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>
              <m:r>
                <w:rPr>
                  <w:rFonts w:ascii="Cambria Math" w:hAnsi="Cambria Math"/>
                </w:rPr>
                <m:t>∵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∞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∞</m:t>
                  </m:r>
                </m:e>
              </m:func>
            </m:oMath>
            <w:r w:rsidRPr="00310FB2">
              <w:rPr>
                <w:rFonts w:ascii="Cambria Math" w:hAnsi="Cambria Math"/>
              </w:rPr>
              <w:t xml:space="preserve"> lie between </w:t>
            </w:r>
            <m:oMath>
              <m:r>
                <w:rPr>
                  <w:rFonts w:ascii="Cambria Math" w:hAnsi="Cambria Math"/>
                </w:rPr>
                <m:t>-1</m:t>
              </m:r>
            </m:oMath>
            <w:r w:rsidRPr="00310FB2">
              <w:rPr>
                <w:rFonts w:ascii="Cambria Math" w:hAnsi="Cambria Math"/>
              </w:rPr>
              <w:t xml:space="preserve"> to </w:t>
            </w:r>
            <m:oMath>
              <m:r>
                <w:rPr>
                  <w:rFonts w:ascii="Cambria Math" w:hAnsi="Cambria Math"/>
                </w:rPr>
                <m:t>1</m:t>
              </m:r>
            </m:oMath>
            <w:r w:rsidRPr="00310FB2">
              <w:rPr>
                <w:rFonts w:ascii="Cambria Math" w:hAnsi="Cambria Math"/>
              </w:rPr>
              <w:t xml:space="preserve">. For </w:t>
            </w:r>
            <m:oMath>
              <m:r>
                <w:rPr>
                  <w:rFonts w:ascii="Cambria Math" w:hAnsi="Cambria Math"/>
                </w:rPr>
                <m:t>p≥5</m:t>
              </m:r>
            </m:oMath>
            <w:r w:rsidRPr="00310FB2">
              <w:rPr>
                <w:rFonts w:ascii="Cambria Math" w:hAnsi="Cambria Math"/>
              </w:rPr>
              <w:t xml:space="preserve">, RHL = 2   </w:t>
            </w:r>
            <w:r w:rsidR="000D4F22" w:rsidRPr="00310FB2">
              <w:rPr>
                <w:rFonts w:ascii="Cambria Math" w:hAnsi="Cambria Math"/>
              </w:rPr>
              <w:t>L</w:t>
            </w:r>
            <w:r w:rsidRPr="00310FB2">
              <w:rPr>
                <w:rFonts w:ascii="Cambria Math" w:hAnsi="Cambria Math"/>
              </w:rPr>
              <w:t xml:space="preserve">HL </w:t>
            </w:r>
            <m:oMath>
              <m:r>
                <w:rPr>
                  <w:rFonts w:ascii="Cambria Math" w:hAnsi="Cambria Math"/>
                </w:rPr>
                <m:t>=-2</m:t>
              </m:r>
            </m:oMath>
          </w:p>
          <w:p w:rsidR="00066EAB" w:rsidRPr="00310FB2" w:rsidRDefault="00066E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066EAB" w:rsidRPr="00310FB2" w:rsidRDefault="00066EAB" w:rsidP="009B5D77">
            <w:pPr>
              <w:spacing w:line="276" w:lineRule="auto"/>
              <w:contextualSpacing/>
              <w:rPr>
                <w:rFonts w:ascii="Cambria Math" w:hAnsi="Cambria Math"/>
              </w:rPr>
            </w:pPr>
            <w:r w:rsidRPr="00310FB2">
              <w:rPr>
                <w:rFonts w:ascii="Cambria Math" w:hAnsi="Cambria Math"/>
              </w:rPr>
              <w:t xml:space="preserve">For </w:t>
            </w:r>
            <m:oMath>
              <m:r>
                <w:rPr>
                  <w:rFonts w:ascii="Cambria Math" w:hAnsi="Cambria Math"/>
                </w:rPr>
                <m:t>p∈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5, ∞</m:t>
                  </m:r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r>
                <w:rPr>
                  <w:rFonts w:ascii="Cambria Math" w:hAnsi="Cambria Math"/>
                </w:rPr>
                <m:t>(x)</m:t>
              </m:r>
            </m:oMath>
            <w:r w:rsidRPr="00310FB2">
              <w:rPr>
                <w:rFonts w:ascii="Cambria Math" w:hAnsi="Cambria Math"/>
              </w:rPr>
              <w:t xml:space="preserve"> is not continuous</w:t>
            </w:r>
          </w:p>
        </w:tc>
      </w:tr>
    </w:tbl>
    <w:p w:rsidR="00847CD8" w:rsidRDefault="00847CD8">
      <w:pPr>
        <w:rPr>
          <w:rFonts w:asciiTheme="majorHAnsi" w:hAnsiTheme="majorHAnsi"/>
        </w:rPr>
        <w:sectPr w:rsidR="00847CD8" w:rsidSect="0004477C">
          <w:headerReference w:type="even" r:id="rId16"/>
          <w:headerReference w:type="default" r:id="rId17"/>
          <w:headerReference w:type="first" r:id="rId20"/>
          <w:type w:val="continuous"/>
          <w:pgSz w:w="11907" w:h="16839" w:code="9"/>
          <w:pgMar w:top="720" w:right="720" w:bottom="720" w:left="720" w:header="720" w:footer="113" w:gutter="0"/>
          <w:cols w:num="2" w:sep="1" w:space="113"/>
          <w:docGrid w:linePitch="360"/>
        </w:sectPr>
      </w:pPr>
    </w:p>
    <w:p w:rsidR="00FC79CD" w:rsidRPr="00453EAC" w:rsidRDefault="00FC79CD">
      <w:pPr>
        <w:rPr>
          <w:rFonts w:asciiTheme="majorHAnsi" w:hAnsiTheme="majorHAnsi"/>
        </w:rPr>
      </w:pPr>
    </w:p>
    <w:sectPr w:rsidR="00FC79CD" w:rsidRPr="00453EAC" w:rsidSect="00987F8F">
      <w:type w:val="continuous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1C43" w:rsidRDefault="006C1C43" w:rsidP="008D7BD9">
      <w:pPr>
        <w:spacing w:after="0" w:line="240" w:lineRule="auto"/>
      </w:pPr>
      <w:r>
        <w:separator/>
      </w:r>
    </w:p>
  </w:endnote>
  <w:endnote w:type="continuationSeparator" w:id="1">
    <w:p w:rsidR="006C1C43" w:rsidRDefault="006C1C43" w:rsidP="008D7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01937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E46F9" w:rsidRDefault="005E46F9" w:rsidP="005E46F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</w:rPr>
        </w:pPr>
        <w:r>
          <w:rPr>
            <w:color w:val="7F7F7F" w:themeColor="background1" w:themeShade="7F"/>
            <w:spacing w:val="60"/>
          </w:rPr>
          <w:t>Page</w:t>
        </w:r>
        <w:r>
          <w:rPr>
            <w:b/>
          </w:rPr>
          <w:t>|</w:t>
        </w:r>
        <w:r w:rsidRPr="005E46F9">
          <w:t xml:space="preserve"> </w:t>
        </w:r>
        <w:fldSimple w:instr=" PAGE   \* MERGEFORMAT ">
          <w:r w:rsidR="00F36010" w:rsidRPr="00F36010">
            <w:rPr>
              <w:b/>
              <w:noProof/>
            </w:rPr>
            <w:t>4</w:t>
          </w:r>
        </w:fldSimple>
        <w:r>
          <w:rPr>
            <w:b/>
          </w:rPr>
          <w:t xml:space="preserve"> </w:t>
        </w:r>
      </w:p>
    </w:sdtContent>
  </w:sdt>
  <w:p w:rsidR="00066C96" w:rsidRDefault="006C1C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1C43" w:rsidRDefault="006C1C43" w:rsidP="008D7BD9">
      <w:pPr>
        <w:spacing w:after="0" w:line="240" w:lineRule="auto"/>
      </w:pPr>
      <w:r>
        <w:separator/>
      </w:r>
    </w:p>
  </w:footnote>
  <w:footnote w:type="continuationSeparator" w:id="1">
    <w:p w:rsidR="006C1C43" w:rsidRDefault="006C1C43" w:rsidP="008D7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3226" w:rsidRDefault="00023BC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155055" o:spid="_x0000_s9246" type="#_x0000_t136" style="position:absolute;margin-left:0;margin-top:0;width:691.2pt;height:92.1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mbria Math&quot;;font-size:1pt" string="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485E" w:rsidRDefault="00023BC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155056" o:spid="_x0000_s9247" type="#_x0000_t136" style="position:absolute;margin-left:0;margin-top:0;width:723.85pt;height:92.1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mbria Math&quot;;font-size:1pt" string="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3226" w:rsidRDefault="00023BC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155054" o:spid="_x0000_s9245" type="#_x0000_t136" style="position:absolute;margin-left:0;margin-top:0;width:691.2pt;height:92.15pt;rotation:315;z-index:-251660288;mso-position-horizontal:center;mso-position-horizontal-relative:margin;mso-position-vertical:center;mso-position-vertical-relative:margin" o:allowincell="f" fillcolor="silver" stroked="f">
          <v:fill opacity=".5"/>
          <v:textpath style="font-family:&quot;Cambria Math&quot;;font-size:1pt" string="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0525A7"/>
    <w:multiLevelType w:val="hybridMultilevel"/>
    <w:tmpl w:val="6812148E"/>
    <w:lvl w:ilvl="0" w:tplc="A6E2DADC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6626"/>
    <o:shapelayout v:ext="edit">
      <o:idmap v:ext="edit" data="9"/>
    </o:shapelayout>
  </w:hdrShapeDefaults>
  <w:footnotePr>
    <w:footnote w:id="0"/>
    <w:footnote w:id="1"/>
  </w:footnotePr>
  <w:endnotePr>
    <w:endnote w:id="0"/>
    <w:endnote w:id="1"/>
  </w:endnotePr>
  <w:compat/>
  <w:rsids>
    <w:rsidRoot w:val="00CC19AB"/>
    <w:rsid w:val="00023BCA"/>
    <w:rsid w:val="000429EA"/>
    <w:rsid w:val="0004477C"/>
    <w:rsid w:val="000457C3"/>
    <w:rsid w:val="000557D7"/>
    <w:rsid w:val="00080C21"/>
    <w:rsid w:val="00084AB0"/>
    <w:rsid w:val="000A51DA"/>
    <w:rsid w:val="000F0D6F"/>
    <w:rsid w:val="000F1862"/>
    <w:rsid w:val="0012720F"/>
    <w:rsid w:val="00152B64"/>
    <w:rsid w:val="00193226"/>
    <w:rsid w:val="001C64EE"/>
    <w:rsid w:val="001D7D4A"/>
    <w:rsid w:val="00214DB4"/>
    <w:rsid w:val="00222697"/>
    <w:rsid w:val="00281A31"/>
    <w:rsid w:val="00282216"/>
    <w:rsid w:val="0029137C"/>
    <w:rsid w:val="00292DFC"/>
    <w:rsid w:val="002C6A12"/>
    <w:rsid w:val="002E38CE"/>
    <w:rsid w:val="002F0644"/>
    <w:rsid w:val="003202A8"/>
    <w:rsid w:val="00336468"/>
    <w:rsid w:val="003670F2"/>
    <w:rsid w:val="00375A62"/>
    <w:rsid w:val="003E28FD"/>
    <w:rsid w:val="00406E9E"/>
    <w:rsid w:val="00411EA2"/>
    <w:rsid w:val="00426BC8"/>
    <w:rsid w:val="00436F1A"/>
    <w:rsid w:val="00451283"/>
    <w:rsid w:val="00453EAC"/>
    <w:rsid w:val="00460110"/>
    <w:rsid w:val="00460268"/>
    <w:rsid w:val="00475BDC"/>
    <w:rsid w:val="004B485E"/>
    <w:rsid w:val="004E4599"/>
    <w:rsid w:val="00533998"/>
    <w:rsid w:val="00563A44"/>
    <w:rsid w:val="00576412"/>
    <w:rsid w:val="00594A78"/>
    <w:rsid w:val="005A0F32"/>
    <w:rsid w:val="005A3437"/>
    <w:rsid w:val="005A549E"/>
    <w:rsid w:val="005B4D34"/>
    <w:rsid w:val="005C338F"/>
    <w:rsid w:val="005D5593"/>
    <w:rsid w:val="005E46F9"/>
    <w:rsid w:val="00603D6D"/>
    <w:rsid w:val="00604489"/>
    <w:rsid w:val="0061114C"/>
    <w:rsid w:val="00635C10"/>
    <w:rsid w:val="00645E33"/>
    <w:rsid w:val="00661EC7"/>
    <w:rsid w:val="006908CD"/>
    <w:rsid w:val="006C1C43"/>
    <w:rsid w:val="006C6038"/>
    <w:rsid w:val="006C754E"/>
    <w:rsid w:val="0073368B"/>
    <w:rsid w:val="007846DB"/>
    <w:rsid w:val="00797367"/>
    <w:rsid w:val="007B2AC7"/>
    <w:rsid w:val="00800918"/>
    <w:rsid w:val="00807107"/>
    <w:rsid w:val="00832258"/>
    <w:rsid w:val="008371BE"/>
    <w:rsid w:val="00841754"/>
    <w:rsid w:val="00847CD8"/>
    <w:rsid w:val="008619A3"/>
    <w:rsid w:val="00872176"/>
    <w:rsid w:val="008771F0"/>
    <w:rsid w:val="00884137"/>
    <w:rsid w:val="008B73C6"/>
    <w:rsid w:val="008C3FC6"/>
    <w:rsid w:val="008C74CC"/>
    <w:rsid w:val="008D7BD9"/>
    <w:rsid w:val="008E28A2"/>
    <w:rsid w:val="008E542D"/>
    <w:rsid w:val="00937EC9"/>
    <w:rsid w:val="0097315D"/>
    <w:rsid w:val="00984102"/>
    <w:rsid w:val="00987F8F"/>
    <w:rsid w:val="009C6B50"/>
    <w:rsid w:val="009D682D"/>
    <w:rsid w:val="009D6C69"/>
    <w:rsid w:val="009F6410"/>
    <w:rsid w:val="009F74B8"/>
    <w:rsid w:val="00A0234C"/>
    <w:rsid w:val="00A17F00"/>
    <w:rsid w:val="00A43340"/>
    <w:rsid w:val="00A71DF6"/>
    <w:rsid w:val="00A8567B"/>
    <w:rsid w:val="00AC06FA"/>
    <w:rsid w:val="00AE0184"/>
    <w:rsid w:val="00AE52A2"/>
    <w:rsid w:val="00AF395A"/>
    <w:rsid w:val="00B0115F"/>
    <w:rsid w:val="00B10361"/>
    <w:rsid w:val="00B5206B"/>
    <w:rsid w:val="00BA374F"/>
    <w:rsid w:val="00BA712D"/>
    <w:rsid w:val="00BD47F9"/>
    <w:rsid w:val="00BE18E8"/>
    <w:rsid w:val="00C25672"/>
    <w:rsid w:val="00C72323"/>
    <w:rsid w:val="00C73293"/>
    <w:rsid w:val="00C827B9"/>
    <w:rsid w:val="00C90A56"/>
    <w:rsid w:val="00C91F70"/>
    <w:rsid w:val="00C95942"/>
    <w:rsid w:val="00CB3509"/>
    <w:rsid w:val="00CC19AB"/>
    <w:rsid w:val="00D45C69"/>
    <w:rsid w:val="00D72DAA"/>
    <w:rsid w:val="00DC420D"/>
    <w:rsid w:val="00DD2F5E"/>
    <w:rsid w:val="00DD3890"/>
    <w:rsid w:val="00DE60FC"/>
    <w:rsid w:val="00DE6C7A"/>
    <w:rsid w:val="00DF379D"/>
    <w:rsid w:val="00E13139"/>
    <w:rsid w:val="00E15395"/>
    <w:rsid w:val="00E20E69"/>
    <w:rsid w:val="00EC4019"/>
    <w:rsid w:val="00ED04F0"/>
    <w:rsid w:val="00F12F9F"/>
    <w:rsid w:val="00F20F6E"/>
    <w:rsid w:val="00F24253"/>
    <w:rsid w:val="00F36010"/>
    <w:rsid w:val="00F53E1B"/>
    <w:rsid w:val="00F65E36"/>
    <w:rsid w:val="00F7377D"/>
    <w:rsid w:val="00F9598C"/>
    <w:rsid w:val="00F97142"/>
    <w:rsid w:val="00FA5B94"/>
    <w:rsid w:val="00FB09A6"/>
    <w:rsid w:val="00FC486E"/>
    <w:rsid w:val="00FC59B0"/>
    <w:rsid w:val="00FC79CD"/>
  </w:rsids>
  <m:mathPr>
    <m:mathFont m:val="Cambria Math"/>
    <m:brkBin m:val="before"/>
    <m:brkBinSub m:val="--"/>
    <m:smallFrac/>
    <m:dispDef/>
    <m:lMargin m:val="0"/>
    <m:rMargin m:val="0"/>
    <m:defJc m:val="left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9AB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9AB"/>
    <w:rPr>
      <w:rFonts w:ascii="Tahoma" w:hAnsi="Tahoma" w:cs="Tahoma"/>
      <w:sz w:val="16"/>
      <w:szCs w:val="16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1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7217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D7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BD9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D7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BD9"/>
    <w:rPr>
      <w:szCs w:val="22"/>
      <w:lang w:bidi="ar-SA"/>
    </w:rPr>
  </w:style>
  <w:style w:type="table" w:styleId="TableGrid">
    <w:name w:val="Table Grid"/>
    <w:basedOn w:val="TableNormal"/>
    <w:uiPriority w:val="59"/>
    <w:rsid w:val="008D7BD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
	<Relationship Id="rId3" Type="http://schemas.openxmlformats.org/officeDocument/2006/relationships/styles" Target="styles.xml"/>
	<Relationship Id="rId7" Type="http://schemas.openxmlformats.org/officeDocument/2006/relationships/endnotes" Target="endnotes.xml"/>
	<Relationship Id="rId2" Type="http://schemas.openxmlformats.org/officeDocument/2006/relationships/customXml" Target="../customXml/item2.xml"/>
	<Relationship Id="rId1" Type="http://schemas.openxmlformats.org/officeDocument/2006/relationships/customXml" Target="../customXml/item1.xml"/>
	<Relationship Id="rId6" Type="http://schemas.openxmlformats.org/officeDocument/2006/relationships/footnotes" Target="footnotes.xml"/>
	<Relationship Id="rId5" Type="http://schemas.openxmlformats.org/officeDocument/2006/relationships/webSettings" Target="webSettings.xml"/>
	<Relationship Id="rId23" Type="http://schemas.openxmlformats.org/officeDocument/2006/relationships/theme" Target="theme/theme1.xml"/>
	<Relationship Id="rId16" Type="http://schemas.openxmlformats.org/officeDocument/2006/relationships/header" Target="header1.xml"/>
	<Relationship Id="rId17" Type="http://schemas.openxmlformats.org/officeDocument/2006/relationships/header" Target="header2.xml"/>
	<Relationship Id="rId18" Type="http://schemas.openxmlformats.org/officeDocument/2006/relationships/footer" Target="footer1.xml"/>
	<Relationship Id="rId20" Type="http://schemas.openxmlformats.org/officeDocument/2006/relationships/header" Target="header3.xml"/>
	<Relationship Id="rId4" Type="http://schemas.openxmlformats.org/officeDocument/2006/relationships/settings" Target="settings.xml"/>
	<Relationship Id="rId22" Type="http://schemas.openxmlformats.org/officeDocument/2006/relationships/fontTable" Target="fontTable.xml"/>
	<Relationship Id="rId" Type="http://schemas.openxmlformats.org/officeDocument/2006/relationships/numbering" Target="numbering.xml"/><Relationship Id="IMM5S138S0" Type="http://schemas.openxmlformats.org/officeDocument/2006/relationships/image" Target="media/IMM5S138S0.emf"/><Relationship Id="IMM5S66S0" Type="http://schemas.openxmlformats.org/officeDocument/2006/relationships/image" Target="media/IMM5S66S0.emf"/><Relationship Id="IMM5S145S0" Type="http://schemas.openxmlformats.org/officeDocument/2006/relationships/image" Target="media/IMM5S145S0.emf"/><Relationship Id="IMM5S98S0" Type="http://schemas.openxmlformats.org/officeDocument/2006/relationships/image" Target="media/IMM5S98S0.emf"/><Relationship Id="IMM5S269S0" Type="http://schemas.openxmlformats.org/officeDocument/2006/relationships/image" Target="media/IMM5S269S0.emf"/><Relationship Id="IMM5S123S0" Type="http://schemas.openxmlformats.org/officeDocument/2006/relationships/image" Target="media/IMM5S123S0.emf"/><Relationship Id="IMM5A142A0" Type="http://schemas.openxmlformats.org/officeDocument/2006/relationships/image" Target="media/IMM5A142A0.emf"/><Relationship Id="IMM5B142B0" Type="http://schemas.openxmlformats.org/officeDocument/2006/relationships/image" Target="media/IMM5B142B0.emf"/><Relationship Id="IMM5C142C0" Type="http://schemas.openxmlformats.org/officeDocument/2006/relationships/image" Target="media/IMM5C142C0.emf"/><Relationship Id="IMM5D142D0" Type="http://schemas.openxmlformats.org/officeDocument/2006/relationships/image" Target="media/IMM5D142D0.emf"/><Relationship Id="IMM5S105S0" Type="http://schemas.openxmlformats.org/officeDocument/2006/relationships/image" Target="media/IMM5S105S0.emf"/><Relationship Id="IMM5S150S0" Type="http://schemas.openxmlformats.org/officeDocument/2006/relationships/image" Target="media/IMM5S150S0.emf"/><Relationship Id="IMM5S137S0" Type="http://schemas.openxmlformats.org/officeDocument/2006/relationships/image" Target="media/IMM5S137S0.emf"/><Relationship Id="IMM5S165S0" Type="http://schemas.openxmlformats.org/officeDocument/2006/relationships/image" Target="media/IMM5S165S0.emf"/><Relationship Id="IMM5S143S0" Type="http://schemas.openxmlformats.org/officeDocument/2006/relationships/image" Target="media/IMM5S143S0.emf"/><Relationship Id="IMM5S273S0" Type="http://schemas.openxmlformats.org/officeDocument/2006/relationships/image" Target="media/IMM5S273S0.emf"/><Relationship Id="IMM5S274S0" Type="http://schemas.openxmlformats.org/officeDocument/2006/relationships/image" Target="media/IMM5S274S0.emf"/><Relationship Id="IMM5S185S0" Type="http://schemas.openxmlformats.org/officeDocument/2006/relationships/image" Target="media/IMM5S185S0.emf"/><Relationship Id="IMM5S198S0" Type="http://schemas.openxmlformats.org/officeDocument/2006/relationships/image" Target="media/IMM5S198S0.emf"/><Relationship Id="IMM5S279S0" Type="http://schemas.openxmlformats.org/officeDocument/2006/relationships/image" Target="media/IMM5S279S0.emf"/><Relationship Id="IMM5S275S0" Type="http://schemas.openxmlformats.org/officeDocument/2006/relationships/image" Target="media/IMM5S275S0.emf"/><Relationship Id="IMM5S190S0" Type="http://schemas.openxmlformats.org/officeDocument/2006/relationships/image" Target="media/IMM5S190S0.emf"/><Relationship Id="IMM5S278S0" Type="http://schemas.openxmlformats.org/officeDocument/2006/relationships/image" Target="media/IMM5S278S0.emf"/><Relationship Id="IMM5S281S0" Type="http://schemas.openxmlformats.org/officeDocument/2006/relationships/image" Target="media/IMM5S281S0.emf"/><Relationship Id="IMM5S201S0" Type="http://schemas.openxmlformats.org/officeDocument/2006/relationships/image" Target="media/IMM5S201S0.emf"/><Relationship Id="IMM5S201S1" Type="http://schemas.openxmlformats.org/officeDocument/2006/relationships/image" Target="media/IMM5S201S1.emf"/><Relationship Id="IMM5S208S0" Type="http://schemas.openxmlformats.org/officeDocument/2006/relationships/image" Target="media/IMM5S208S0.emf"/><Relationship Id="IMM5S219S0" Type="http://schemas.openxmlformats.org/officeDocument/2006/relationships/image" Target="media/IMM5S219S0.emf"/><Relationship Id="IMM5S218S0" Type="http://schemas.openxmlformats.org/officeDocument/2006/relationships/image" Target="media/IMM5S218S0.emf"/><Relationship Id="IMM5S218S1" Type="http://schemas.openxmlformats.org/officeDocument/2006/relationships/image" Target="media/IMM5S218S1.emf"/><Relationship Id="IMM5Z250Z0" Type="http://schemas.openxmlformats.org/officeDocument/2006/relationships/image" Target="media/IMM5Z250Z0.emf"/><Relationship Id="IMM5Z250Z1" Type="http://schemas.openxmlformats.org/officeDocument/2006/relationships/image" Target="media/IMM5Z250Z1.emf"/><Relationship Id="IMM5Z250Z2" Type="http://schemas.openxmlformats.org/officeDocument/2006/relationships/image" Target="media/IMM5Z250Z2.emf"/><Relationship Id="IMM5Z250Z3" Type="http://schemas.openxmlformats.org/officeDocument/2006/relationships/image" Target="media/IMM5Z250Z3.emf"/><Relationship Id="IMM5Z250Z4" Type="http://schemas.openxmlformats.org/officeDocument/2006/relationships/image" Target="media/IMM5Z250Z4.emf"/><Relationship Id="IMM5Z250Z5" Type="http://schemas.openxmlformats.org/officeDocument/2006/relationships/image" Target="media/IMM5Z250Z5.emf"/><Relationship Id="IMM5Z250Z6" Type="http://schemas.openxmlformats.org/officeDocument/2006/relationships/image" Target="media/IMM5Z250Z6.emf"/><Relationship Id="IMM5Z250Z7" Type="http://schemas.openxmlformats.org/officeDocument/2006/relationships/image" Target="media/IMM5Z250Z7.emf"/><Relationship Id="IMM5Z250Z8" Type="http://schemas.openxmlformats.org/officeDocument/2006/relationships/image" Target="media/IMM5Z250Z8.emf"/><Relationship Id="IMM5Z250Z9" Type="http://schemas.openxmlformats.org/officeDocument/2006/relationships/image" Target="media/IMM5Z250Z9.emf"/><Relationship Id="IMM5Z250Z10" Type="http://schemas.openxmlformats.org/officeDocument/2006/relationships/image" Target="media/IMM5Z250Z10.emf"/><Relationship Id="IMM5Z250Z11" Type="http://schemas.openxmlformats.org/officeDocument/2006/relationships/image" Target="media/IMM5Z250Z11.emf"/><Relationship Id="IMM5Z248Z0" Type="http://schemas.openxmlformats.org/officeDocument/2006/relationships/image" Target="media/IMM5Z248Z0.emf"/><Relationship Id="IMM5Z248Z1" Type="http://schemas.openxmlformats.org/officeDocument/2006/relationships/image" Target="media/IMM5Z248Z1.emf"/><Relationship Id="IMM5Z248Z2" Type="http://schemas.openxmlformats.org/officeDocument/2006/relationships/image" Target="media/IMM5Z248Z2.emf"/><Relationship Id="IMM5Z248Z3" Type="http://schemas.openxmlformats.org/officeDocument/2006/relationships/image" Target="media/IMM5Z248Z3.emf"/><Relationship Id="IMM5S253S0" Type="http://schemas.openxmlformats.org/officeDocument/2006/relationships/image" Target="media/IMM5S253S0.emf"/><Relationship Id="OMM5S138S0" Type="http://schemas.openxmlformats.org/officeDocument/2006/relationships/oleObject" Target="embeddings/OMM5S138S0.bin"/><Relationship Id="OMM5S66S0" Type="http://schemas.openxmlformats.org/officeDocument/2006/relationships/oleObject" Target="embeddings/OMM5S66S0.bin"/><Relationship Id="OMM5S145S0" Type="http://schemas.openxmlformats.org/officeDocument/2006/relationships/oleObject" Target="embeddings/OMM5S145S0.bin"/><Relationship Id="OMM5S98S0" Type="http://schemas.openxmlformats.org/officeDocument/2006/relationships/oleObject" Target="embeddings/OMM5S98S0.bin"/><Relationship Id="OMM5S269S0" Type="http://schemas.openxmlformats.org/officeDocument/2006/relationships/oleObject" Target="embeddings/OMM5S269S0.bin"/><Relationship Id="OMM5S123S0" Type="http://schemas.openxmlformats.org/officeDocument/2006/relationships/oleObject" Target="embeddings/OMM5S123S0.bin"/><Relationship Id="OMM5A142A0" Type="http://schemas.openxmlformats.org/officeDocument/2006/relationships/oleObject" Target="embeddings/OMM5A142A0.bin"/><Relationship Id="OMM5B142B0" Type="http://schemas.openxmlformats.org/officeDocument/2006/relationships/oleObject" Target="embeddings/OMM5B142B0.bin"/><Relationship Id="OMM5C142C0" Type="http://schemas.openxmlformats.org/officeDocument/2006/relationships/oleObject" Target="embeddings/OMM5C142C0.bin"/><Relationship Id="OMM5D142D0" Type="http://schemas.openxmlformats.org/officeDocument/2006/relationships/oleObject" Target="embeddings/OMM5D142D0.bin"/><Relationship Id="OMM5S105S0" Type="http://schemas.openxmlformats.org/officeDocument/2006/relationships/oleObject" Target="embeddings/OMM5S105S0.bin"/><Relationship Id="OMM5S150S0" Type="http://schemas.openxmlformats.org/officeDocument/2006/relationships/oleObject" Target="embeddings/OMM5S150S0.bin"/><Relationship Id="OMM5S137S0" Type="http://schemas.openxmlformats.org/officeDocument/2006/relationships/oleObject" Target="embeddings/OMM5S137S0.bin"/><Relationship Id="OMM5S165S0" Type="http://schemas.openxmlformats.org/officeDocument/2006/relationships/oleObject" Target="embeddings/OMM5S165S0.bin"/><Relationship Id="OMM5S143S0" Type="http://schemas.openxmlformats.org/officeDocument/2006/relationships/oleObject" Target="embeddings/OMM5S143S0.bin"/><Relationship Id="OMM5S273S0" Type="http://schemas.openxmlformats.org/officeDocument/2006/relationships/oleObject" Target="embeddings/OMM5S273S0.bin"/><Relationship Id="OMM5S274S0" Type="http://schemas.openxmlformats.org/officeDocument/2006/relationships/oleObject" Target="embeddings/OMM5S274S0.bin"/><Relationship Id="OMM5S185S0" Type="http://schemas.openxmlformats.org/officeDocument/2006/relationships/oleObject" Target="embeddings/OMM5S185S0.bin"/><Relationship Id="OMM5S198S0" Type="http://schemas.openxmlformats.org/officeDocument/2006/relationships/oleObject" Target="embeddings/OMM5S198S0.bin"/><Relationship Id="OMM5S279S0" Type="http://schemas.openxmlformats.org/officeDocument/2006/relationships/oleObject" Target="embeddings/OMM5S279S0.bin"/><Relationship Id="OMM5S275S0" Type="http://schemas.openxmlformats.org/officeDocument/2006/relationships/oleObject" Target="embeddings/OMM5S275S0.bin"/><Relationship Id="OMM5S190S0" Type="http://schemas.openxmlformats.org/officeDocument/2006/relationships/oleObject" Target="embeddings/OMM5S190S0.bin"/><Relationship Id="OMM5S278S0" Type="http://schemas.openxmlformats.org/officeDocument/2006/relationships/oleObject" Target="embeddings/OMM5S278S0.bin"/><Relationship Id="OMM5S281S0" Type="http://schemas.openxmlformats.org/officeDocument/2006/relationships/oleObject" Target="embeddings/OMM5S281S0.bin"/><Relationship Id="OMM5S201S0" Type="http://schemas.openxmlformats.org/officeDocument/2006/relationships/oleObject" Target="embeddings/OMM5S201S0.bin"/><Relationship Id="OMM5S201S1" Type="http://schemas.openxmlformats.org/officeDocument/2006/relationships/oleObject" Target="embeddings/OMM5S201S1.bin"/><Relationship Id="OMM5S208S0" Type="http://schemas.openxmlformats.org/officeDocument/2006/relationships/oleObject" Target="embeddings/OMM5S208S0.bin"/><Relationship Id="OMM5S219S0" Type="http://schemas.openxmlformats.org/officeDocument/2006/relationships/oleObject" Target="embeddings/OMM5S219S0.bin"/><Relationship Id="OMM5S218S0" Type="http://schemas.openxmlformats.org/officeDocument/2006/relationships/oleObject" Target="embeddings/OMM5S218S0.bin"/><Relationship Id="OMM5S218S1" Type="http://schemas.openxmlformats.org/officeDocument/2006/relationships/oleObject" Target="embeddings/OMM5S218S1.bin"/><Relationship Id="OMM5Z250Z0" Type="http://schemas.openxmlformats.org/officeDocument/2006/relationships/oleObject" Target="embeddings/OMM5Z250Z0.bin"/><Relationship Id="OMM5Z250Z1" Type="http://schemas.openxmlformats.org/officeDocument/2006/relationships/oleObject" Target="embeddings/OMM5Z250Z1.bin"/><Relationship Id="OMM5Z250Z2" Type="http://schemas.openxmlformats.org/officeDocument/2006/relationships/oleObject" Target="embeddings/OMM5Z250Z2.bin"/><Relationship Id="OMM5Z250Z3" Type="http://schemas.openxmlformats.org/officeDocument/2006/relationships/oleObject" Target="embeddings/OMM5Z250Z3.bin"/><Relationship Id="OMM5Z250Z4" Type="http://schemas.openxmlformats.org/officeDocument/2006/relationships/oleObject" Target="embeddings/OMM5Z250Z4.bin"/><Relationship Id="OMM5Z250Z5" Type="http://schemas.openxmlformats.org/officeDocument/2006/relationships/oleObject" Target="embeddings/OMM5Z250Z5.bin"/><Relationship Id="OMM5Z250Z6" Type="http://schemas.openxmlformats.org/officeDocument/2006/relationships/oleObject" Target="embeddings/OMM5Z250Z6.bin"/><Relationship Id="OMM5Z250Z7" Type="http://schemas.openxmlformats.org/officeDocument/2006/relationships/oleObject" Target="embeddings/OMM5Z250Z7.bin"/><Relationship Id="OMM5Z250Z8" Type="http://schemas.openxmlformats.org/officeDocument/2006/relationships/oleObject" Target="embeddings/OMM5Z250Z8.bin"/><Relationship Id="OMM5Z250Z9" Type="http://schemas.openxmlformats.org/officeDocument/2006/relationships/oleObject" Target="embeddings/OMM5Z250Z9.bin"/><Relationship Id="OMM5Z250Z10" Type="http://schemas.openxmlformats.org/officeDocument/2006/relationships/oleObject" Target="embeddings/OMM5Z250Z10.bin"/><Relationship Id="OMM5Z250Z11" Type="http://schemas.openxmlformats.org/officeDocument/2006/relationships/oleObject" Target="embeddings/OMM5Z250Z11.bin"/><Relationship Id="OMM5Z248Z0" Type="http://schemas.openxmlformats.org/officeDocument/2006/relationships/oleObject" Target="embeddings/OMM5Z248Z0.bin"/><Relationship Id="OMM5Z248Z1" Type="http://schemas.openxmlformats.org/officeDocument/2006/relationships/oleObject" Target="embeddings/OMM5Z248Z1.bin"/><Relationship Id="OMM5Z248Z2" Type="http://schemas.openxmlformats.org/officeDocument/2006/relationships/oleObject" Target="embeddings/OMM5Z248Z2.bin"/><Relationship Id="OMM5Z248Z3" Type="http://schemas.openxmlformats.org/officeDocument/2006/relationships/oleObject" Target="embeddings/OMM5Z248Z3.bin"/><Relationship Id="OMM5S253S0" Type="http://schemas.openxmlformats.org/officeDocument/2006/relationships/oleObject" Target="embeddings/OMM5S253S0.bin"/><Relationship Id="PrintLogoId" Type="http://schemas.openxmlformats.org/officeDocument/2006/relationships/image" Target="media/PrintLogoId.jpe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rikrishna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AB3359-FB1A-4A47-A616-9FA7D3FA30BC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9391A13A-FB33-4F4F-AAA1-AC91726A1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904</TotalTime>
  <Pages>5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8889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Shrikrishna</dc:creator>
  <cp:lastModifiedBy>Shrikrishna</cp:lastModifiedBy>
  <cp:revision>5</cp:revision>
  <dcterms:created xsi:type="dcterms:W3CDTF">2010-10-06T14:02:00Z</dcterms:created>
  <dcterms:modified xsi:type="dcterms:W3CDTF">2010-12-26T18:05:00Z</dcterms:modified>
</cp:coreProperties>
</file>